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0F9E8" w14:textId="77777777" w:rsidR="00DC1053" w:rsidRPr="00DE44DF" w:rsidRDefault="00DC1053" w:rsidP="00D74F51">
      <w:pPr>
        <w:jc w:val="center"/>
        <w:rPr>
          <w:color w:val="000000"/>
        </w:rPr>
      </w:pPr>
    </w:p>
    <w:p w14:paraId="6BE01810" w14:textId="77777777" w:rsidR="00DC1053" w:rsidRPr="00DE44DF" w:rsidRDefault="00DC1053" w:rsidP="00D74F51">
      <w:pPr>
        <w:jc w:val="center"/>
        <w:rPr>
          <w:color w:val="000000"/>
        </w:rPr>
      </w:pPr>
    </w:p>
    <w:p w14:paraId="0F081567" w14:textId="4F98D375" w:rsidR="00DF7509" w:rsidRPr="00DE44DF" w:rsidRDefault="000B19D9" w:rsidP="002835F1">
      <w:pPr>
        <w:jc w:val="center"/>
        <w:rPr>
          <w:color w:val="000000"/>
        </w:rPr>
      </w:pPr>
      <w:r>
        <w:rPr>
          <w:noProof/>
          <w:color w:val="000000"/>
        </w:rPr>
        <w:drawing>
          <wp:inline distT="0" distB="0" distL="0" distR="0" wp14:anchorId="48F2CB99" wp14:editId="66E73994">
            <wp:extent cx="4585335" cy="1419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9515" t="20172" r="10184" b="15880"/>
                    <a:stretch>
                      <a:fillRect/>
                    </a:stretch>
                  </pic:blipFill>
                  <pic:spPr bwMode="auto">
                    <a:xfrm>
                      <a:off x="0" y="0"/>
                      <a:ext cx="4585335" cy="1419225"/>
                    </a:xfrm>
                    <a:prstGeom prst="rect">
                      <a:avLst/>
                    </a:prstGeom>
                    <a:noFill/>
                    <a:ln>
                      <a:noFill/>
                    </a:ln>
                  </pic:spPr>
                </pic:pic>
              </a:graphicData>
            </a:graphic>
          </wp:inline>
        </w:drawing>
      </w:r>
    </w:p>
    <w:p w14:paraId="4429BFFF" w14:textId="4E0B52C5" w:rsidR="002835F1" w:rsidRPr="00DE44DF" w:rsidRDefault="000B19D9" w:rsidP="002835F1">
      <w:pPr>
        <w:jc w:val="center"/>
        <w:rPr>
          <w:color w:val="000000"/>
        </w:rPr>
      </w:pPr>
      <w:r>
        <w:rPr>
          <w:noProof/>
          <w:color w:val="000000"/>
        </w:rPr>
        <w:drawing>
          <wp:inline distT="0" distB="0" distL="0" distR="0" wp14:anchorId="25798F57" wp14:editId="04445F5E">
            <wp:extent cx="2320290" cy="2211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670" r="14938"/>
                    <a:stretch>
                      <a:fillRect/>
                    </a:stretch>
                  </pic:blipFill>
                  <pic:spPr bwMode="auto">
                    <a:xfrm>
                      <a:off x="0" y="0"/>
                      <a:ext cx="2320290" cy="2211070"/>
                    </a:xfrm>
                    <a:prstGeom prst="rect">
                      <a:avLst/>
                    </a:prstGeom>
                    <a:noFill/>
                    <a:ln>
                      <a:noFill/>
                    </a:ln>
                  </pic:spPr>
                </pic:pic>
              </a:graphicData>
            </a:graphic>
          </wp:inline>
        </w:drawing>
      </w:r>
    </w:p>
    <w:p w14:paraId="10B78097" w14:textId="77777777" w:rsidR="005249EB" w:rsidRPr="00DE44DF" w:rsidRDefault="005249EB" w:rsidP="002835F1">
      <w:pPr>
        <w:jc w:val="center"/>
        <w:rPr>
          <w:color w:val="000000"/>
        </w:rPr>
      </w:pPr>
    </w:p>
    <w:p w14:paraId="6ACCEA5C" w14:textId="77777777" w:rsidR="005249EB" w:rsidRPr="00DE44DF" w:rsidRDefault="005249EB" w:rsidP="002835F1">
      <w:pPr>
        <w:jc w:val="center"/>
        <w:rPr>
          <w:color w:val="000000"/>
        </w:rPr>
      </w:pPr>
    </w:p>
    <w:p w14:paraId="5247AC87" w14:textId="382C99DE" w:rsidR="005249EB" w:rsidRPr="00DE44DF" w:rsidRDefault="00880D8E" w:rsidP="003C10AE">
      <w:pPr>
        <w:jc w:val="center"/>
        <w:rPr>
          <w:rFonts w:ascii="Arial Black" w:eastAsia="仿宋_GB2312" w:hAnsi="Arial Black" w:cs="Arial"/>
          <w:b/>
          <w:bCs/>
          <w:color w:val="000000"/>
          <w:sz w:val="44"/>
          <w:szCs w:val="40"/>
        </w:rPr>
      </w:pPr>
      <w:r w:rsidRPr="00DE44DF">
        <w:rPr>
          <w:rFonts w:ascii="LMRoman17-Regular-Identity-H" w:eastAsia="LMRoman17-Regular-Identity-H" w:cs="LMRoman17-Regular-Identity-H" w:hint="eastAsia"/>
          <w:color w:val="000000"/>
          <w:kern w:val="0"/>
          <w:sz w:val="44"/>
          <w:szCs w:val="44"/>
        </w:rPr>
        <w:t>2020</w:t>
      </w:r>
      <w:r w:rsidRPr="00DE44DF">
        <w:rPr>
          <w:rFonts w:ascii="Arial Black" w:eastAsia="仿宋_GB2312" w:hAnsi="Arial Black" w:cs="Arial" w:hint="eastAsia"/>
          <w:b/>
          <w:bCs/>
          <w:color w:val="000000"/>
          <w:sz w:val="44"/>
          <w:szCs w:val="40"/>
        </w:rPr>
        <w:t>小学期金融科技</w:t>
      </w:r>
      <w:r w:rsidR="002835F1" w:rsidRPr="00DE44DF">
        <w:rPr>
          <w:rFonts w:ascii="Arial Black" w:eastAsia="仿宋_GB2312" w:hAnsi="Arial Black" w:cs="Arial" w:hint="eastAsia"/>
          <w:b/>
          <w:bCs/>
          <w:color w:val="000000"/>
          <w:sz w:val="44"/>
          <w:szCs w:val="40"/>
        </w:rPr>
        <w:t>课程设计</w:t>
      </w:r>
    </w:p>
    <w:p w14:paraId="22B2A078" w14:textId="77777777" w:rsidR="005249EB" w:rsidRPr="00DE44DF" w:rsidRDefault="005249EB" w:rsidP="002835F1">
      <w:pPr>
        <w:jc w:val="center"/>
        <w:rPr>
          <w:color w:val="000000"/>
          <w:sz w:val="21"/>
          <w:szCs w:val="32"/>
        </w:rPr>
      </w:pPr>
    </w:p>
    <w:p w14:paraId="6585963F" w14:textId="77777777" w:rsidR="00880D8E"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智能风控方向</w:t>
      </w:r>
    </w:p>
    <w:p w14:paraId="39C2E4E0" w14:textId="3E9B43D2" w:rsidR="005249EB"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信用违约预测模型</w:t>
      </w:r>
    </w:p>
    <w:p w14:paraId="04D33195" w14:textId="77777777" w:rsidR="005249EB" w:rsidRPr="00DE44DF" w:rsidRDefault="005249EB" w:rsidP="0081591D">
      <w:pPr>
        <w:rPr>
          <w:color w:val="000000"/>
        </w:rPr>
      </w:pPr>
    </w:p>
    <w:p w14:paraId="3521CA31" w14:textId="77777777" w:rsidR="003716F2" w:rsidRPr="00DE44DF" w:rsidRDefault="003716F2" w:rsidP="0081591D">
      <w:pPr>
        <w:rPr>
          <w:color w:val="000000"/>
        </w:rPr>
      </w:pPr>
    </w:p>
    <w:p w14:paraId="6C5681F4" w14:textId="77777777" w:rsidR="005249EB" w:rsidRPr="00DE44DF" w:rsidRDefault="00D62FFE" w:rsidP="00D62FFE">
      <w:pPr>
        <w:jc w:val="center"/>
        <w:rPr>
          <w:rFonts w:ascii="LMRoman17-Regular-Identity-H" w:eastAsia="LMRoman17-Regular-Identity-H" w:cs="LMRoman17-Regular-Identity-H"/>
          <w:b/>
          <w:bCs/>
          <w:color w:val="000000"/>
          <w:kern w:val="0"/>
          <w:sz w:val="32"/>
          <w:szCs w:val="32"/>
        </w:rPr>
      </w:pPr>
      <w:r w:rsidRPr="00DE44DF">
        <w:rPr>
          <w:rFonts w:ascii="LMRoman17-Regular-Identity-H" w:eastAsia="LMRoman17-Regular-Identity-H" w:cs="LMRoman17-Regular-Identity-H" w:hint="eastAsia"/>
          <w:b/>
          <w:bCs/>
          <w:color w:val="000000"/>
          <w:kern w:val="0"/>
          <w:sz w:val="32"/>
          <w:szCs w:val="32"/>
        </w:rPr>
        <w:t>小组成员</w:t>
      </w:r>
    </w:p>
    <w:p w14:paraId="6D0E0DB0" w14:textId="0B259002" w:rsidR="00D62FFE" w:rsidRPr="00DE44DF" w:rsidRDefault="00880D8E" w:rsidP="00880D8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范源颢</w:t>
      </w:r>
      <w:r w:rsidR="00D62FFE" w:rsidRPr="00DE44DF">
        <w:rPr>
          <w:rFonts w:ascii="LMRoman17-Regular-Identity-H" w:eastAsia="LMRoman17-Regular-Identity-H" w:cs="LMRoman17-Regular-Identity-H" w:hint="eastAsia"/>
          <w:color w:val="000000"/>
          <w:kern w:val="0"/>
          <w:sz w:val="32"/>
          <w:szCs w:val="32"/>
        </w:rPr>
        <w:t xml:space="preserve"> </w:t>
      </w:r>
      <w:r w:rsidR="00D62FFE" w:rsidRPr="00DE44DF">
        <w:rPr>
          <w:rFonts w:ascii="LMRoman17-Regular-Identity-H" w:eastAsia="LMRoman17-Regular-Identity-H" w:cs="LMRoman17-Regular-Identity-H"/>
          <w:color w:val="000000"/>
          <w:kern w:val="0"/>
          <w:sz w:val="32"/>
          <w:szCs w:val="32"/>
        </w:rPr>
        <w:t>31801035</w:t>
      </w:r>
      <w:r w:rsidR="00ED0B3C" w:rsidRPr="00DE44DF">
        <w:rPr>
          <w:rFonts w:ascii="LMRoman17-Regular-Identity-H" w:eastAsia="LMRoman17-Regular-Identity-H" w:cs="LMRoman17-Regular-Identity-H" w:hint="eastAsia"/>
          <w:color w:val="000000"/>
          <w:kern w:val="0"/>
          <w:sz w:val="32"/>
          <w:szCs w:val="32"/>
        </w:rPr>
        <w:t>74</w:t>
      </w:r>
    </w:p>
    <w:p w14:paraId="4F301C4A" w14:textId="77777777" w:rsidR="00D62FFE" w:rsidRPr="00DE44DF" w:rsidRDefault="00D62FFE" w:rsidP="00D62FF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余若涵</w:t>
      </w:r>
      <w:r w:rsidR="002D75C1" w:rsidRPr="00DE44DF">
        <w:rPr>
          <w:rFonts w:ascii="LMRoman17-Regular-Identity-H" w:eastAsia="LMRoman17-Regular-Identity-H" w:cs="LMRoman17-Regular-Identity-H" w:hint="eastAsia"/>
          <w:color w:val="000000"/>
          <w:kern w:val="0"/>
          <w:sz w:val="32"/>
          <w:szCs w:val="32"/>
        </w:rPr>
        <w:t xml:space="preserve"> </w:t>
      </w:r>
      <w:r w:rsidRPr="00DE44DF">
        <w:rPr>
          <w:rFonts w:ascii="LMRoman17-Regular-Identity-H" w:eastAsia="LMRoman17-Regular-Identity-H" w:cs="LMRoman17-Regular-Identity-H"/>
          <w:color w:val="000000"/>
          <w:kern w:val="0"/>
          <w:sz w:val="32"/>
          <w:szCs w:val="32"/>
        </w:rPr>
        <w:t>3180105412</w:t>
      </w:r>
    </w:p>
    <w:p w14:paraId="03BA1D53" w14:textId="77777777" w:rsidR="005249EB" w:rsidRPr="00DE44DF" w:rsidRDefault="005249EB" w:rsidP="00D62FFE">
      <w:pPr>
        <w:jc w:val="center"/>
        <w:rPr>
          <w:color w:val="000000"/>
        </w:rPr>
      </w:pPr>
    </w:p>
    <w:p w14:paraId="1603B5D9" w14:textId="77777777" w:rsidR="005249EB" w:rsidRPr="00DE44DF" w:rsidRDefault="005249EB" w:rsidP="00D62FFE">
      <w:pPr>
        <w:jc w:val="center"/>
        <w:rPr>
          <w:color w:val="000000"/>
        </w:rPr>
      </w:pPr>
    </w:p>
    <w:p w14:paraId="2763FE41" w14:textId="0092CDF6" w:rsidR="005249EB" w:rsidRPr="00DE44DF" w:rsidRDefault="0081591D" w:rsidP="00D62FFE">
      <w:pPr>
        <w:jc w:val="center"/>
        <w:rPr>
          <w:color w:val="000000"/>
        </w:rPr>
      </w:pPr>
      <w:r w:rsidRPr="00DE44DF">
        <w:rPr>
          <w:rFonts w:ascii="LMRoman12-Bold-Identity-H" w:eastAsia="LMRoman12-Bold-Identity-H" w:cs="LMRoman12-Bold-Identity-H"/>
          <w:b/>
          <w:bCs/>
          <w:color w:val="000000"/>
          <w:kern w:val="0"/>
          <w:sz w:val="36"/>
          <w:szCs w:val="36"/>
        </w:rPr>
        <w:t xml:space="preserve">2020 </w:t>
      </w:r>
      <w:r w:rsidRPr="00DE44DF">
        <w:rPr>
          <w:rFonts w:ascii="宋体" w:cs="宋体" w:hint="eastAsia"/>
          <w:color w:val="000000"/>
          <w:kern w:val="0"/>
          <w:sz w:val="36"/>
          <w:szCs w:val="36"/>
        </w:rPr>
        <w:t>年</w:t>
      </w:r>
      <w:r w:rsidR="000B02F3" w:rsidRPr="00DE44DF">
        <w:rPr>
          <w:rFonts w:ascii="LMRoman12-Bold-Identity-H" w:eastAsia="LMRoman12-Bold-Identity-H" w:cs="LMRoman12-Bold-Identity-H" w:hint="eastAsia"/>
          <w:b/>
          <w:bCs/>
          <w:color w:val="000000"/>
          <w:kern w:val="0"/>
          <w:sz w:val="36"/>
          <w:szCs w:val="36"/>
        </w:rPr>
        <w:t>8</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月</w:t>
      </w:r>
      <w:r w:rsidR="000B02F3" w:rsidRPr="00DE44DF">
        <w:rPr>
          <w:rFonts w:ascii="LMRoman12-Bold-Identity-H" w:eastAsia="LMRoman12-Bold-Identity-H" w:cs="LMRoman12-Bold-Identity-H" w:hint="eastAsia"/>
          <w:b/>
          <w:bCs/>
          <w:color w:val="000000"/>
          <w:kern w:val="0"/>
          <w:sz w:val="36"/>
          <w:szCs w:val="36"/>
        </w:rPr>
        <w:t>7</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日</w:t>
      </w:r>
    </w:p>
    <w:p w14:paraId="421DD4D6" w14:textId="77777777" w:rsidR="005249EB" w:rsidRPr="00DE44DF" w:rsidRDefault="005249EB" w:rsidP="00D74F51">
      <w:pPr>
        <w:rPr>
          <w:color w:val="000000"/>
        </w:rPr>
      </w:pPr>
    </w:p>
    <w:p w14:paraId="0D7AEBB0" w14:textId="06E6D5F7" w:rsidR="00F946F9" w:rsidRPr="00DE44DF" w:rsidRDefault="00D85C88" w:rsidP="00F304EF">
      <w:pPr>
        <w:pStyle w:val="1"/>
        <w:rPr>
          <w:color w:val="000000"/>
        </w:rPr>
      </w:pPr>
      <w:r w:rsidRPr="00DE44DF">
        <w:rPr>
          <w:rFonts w:hint="eastAsia"/>
          <w:color w:val="000000"/>
        </w:rPr>
        <w:lastRenderedPageBreak/>
        <w:t>研究背景与意义</w:t>
      </w:r>
    </w:p>
    <w:p w14:paraId="7F9E3E9A" w14:textId="77777777" w:rsidR="00103133" w:rsidRPr="00DE44DF" w:rsidRDefault="00103133" w:rsidP="001F10B7">
      <w:pPr>
        <w:pStyle w:val="af5"/>
        <w:ind w:firstLine="511"/>
        <w:rPr>
          <w:kern w:val="0"/>
        </w:rPr>
      </w:pPr>
      <w:r w:rsidRPr="00DE44DF">
        <w:rPr>
          <w:rStyle w:val="md-plain"/>
        </w:rPr>
        <w:t>商业银行风险管理问题是商业银行经营管理的核心，风险管理的质量优劣直接关系到商业银行的生死存亡。而客户信用评级预估又是银行风险管控非常重要的组成部分，银行借给债务人的借款如果无法按时收回，银行的资产将面临不必要的风险，同时债务人的信用也会受到影响。为此，银行需要在借款之前根据数据估计客户的还款能力，评价信用风险等级。</w:t>
      </w:r>
    </w:p>
    <w:p w14:paraId="74D489CF" w14:textId="77777777" w:rsidR="00103133" w:rsidRPr="00DE44DF" w:rsidRDefault="00103133" w:rsidP="001F10B7">
      <w:pPr>
        <w:pStyle w:val="af5"/>
        <w:ind w:firstLine="511"/>
      </w:pPr>
      <w:r w:rsidRPr="00DE44DF">
        <w:rPr>
          <w:rStyle w:val="md-plain"/>
        </w:rPr>
        <w:t>为了扩大无贷款经验人群的金融包容性，确保有还款能力的客户可以获得贷款，银行需要利用各种替代数据（包括电信、交易信息）来预测客户的还款能力。这正是我们的项目所关注的。本项目中，我们的目的是：根据客户的基本信息、历史表现判断客户是否有能力及时还清贷款。</w:t>
      </w:r>
    </w:p>
    <w:p w14:paraId="60AB240B" w14:textId="77777777" w:rsidR="00103133" w:rsidRPr="00DE44DF" w:rsidRDefault="00103133" w:rsidP="00103133">
      <w:pPr>
        <w:rPr>
          <w:color w:val="000000"/>
        </w:rPr>
      </w:pPr>
    </w:p>
    <w:p w14:paraId="55129870" w14:textId="654FC738" w:rsidR="008B7D7F" w:rsidRPr="00DE44DF" w:rsidRDefault="007026EC" w:rsidP="007026EC">
      <w:pPr>
        <w:pStyle w:val="1"/>
        <w:rPr>
          <w:color w:val="000000"/>
        </w:rPr>
      </w:pPr>
      <w:r w:rsidRPr="00DE44DF">
        <w:rPr>
          <w:rFonts w:hint="eastAsia"/>
          <w:color w:val="000000"/>
        </w:rPr>
        <w:t>国内外研究现状与存在问题</w:t>
      </w:r>
    </w:p>
    <w:p w14:paraId="5CEA5AB0" w14:textId="77777777" w:rsidR="00FA3C3D" w:rsidRPr="00DE44DF" w:rsidRDefault="00FA3C3D" w:rsidP="001F10B7">
      <w:pPr>
        <w:pStyle w:val="af5"/>
        <w:ind w:firstLine="511"/>
        <w:rPr>
          <w:rFonts w:ascii="宋体" w:hAnsi="宋体"/>
          <w:kern w:val="0"/>
        </w:rPr>
      </w:pPr>
      <w:r w:rsidRPr="00DE44DF">
        <w:rPr>
          <w:rStyle w:val="md-plain"/>
          <w:rFonts w:ascii="宋体" w:hAnsi="宋体"/>
        </w:rPr>
        <w:t>人工智能时代的到来，给金融风控领域带来了全新的机遇与挑战。据Forrester咨询公司一项调查显示，全球380位企业首席高管的调查中，42%的高管都将欺诈列为对商业成功和客户满意度的首要威胁。从欺诈现状来看，国内外企业都面临着巨大的欺诈风险。这个趋势还在不断增长，数字金融欺诈手法多样、隐蔽，同时覆盖面广，从传统业务到金融理财，账户盗用到经济损失。除此之外，还信用数据缺失、风控盲点等问题也一直困扰着业界。</w:t>
      </w:r>
    </w:p>
    <w:p w14:paraId="25A60B19" w14:textId="77777777" w:rsidR="00FA3C3D" w:rsidRPr="00DE44DF" w:rsidRDefault="00FA3C3D" w:rsidP="001F10B7">
      <w:pPr>
        <w:pStyle w:val="af5"/>
        <w:ind w:firstLine="511"/>
        <w:rPr>
          <w:rFonts w:ascii="宋体" w:hAnsi="宋体"/>
        </w:rPr>
      </w:pPr>
      <w:r w:rsidRPr="00DE44DF">
        <w:rPr>
          <w:rStyle w:val="md-plain"/>
          <w:rFonts w:ascii="宋体" w:hAnsi="宋体"/>
        </w:rPr>
        <w:t>在传统风控环节中，信息不对称、成本高、时效性差、效率低等问题，使得难以满足业务的快速增长引发的信贷增长。而风控引入人工智能技术，使得贷前审核、贷中监控和贷后管理、监管合规等环节，都能提高金融科技产品质量及服务效率。</w:t>
      </w:r>
    </w:p>
    <w:p w14:paraId="6E048CE7" w14:textId="77777777" w:rsidR="00FA3C3D" w:rsidRPr="00DE44DF" w:rsidRDefault="00FA3C3D" w:rsidP="001F10B7">
      <w:pPr>
        <w:pStyle w:val="af5"/>
        <w:ind w:firstLine="511"/>
        <w:rPr>
          <w:rFonts w:ascii="宋体" w:hAnsi="宋体"/>
        </w:rPr>
      </w:pPr>
      <w:r w:rsidRPr="00DE44DF">
        <w:rPr>
          <w:rStyle w:val="md-plain"/>
          <w:rFonts w:ascii="宋体" w:hAnsi="宋体"/>
        </w:rPr>
        <w:t>智能风控能不仅能有效提高金融服务的效率和安全性，降低风控成本，还能促进风险管理差异化和业务人性化，在金融科技业中有着重要作用。所以近年来无论是传统金融机构、消费金融机构还是互联网金融公司，都在加紧智能化系统建设或者对外合作，实现智能化风控。</w:t>
      </w:r>
    </w:p>
    <w:p w14:paraId="3F9E7D6B" w14:textId="506A52DC" w:rsidR="00FA3C3D" w:rsidRPr="00DE44DF" w:rsidRDefault="00FA3C3D" w:rsidP="001F10B7">
      <w:pPr>
        <w:pStyle w:val="af5"/>
        <w:ind w:firstLine="511"/>
        <w:rPr>
          <w:rStyle w:val="md-plain"/>
          <w:rFonts w:ascii="宋体" w:hAnsi="宋体"/>
        </w:rPr>
      </w:pPr>
      <w:r w:rsidRPr="00DE44DF">
        <w:rPr>
          <w:rStyle w:val="md-plain"/>
          <w:rFonts w:ascii="宋体" w:hAnsi="宋体"/>
        </w:rPr>
        <w:t>但目前，智能风控主要最主要的面临的挑战主要包括数据的全面性、真实性及数据挖掘效率等。智能风控目前还是比较依赖大数据还有专家规则，只有在正确数据基础之上才能正结论，当数据量很大时，数据真实性及是否数据被污染，无法进行有效鉴别。</w:t>
      </w:r>
    </w:p>
    <w:p w14:paraId="5894AC58" w14:textId="6BF79529" w:rsidR="0082438F" w:rsidRPr="00DE44DF" w:rsidRDefault="0082438F" w:rsidP="0082438F">
      <w:pPr>
        <w:pStyle w:val="af5"/>
        <w:ind w:firstLineChars="0" w:firstLine="0"/>
        <w:rPr>
          <w:rStyle w:val="md-plain"/>
          <w:rFonts w:ascii="宋体" w:hAnsi="宋体"/>
        </w:rPr>
      </w:pPr>
    </w:p>
    <w:p w14:paraId="14223132" w14:textId="244C3E07" w:rsidR="0082438F" w:rsidRPr="00DE44DF" w:rsidRDefault="0082438F" w:rsidP="0082438F">
      <w:pPr>
        <w:pStyle w:val="1"/>
        <w:rPr>
          <w:color w:val="000000"/>
        </w:rPr>
      </w:pPr>
      <w:r w:rsidRPr="00DE44DF">
        <w:rPr>
          <w:rFonts w:hint="eastAsia"/>
          <w:color w:val="000000"/>
        </w:rPr>
        <w:t>研究目标与研究内容</w:t>
      </w:r>
    </w:p>
    <w:p w14:paraId="38AECE6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本项目中，我们的主要任务是：根据客户的基本信息、历史表现判断客户是否有能力及时还清贷款。这是标准的有监督分类问题。</w:t>
      </w:r>
    </w:p>
    <w:p w14:paraId="2530B87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我们将从以下几个方面展开我们的项目。首先，对数据集进行了解。包括数据规模、各个特征的意义、数据缺失情况等等，并结合可视化工具探索数据中隐藏的关系。之后，我们将进行特征工程：尝试衍生新的特征以及去除不必要的特征，以此来提高模型的效率和正确率。最后，我们会尝试使用多个不同的模型进行训练和预测，并对模型效果进行评估。</w:t>
      </w:r>
    </w:p>
    <w:p w14:paraId="1BF45109" w14:textId="7692BBD0" w:rsidR="0082438F" w:rsidRPr="00DE44DF" w:rsidRDefault="0082438F" w:rsidP="0082438F">
      <w:pPr>
        <w:pStyle w:val="af5"/>
        <w:ind w:firstLineChars="0" w:firstLine="0"/>
      </w:pPr>
    </w:p>
    <w:p w14:paraId="763C2135" w14:textId="487A65CF" w:rsidR="0082438F" w:rsidRPr="00DE44DF" w:rsidRDefault="0082438F" w:rsidP="0082438F">
      <w:pPr>
        <w:pStyle w:val="1"/>
        <w:rPr>
          <w:color w:val="000000"/>
        </w:rPr>
      </w:pPr>
      <w:r w:rsidRPr="00DE44DF">
        <w:rPr>
          <w:rFonts w:hint="eastAsia"/>
          <w:color w:val="000000"/>
        </w:rPr>
        <w:lastRenderedPageBreak/>
        <w:t>数据集分析</w:t>
      </w:r>
    </w:p>
    <w:p w14:paraId="1AA09330" w14:textId="238188C2" w:rsidR="0082438F" w:rsidRPr="00DE44DF" w:rsidRDefault="00A20D6F" w:rsidP="00A20D6F">
      <w:pPr>
        <w:pStyle w:val="2"/>
        <w:rPr>
          <w:color w:val="000000"/>
        </w:rPr>
      </w:pPr>
      <w:r w:rsidRPr="00DE44DF">
        <w:rPr>
          <w:rFonts w:hint="eastAsia"/>
          <w:color w:val="000000"/>
        </w:rPr>
        <w:t>数据集基本信息</w:t>
      </w:r>
    </w:p>
    <w:p w14:paraId="5C2A9F0B" w14:textId="77777777" w:rsidR="006179BE" w:rsidRPr="00DE44DF" w:rsidRDefault="006179BE" w:rsidP="00E00769">
      <w:pPr>
        <w:pStyle w:val="af5"/>
        <w:ind w:firstLine="511"/>
        <w:rPr>
          <w:kern w:val="0"/>
        </w:rPr>
      </w:pPr>
      <w:r w:rsidRPr="00DE44DF">
        <w:rPr>
          <w:rStyle w:val="md-plain"/>
        </w:rPr>
        <w:t>本项目中，我们使用的是由</w:t>
      </w:r>
      <w:r w:rsidRPr="00DE44DF">
        <w:rPr>
          <w:rStyle w:val="md-plain"/>
        </w:rPr>
        <w:t>Home Credit</w:t>
      </w:r>
      <w:r w:rsidRPr="00DE44DF">
        <w:rPr>
          <w:rStyle w:val="md-plain"/>
        </w:rPr>
        <w:t>公司提供的贷款信息数据集。数据集包含</w:t>
      </w:r>
      <w:r w:rsidRPr="00DE44DF">
        <w:rPr>
          <w:rStyle w:val="md-plain"/>
        </w:rPr>
        <w:t>application_train.csv</w:t>
      </w:r>
      <w:r w:rsidRPr="00DE44DF">
        <w:rPr>
          <w:rStyle w:val="md-plain"/>
        </w:rPr>
        <w:t>和</w:t>
      </w:r>
      <w:r w:rsidRPr="00DE44DF">
        <w:rPr>
          <w:rStyle w:val="md-plain"/>
        </w:rPr>
        <w:t>application_test.csv</w:t>
      </w:r>
      <w:r w:rsidRPr="00DE44DF">
        <w:rPr>
          <w:rStyle w:val="md-plain"/>
        </w:rPr>
        <w:t>两个文件。训练集共提供</w:t>
      </w:r>
      <w:r w:rsidRPr="00DE44DF">
        <w:rPr>
          <w:rStyle w:val="md-plain"/>
        </w:rPr>
        <w:t>307511</w:t>
      </w:r>
      <w:r w:rsidRPr="00DE44DF">
        <w:rPr>
          <w:rStyle w:val="md-plain"/>
        </w:rPr>
        <w:t>条记录，每条记录包含</w:t>
      </w:r>
      <w:r w:rsidRPr="00DE44DF">
        <w:rPr>
          <w:rStyle w:val="md-plain"/>
        </w:rPr>
        <w:t>121</w:t>
      </w:r>
      <w:r w:rsidRPr="00DE44DF">
        <w:rPr>
          <w:rStyle w:val="md-plain"/>
        </w:rPr>
        <w:t>个特征和</w:t>
      </w:r>
      <w:r w:rsidRPr="00DE44DF">
        <w:rPr>
          <w:rStyle w:val="md-plain"/>
        </w:rPr>
        <w:t>1</w:t>
      </w:r>
      <w:r w:rsidRPr="00DE44DF">
        <w:rPr>
          <w:rStyle w:val="md-plain"/>
        </w:rPr>
        <w:t>个</w:t>
      </w:r>
      <w:r w:rsidRPr="00DE44DF">
        <w:rPr>
          <w:rStyle w:val="md-plain"/>
        </w:rPr>
        <w:t>Target</w:t>
      </w:r>
      <w:r w:rsidRPr="00DE44DF">
        <w:rPr>
          <w:rStyle w:val="md-plain"/>
        </w:rPr>
        <w:t>列；测试集包含</w:t>
      </w:r>
      <w:r w:rsidRPr="00DE44DF">
        <w:rPr>
          <w:rStyle w:val="md-plain"/>
        </w:rPr>
        <w:t>48744</w:t>
      </w:r>
      <w:r w:rsidRPr="00DE44DF">
        <w:rPr>
          <w:rStyle w:val="md-plain"/>
        </w:rPr>
        <w:t>条记录。</w:t>
      </w:r>
    </w:p>
    <w:p w14:paraId="6A2444EE" w14:textId="77777777" w:rsidR="006179BE" w:rsidRPr="00DE44DF" w:rsidRDefault="006179BE" w:rsidP="00E00769">
      <w:pPr>
        <w:pStyle w:val="af5"/>
        <w:ind w:firstLine="511"/>
      </w:pPr>
      <w:r w:rsidRPr="00DE44DF">
        <w:rPr>
          <w:rStyle w:val="md-plain"/>
        </w:rPr>
        <w:t>数据集中的每条记录都表示了一次贷款，</w:t>
      </w:r>
      <w:r w:rsidRPr="00DE44DF">
        <w:rPr>
          <w:rStyle w:val="md-plain"/>
        </w:rPr>
        <w:t>Target</w:t>
      </w:r>
      <w:r w:rsidRPr="00DE44DF">
        <w:rPr>
          <w:rStyle w:val="md-plain"/>
        </w:rPr>
        <w:t>的</w:t>
      </w:r>
      <w:r w:rsidRPr="00DE44DF">
        <w:rPr>
          <w:rStyle w:val="md-plain"/>
        </w:rPr>
        <w:t>0/1</w:t>
      </w:r>
      <w:r w:rsidRPr="00DE44DF">
        <w:rPr>
          <w:rStyle w:val="md-plain"/>
        </w:rPr>
        <w:t>值反映了借款人是否按时还款。</w:t>
      </w:r>
      <w:r w:rsidRPr="00DE44DF">
        <w:rPr>
          <w:rStyle w:val="md-plain"/>
        </w:rPr>
        <w:t>121</w:t>
      </w:r>
      <w:r w:rsidRPr="00DE44DF">
        <w:rPr>
          <w:rStyle w:val="md-plain"/>
        </w:rPr>
        <w:t>个特征中，有</w:t>
      </w:r>
      <w:r w:rsidRPr="00DE44DF">
        <w:rPr>
          <w:rStyle w:val="md-plain"/>
        </w:rPr>
        <w:t>106</w:t>
      </w:r>
      <w:r w:rsidRPr="00DE44DF">
        <w:rPr>
          <w:rStyle w:val="md-plain"/>
        </w:rPr>
        <w:t>个数值特征和</w:t>
      </w:r>
      <w:r w:rsidRPr="00DE44DF">
        <w:rPr>
          <w:rStyle w:val="md-plain"/>
        </w:rPr>
        <w:t>16</w:t>
      </w:r>
      <w:r w:rsidRPr="00DE44DF">
        <w:rPr>
          <w:rStyle w:val="md-plain"/>
        </w:rPr>
        <w:t>个标称特征，这些特征可分为以下四类</w:t>
      </w:r>
      <w:r w:rsidRPr="00DE44DF">
        <w:rPr>
          <w:rStyle w:val="md-plain"/>
        </w:rPr>
        <w:t>(</w:t>
      </w:r>
      <w:r w:rsidRPr="00DE44DF">
        <w:rPr>
          <w:rStyle w:val="md-plain"/>
        </w:rPr>
        <w:t>只列出部分</w:t>
      </w:r>
      <w:r w:rsidRPr="00DE44DF">
        <w:rPr>
          <w:rStyle w:val="md-plain"/>
        </w:rPr>
        <w:t>)</w:t>
      </w:r>
      <w:r w:rsidRPr="00DE44DF">
        <w:rPr>
          <w:rStyle w:val="md-plain"/>
        </w:rPr>
        <w:t>：</w:t>
      </w:r>
    </w:p>
    <w:p w14:paraId="03B530ED" w14:textId="5EA190EA" w:rsidR="00A86536" w:rsidRPr="00DE44DF" w:rsidRDefault="00A86536"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借款人基本信息</w:t>
      </w:r>
    </w:p>
    <w:p w14:paraId="774150A6" w14:textId="26C0E48B" w:rsidR="00FE7D65" w:rsidRPr="00DE44DF" w:rsidRDefault="00FE7D65" w:rsidP="00A61544">
      <w:pPr>
        <w:pStyle w:val="af5"/>
        <w:ind w:firstLine="511"/>
        <w:rPr>
          <w:shd w:val="clear" w:color="auto" w:fill="FFFFFF"/>
        </w:rPr>
      </w:pPr>
      <w:r w:rsidRPr="00DE44DF">
        <w:rPr>
          <w:shd w:val="clear" w:color="auto" w:fill="FFFFFF"/>
        </w:rPr>
        <w:t xml:space="preserve">CODE_GENDER - </w:t>
      </w:r>
      <w:r w:rsidRPr="00DE44DF">
        <w:rPr>
          <w:shd w:val="clear" w:color="auto" w:fill="FFFFFF"/>
        </w:rPr>
        <w:t>性别</w:t>
      </w:r>
      <w:r w:rsidR="00B34799" w:rsidRPr="00DE44DF">
        <w:rPr>
          <w:rFonts w:hint="eastAsia"/>
          <w:shd w:val="clear" w:color="auto" w:fill="FFFFFF"/>
        </w:rPr>
        <w:t>，</w:t>
      </w:r>
    </w:p>
    <w:p w14:paraId="6A0A9E32" w14:textId="77777777" w:rsidR="00FE7D65" w:rsidRPr="00DE44DF" w:rsidRDefault="00FE7D65" w:rsidP="00A61544">
      <w:pPr>
        <w:pStyle w:val="af5"/>
        <w:ind w:firstLine="511"/>
        <w:rPr>
          <w:kern w:val="0"/>
        </w:rPr>
      </w:pPr>
      <w:r w:rsidRPr="00DE44DF">
        <w:rPr>
          <w:rStyle w:val="md-plain"/>
        </w:rPr>
        <w:t xml:space="preserve">DAYS_BIRTH - </w:t>
      </w:r>
      <w:r w:rsidRPr="00DE44DF">
        <w:rPr>
          <w:rStyle w:val="md-plain"/>
        </w:rPr>
        <w:t>客户年龄，</w:t>
      </w:r>
    </w:p>
    <w:p w14:paraId="3463C9EB" w14:textId="77777777" w:rsidR="00FE7D65" w:rsidRPr="00DE44DF" w:rsidRDefault="00FE7D65" w:rsidP="00A61544">
      <w:pPr>
        <w:pStyle w:val="af5"/>
        <w:ind w:firstLine="511"/>
      </w:pPr>
      <w:r w:rsidRPr="00DE44DF">
        <w:rPr>
          <w:rStyle w:val="md-plain"/>
        </w:rPr>
        <w:t xml:space="preserve">CNT_CHILDREN - </w:t>
      </w:r>
      <w:r w:rsidRPr="00DE44DF">
        <w:rPr>
          <w:rStyle w:val="md-plain"/>
        </w:rPr>
        <w:t>子女数，</w:t>
      </w:r>
    </w:p>
    <w:p w14:paraId="73460978" w14:textId="77777777" w:rsidR="00FE7D65" w:rsidRPr="00DE44DF" w:rsidRDefault="00FE7D65" w:rsidP="00A61544">
      <w:pPr>
        <w:pStyle w:val="af5"/>
        <w:ind w:firstLine="511"/>
      </w:pPr>
      <w:r w:rsidRPr="00DE44DF">
        <w:rPr>
          <w:rStyle w:val="md-plain"/>
        </w:rPr>
        <w:t xml:space="preserve">CNT_FAM_MEMBERS - </w:t>
      </w:r>
      <w:r w:rsidRPr="00DE44DF">
        <w:rPr>
          <w:rStyle w:val="md-plain"/>
        </w:rPr>
        <w:t>家人数，</w:t>
      </w:r>
    </w:p>
    <w:p w14:paraId="4256B85E" w14:textId="73EAEB48" w:rsidR="00FE7D65" w:rsidRPr="00DE44DF" w:rsidRDefault="00FE7D65" w:rsidP="00A61544">
      <w:pPr>
        <w:pStyle w:val="af5"/>
        <w:ind w:firstLine="511"/>
        <w:rPr>
          <w:rStyle w:val="md-plain"/>
        </w:rPr>
      </w:pPr>
      <w:r w:rsidRPr="00DE44DF">
        <w:rPr>
          <w:rStyle w:val="md-plain"/>
        </w:rPr>
        <w:t xml:space="preserve">OCCUPATION_TYPE - </w:t>
      </w:r>
      <w:r w:rsidRPr="00DE44DF">
        <w:rPr>
          <w:rStyle w:val="md-plain"/>
        </w:rPr>
        <w:t>职业，</w:t>
      </w:r>
    </w:p>
    <w:p w14:paraId="02745D0F" w14:textId="726989AD"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借款人经济背景</w:t>
      </w:r>
    </w:p>
    <w:p w14:paraId="55D3A469" w14:textId="27EDC873" w:rsidR="00B34799" w:rsidRPr="00DE44DF" w:rsidRDefault="00B34799" w:rsidP="00A61544">
      <w:pPr>
        <w:pStyle w:val="af5"/>
        <w:ind w:firstLine="511"/>
        <w:rPr>
          <w:shd w:val="clear" w:color="auto" w:fill="FFFFFF"/>
        </w:rPr>
      </w:pPr>
      <w:r w:rsidRPr="00DE44DF">
        <w:rPr>
          <w:shd w:val="clear" w:color="auto" w:fill="FFFFFF"/>
        </w:rPr>
        <w:t xml:space="preserve">FLAG_OWN_CAR - </w:t>
      </w:r>
      <w:r w:rsidRPr="00DE44DF">
        <w:rPr>
          <w:shd w:val="clear" w:color="auto" w:fill="FFFFFF"/>
        </w:rPr>
        <w:t>是否拥有轿车</w:t>
      </w:r>
    </w:p>
    <w:p w14:paraId="5D06560E" w14:textId="77777777" w:rsidR="00B34799" w:rsidRPr="00DE44DF" w:rsidRDefault="00B34799" w:rsidP="00A61544">
      <w:pPr>
        <w:pStyle w:val="af5"/>
        <w:ind w:firstLine="511"/>
        <w:rPr>
          <w:kern w:val="0"/>
        </w:rPr>
      </w:pPr>
      <w:r w:rsidRPr="00DE44DF">
        <w:rPr>
          <w:rStyle w:val="md-plain"/>
        </w:rPr>
        <w:t xml:space="preserve">FLAG_OWN_REALTY - </w:t>
      </w:r>
      <w:r w:rsidRPr="00DE44DF">
        <w:rPr>
          <w:rStyle w:val="md-plain"/>
        </w:rPr>
        <w:t>是否拥有不动产，</w:t>
      </w:r>
    </w:p>
    <w:p w14:paraId="57204C6C" w14:textId="77777777" w:rsidR="00B34799" w:rsidRPr="00DE44DF" w:rsidRDefault="00B34799" w:rsidP="00A61544">
      <w:pPr>
        <w:pStyle w:val="af5"/>
        <w:ind w:firstLine="511"/>
      </w:pPr>
      <w:r w:rsidRPr="00DE44DF">
        <w:rPr>
          <w:rStyle w:val="md-plain"/>
        </w:rPr>
        <w:t xml:space="preserve">AMT_INCOME_TOTAL - </w:t>
      </w:r>
      <w:r w:rsidRPr="00DE44DF">
        <w:rPr>
          <w:rStyle w:val="md-plain"/>
        </w:rPr>
        <w:t>借款人总收入，</w:t>
      </w:r>
    </w:p>
    <w:p w14:paraId="682F9E85" w14:textId="3EA2ACC3" w:rsidR="00B34799" w:rsidRPr="00DE44DF" w:rsidRDefault="00B34799" w:rsidP="00A61544">
      <w:pPr>
        <w:pStyle w:val="af5"/>
        <w:ind w:firstLine="511"/>
        <w:rPr>
          <w:rStyle w:val="md-plain"/>
        </w:rPr>
      </w:pPr>
      <w:r w:rsidRPr="00DE44DF">
        <w:rPr>
          <w:rStyle w:val="md-plain"/>
        </w:rPr>
        <w:t xml:space="preserve">APARTMENT_AVG - </w:t>
      </w:r>
      <w:r w:rsidRPr="00DE44DF">
        <w:rPr>
          <w:rStyle w:val="md-plain"/>
        </w:rPr>
        <w:t>住房评分，</w:t>
      </w:r>
    </w:p>
    <w:p w14:paraId="595F0C60" w14:textId="22160E8B"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本次贷款相关信息</w:t>
      </w:r>
    </w:p>
    <w:p w14:paraId="4338B1FA" w14:textId="7E56404F" w:rsidR="00B34799" w:rsidRPr="00DE44DF" w:rsidRDefault="00B34799" w:rsidP="00A61544">
      <w:pPr>
        <w:pStyle w:val="af5"/>
        <w:ind w:firstLine="511"/>
        <w:rPr>
          <w:shd w:val="clear" w:color="auto" w:fill="FFFFFF"/>
        </w:rPr>
      </w:pPr>
      <w:r w:rsidRPr="00DE44DF">
        <w:rPr>
          <w:shd w:val="clear" w:color="auto" w:fill="FFFFFF"/>
        </w:rPr>
        <w:t xml:space="preserve">AMT_CREDIT - </w:t>
      </w:r>
      <w:r w:rsidRPr="00DE44DF">
        <w:rPr>
          <w:shd w:val="clear" w:color="auto" w:fill="FFFFFF"/>
        </w:rPr>
        <w:t>信用额度</w:t>
      </w:r>
      <w:r w:rsidRPr="00DE44DF">
        <w:rPr>
          <w:rFonts w:hint="eastAsia"/>
          <w:shd w:val="clear" w:color="auto" w:fill="FFFFFF"/>
        </w:rPr>
        <w:t>，</w:t>
      </w:r>
    </w:p>
    <w:p w14:paraId="34A4E4ED" w14:textId="77777777" w:rsidR="00B34799" w:rsidRPr="00DE44DF" w:rsidRDefault="00B34799" w:rsidP="00A61544">
      <w:pPr>
        <w:pStyle w:val="af5"/>
        <w:ind w:firstLine="511"/>
        <w:rPr>
          <w:kern w:val="0"/>
        </w:rPr>
      </w:pPr>
      <w:r w:rsidRPr="00DE44DF">
        <w:rPr>
          <w:rStyle w:val="md-plain"/>
        </w:rPr>
        <w:t xml:space="preserve">AMT_ANNUITY - </w:t>
      </w:r>
      <w:r w:rsidRPr="00DE44DF">
        <w:rPr>
          <w:rStyle w:val="md-plain"/>
        </w:rPr>
        <w:t>贷款年金，</w:t>
      </w:r>
    </w:p>
    <w:p w14:paraId="34EF33F6" w14:textId="77777777" w:rsidR="00B34799" w:rsidRPr="00DE44DF" w:rsidRDefault="00B34799" w:rsidP="00A61544">
      <w:pPr>
        <w:pStyle w:val="af5"/>
        <w:ind w:firstLine="511"/>
      </w:pPr>
      <w:r w:rsidRPr="00DE44DF">
        <w:rPr>
          <w:rStyle w:val="md-plain"/>
        </w:rPr>
        <w:t xml:space="preserve">WEEKDAY_APPR_PROCESS_START - </w:t>
      </w:r>
      <w:r w:rsidRPr="00DE44DF">
        <w:rPr>
          <w:rStyle w:val="md-plain"/>
        </w:rPr>
        <w:t>申请贷款的星期，</w:t>
      </w:r>
    </w:p>
    <w:p w14:paraId="57A9325E" w14:textId="3CE18A0C" w:rsidR="00B34799" w:rsidRPr="00DE44DF" w:rsidRDefault="00B34799" w:rsidP="00A61544">
      <w:pPr>
        <w:pStyle w:val="af5"/>
        <w:ind w:firstLine="511"/>
      </w:pPr>
      <w:r w:rsidRPr="00DE44DF">
        <w:rPr>
          <w:rStyle w:val="md-plain"/>
        </w:rPr>
        <w:t xml:space="preserve">HOUR_APPR_PROCESS_START - </w:t>
      </w:r>
      <w:r w:rsidRPr="00DE44DF">
        <w:rPr>
          <w:rStyle w:val="md-plain"/>
        </w:rPr>
        <w:t>申请贷款的</w:t>
      </w:r>
      <w:r w:rsidR="00D43542" w:rsidRPr="00DE44DF">
        <w:rPr>
          <w:rStyle w:val="md-plain"/>
          <w:rFonts w:hint="eastAsia"/>
        </w:rPr>
        <w:t>时间（小时）</w:t>
      </w:r>
      <w:r w:rsidRPr="00DE44DF">
        <w:rPr>
          <w:rStyle w:val="md-plain"/>
        </w:rPr>
        <w:t>，</w:t>
      </w:r>
    </w:p>
    <w:p w14:paraId="4DEE1F71" w14:textId="77777777" w:rsidR="00B34799" w:rsidRPr="00DE44DF" w:rsidRDefault="00B34799" w:rsidP="00A61544">
      <w:pPr>
        <w:pStyle w:val="af5"/>
        <w:ind w:firstLine="513"/>
        <w:rPr>
          <w:b/>
          <w:bCs/>
          <w:shd w:val="clear" w:color="auto" w:fill="FFFFFF"/>
        </w:rPr>
      </w:pPr>
    </w:p>
    <w:p w14:paraId="6E6D5DF8" w14:textId="7C73A5F8"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其他信息</w:t>
      </w:r>
    </w:p>
    <w:p w14:paraId="7BB3130D" w14:textId="6EC06CDD" w:rsidR="00B34799" w:rsidRPr="00DE44DF" w:rsidRDefault="00B34799" w:rsidP="00A61544">
      <w:pPr>
        <w:pStyle w:val="af5"/>
        <w:ind w:left="511" w:firstLineChars="0" w:firstLine="0"/>
        <w:rPr>
          <w:shd w:val="clear" w:color="auto" w:fill="FFFFFF"/>
        </w:rPr>
      </w:pPr>
      <w:r w:rsidRPr="00DE44DF">
        <w:rPr>
          <w:shd w:val="clear" w:color="auto" w:fill="FFFFFF"/>
        </w:rPr>
        <w:t xml:space="preserve">FLAG_MOBIL - </w:t>
      </w:r>
      <w:r w:rsidRPr="00DE44DF">
        <w:rPr>
          <w:shd w:val="clear" w:color="auto" w:fill="FFFFFF"/>
        </w:rPr>
        <w:t>是否提供手机号码</w:t>
      </w:r>
    </w:p>
    <w:p w14:paraId="6A25962D" w14:textId="77777777" w:rsidR="00B34799" w:rsidRPr="00DE44DF" w:rsidRDefault="00B34799" w:rsidP="00A61544">
      <w:pPr>
        <w:pStyle w:val="af5"/>
        <w:ind w:firstLine="511"/>
        <w:rPr>
          <w:kern w:val="0"/>
        </w:rPr>
      </w:pPr>
      <w:r w:rsidRPr="00DE44DF">
        <w:rPr>
          <w:rStyle w:val="md-plain"/>
        </w:rPr>
        <w:t xml:space="preserve">FLAG_CONT_MOBILE - </w:t>
      </w:r>
      <w:r w:rsidRPr="00DE44DF">
        <w:rPr>
          <w:rStyle w:val="md-plain"/>
        </w:rPr>
        <w:t>手机是否可打通，</w:t>
      </w:r>
    </w:p>
    <w:p w14:paraId="3EFF215A" w14:textId="77777777" w:rsidR="00B34799" w:rsidRPr="00DE44DF" w:rsidRDefault="00B34799" w:rsidP="00A61544">
      <w:pPr>
        <w:pStyle w:val="af5"/>
        <w:ind w:firstLine="511"/>
      </w:pPr>
      <w:r w:rsidRPr="00DE44DF">
        <w:rPr>
          <w:rStyle w:val="md-plain"/>
        </w:rPr>
        <w:t xml:space="preserve">REGION_RATING_CLIENT - </w:t>
      </w:r>
      <w:r w:rsidRPr="00DE44DF">
        <w:rPr>
          <w:rStyle w:val="md-plain"/>
        </w:rPr>
        <w:t>所在地区评分，</w:t>
      </w:r>
    </w:p>
    <w:p w14:paraId="5CAF4DD7" w14:textId="77777777" w:rsidR="00B34799" w:rsidRPr="00DE44DF" w:rsidRDefault="00B34799" w:rsidP="00A61544">
      <w:pPr>
        <w:pStyle w:val="af5"/>
        <w:ind w:firstLine="511"/>
        <w:rPr>
          <w:rStyle w:val="md-plain"/>
        </w:rPr>
      </w:pPr>
      <w:r w:rsidRPr="00DE44DF">
        <w:rPr>
          <w:rStyle w:val="md-plain"/>
        </w:rPr>
        <w:t xml:space="preserve">EXT_SOURCE_1/EXT_SOURCE_2/EXT_SOURCE_3 - </w:t>
      </w:r>
      <w:r w:rsidRPr="00DE44DF">
        <w:rPr>
          <w:rStyle w:val="md-plain"/>
        </w:rPr>
        <w:t>通过其他信息计算的该客户评分，</w:t>
      </w:r>
    </w:p>
    <w:p w14:paraId="671D4D26" w14:textId="77777777" w:rsidR="00B34799" w:rsidRPr="00DE44DF" w:rsidRDefault="00B34799" w:rsidP="00A61544">
      <w:pPr>
        <w:pStyle w:val="af5"/>
        <w:ind w:left="511" w:firstLineChars="0" w:firstLine="0"/>
        <w:rPr>
          <w:rFonts w:ascii="宋体" w:hAnsi="宋体"/>
          <w:b/>
          <w:bCs/>
        </w:rPr>
      </w:pPr>
    </w:p>
    <w:p w14:paraId="024608A4" w14:textId="16FCD598" w:rsidR="009D5DD0" w:rsidRPr="00DE44DF" w:rsidRDefault="00D56EEB" w:rsidP="00D56EEB">
      <w:pPr>
        <w:pStyle w:val="2"/>
        <w:rPr>
          <w:color w:val="000000"/>
        </w:rPr>
      </w:pPr>
      <w:r w:rsidRPr="00DE44DF">
        <w:rPr>
          <w:rFonts w:hint="eastAsia"/>
          <w:color w:val="000000"/>
        </w:rPr>
        <w:t>可视化分析</w:t>
      </w:r>
    </w:p>
    <w:p w14:paraId="7C9AD6E5" w14:textId="30E6E40F" w:rsidR="00745F20" w:rsidRPr="00DE44DF" w:rsidRDefault="00745F20" w:rsidP="00745F20">
      <w:pPr>
        <w:pStyle w:val="af5"/>
        <w:ind w:firstLine="511"/>
        <w:rPr>
          <w:shd w:val="clear" w:color="auto" w:fill="FFFFFF"/>
        </w:rPr>
      </w:pPr>
      <w:r w:rsidRPr="00DE44DF">
        <w:rPr>
          <w:shd w:val="clear" w:color="auto" w:fill="FFFFFF"/>
        </w:rPr>
        <w:t>以下可视化分析针对未经预处理的训练集</w:t>
      </w:r>
      <w:r w:rsidRPr="00DE44DF">
        <w:rPr>
          <w:shd w:val="clear" w:color="auto" w:fill="FFFFFF"/>
        </w:rPr>
        <w:t>aplication_train.csv</w:t>
      </w:r>
    </w:p>
    <w:p w14:paraId="24C7DDEE" w14:textId="517E0ACB" w:rsidR="00745F20" w:rsidRPr="00DE44DF" w:rsidRDefault="00745F20" w:rsidP="00745F20">
      <w:pPr>
        <w:pStyle w:val="3"/>
        <w:rPr>
          <w:color w:val="000000"/>
        </w:rPr>
      </w:pPr>
      <w:r w:rsidRPr="00DE44DF">
        <w:rPr>
          <w:rFonts w:hint="eastAsia"/>
          <w:color w:val="000000"/>
        </w:rPr>
        <w:lastRenderedPageBreak/>
        <w:t>Target</w:t>
      </w:r>
      <w:r w:rsidRPr="00DE44DF">
        <w:rPr>
          <w:rFonts w:hint="eastAsia"/>
          <w:color w:val="000000"/>
        </w:rPr>
        <w:t>列的分布</w:t>
      </w:r>
    </w:p>
    <w:p w14:paraId="267BE0BC" w14:textId="7C39C205" w:rsidR="00E83449" w:rsidRPr="00DE44DF" w:rsidRDefault="00E83449" w:rsidP="00590217">
      <w:pPr>
        <w:pStyle w:val="af5"/>
        <w:ind w:firstLine="511"/>
      </w:pPr>
      <w:r w:rsidRPr="00DE44DF">
        <w:rPr>
          <w:rFonts w:hint="eastAsia"/>
        </w:rPr>
        <w:t>首先查看训练集中，</w:t>
      </w:r>
      <w:r w:rsidRPr="00DE44DF">
        <w:rPr>
          <w:rFonts w:hint="eastAsia"/>
        </w:rPr>
        <w:t>Target</w:t>
      </w:r>
      <w:r w:rsidRPr="00DE44DF">
        <w:rPr>
          <w:rFonts w:hint="eastAsia"/>
        </w:rPr>
        <w:t>列（是否违约）为</w:t>
      </w:r>
      <w:r w:rsidRPr="00DE44DF">
        <w:rPr>
          <w:rFonts w:hint="eastAsia"/>
        </w:rPr>
        <w:t>0</w:t>
      </w:r>
      <w:r w:rsidRPr="00DE44DF">
        <w:rPr>
          <w:rFonts w:hint="eastAsia"/>
        </w:rPr>
        <w:t>和为</w:t>
      </w:r>
      <w:r w:rsidRPr="00DE44DF">
        <w:rPr>
          <w:rFonts w:hint="eastAsia"/>
        </w:rPr>
        <w:t>1</w:t>
      </w:r>
      <w:r w:rsidRPr="00DE44DF">
        <w:rPr>
          <w:rFonts w:hint="eastAsia"/>
        </w:rPr>
        <w:t>的个数。</w:t>
      </w:r>
    </w:p>
    <w:p w14:paraId="6B70E4A9" w14:textId="76DA0EEF" w:rsidR="00745F20" w:rsidRPr="00DE44DF" w:rsidRDefault="00E83449" w:rsidP="00590217">
      <w:pPr>
        <w:pStyle w:val="af5"/>
        <w:ind w:firstLine="511"/>
      </w:pPr>
      <w:r w:rsidRPr="00DE44DF">
        <w:rPr>
          <w:rFonts w:hint="eastAsia"/>
        </w:rPr>
        <w:t>//</w:t>
      </w:r>
      <w:r w:rsidRPr="00DE44DF">
        <w:t xml:space="preserve"> </w:t>
      </w:r>
      <w:r w:rsidRPr="00DE44DF">
        <w:rPr>
          <w:rFonts w:hint="eastAsia"/>
        </w:rPr>
        <w:t>代码</w:t>
      </w:r>
    </w:p>
    <w:p w14:paraId="72395E17" w14:textId="1C3E3561" w:rsidR="009D5DD0" w:rsidRPr="00DE44DF" w:rsidRDefault="000B19D9" w:rsidP="00590217">
      <w:pPr>
        <w:pStyle w:val="af5"/>
        <w:ind w:firstLine="511"/>
      </w:pPr>
      <w:r>
        <w:rPr>
          <w:noProof/>
        </w:rPr>
        <w:drawing>
          <wp:inline distT="0" distB="0" distL="0" distR="0" wp14:anchorId="0E0A125B" wp14:editId="27F92647">
            <wp:extent cx="5186045" cy="3152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45" cy="3152775"/>
                    </a:xfrm>
                    <a:prstGeom prst="rect">
                      <a:avLst/>
                    </a:prstGeom>
                    <a:noFill/>
                    <a:ln>
                      <a:noFill/>
                    </a:ln>
                  </pic:spPr>
                </pic:pic>
              </a:graphicData>
            </a:graphic>
          </wp:inline>
        </w:drawing>
      </w:r>
    </w:p>
    <w:p w14:paraId="41C52121" w14:textId="5FD2B85E" w:rsidR="00E83449" w:rsidRPr="00DE44DF" w:rsidRDefault="009B4C23" w:rsidP="00590217">
      <w:pPr>
        <w:pStyle w:val="af5"/>
        <w:ind w:firstLine="511"/>
      </w:pPr>
      <w:r w:rsidRPr="00DE44DF">
        <w:rPr>
          <w:rFonts w:hint="eastAsia"/>
        </w:rPr>
        <w:t>从</w:t>
      </w:r>
      <w:r w:rsidRPr="00DE44DF">
        <w:rPr>
          <w:shd w:val="clear" w:color="auto" w:fill="FFFFFF"/>
        </w:rPr>
        <w:t>上图可以看出，训练数据集中的违约记录数远大于未违约记录数，整个训练集是极度不平衡的，这种情况下，模型会花费更多的时间和</w:t>
      </w:r>
      <w:r w:rsidRPr="00DE44DF">
        <w:rPr>
          <w:shd w:val="clear" w:color="auto" w:fill="FFFFFF"/>
        </w:rPr>
        <w:t>“</w:t>
      </w:r>
      <w:r w:rsidRPr="00DE44DF">
        <w:rPr>
          <w:shd w:val="clear" w:color="auto" w:fill="FFFFFF"/>
        </w:rPr>
        <w:t>精力</w:t>
      </w:r>
      <w:r w:rsidRPr="00DE44DF">
        <w:rPr>
          <w:shd w:val="clear" w:color="auto" w:fill="FFFFFF"/>
        </w:rPr>
        <w:t>”</w:t>
      </w:r>
      <w:r w:rsidRPr="00DE44DF">
        <w:rPr>
          <w:shd w:val="clear" w:color="auto" w:fill="FFFFFF"/>
        </w:rPr>
        <w:t>去拟合未违约记录</w:t>
      </w:r>
      <w:r w:rsidRPr="00DE44DF">
        <w:rPr>
          <w:shd w:val="clear" w:color="auto" w:fill="FFFFFF"/>
        </w:rPr>
        <w:t>(target</w:t>
      </w:r>
      <w:r w:rsidRPr="00DE44DF">
        <w:rPr>
          <w:shd w:val="clear" w:color="auto" w:fill="FFFFFF"/>
        </w:rPr>
        <w:t>为</w:t>
      </w:r>
      <w:r w:rsidRPr="00DE44DF">
        <w:rPr>
          <w:shd w:val="clear" w:color="auto" w:fill="FFFFFF"/>
        </w:rPr>
        <w:t>0)</w:t>
      </w:r>
      <w:r w:rsidRPr="00DE44DF">
        <w:rPr>
          <w:shd w:val="clear" w:color="auto" w:fill="FFFFFF"/>
        </w:rPr>
        <w:t>，所以为了提供模型的效率，在之后我们将采取欠采样或过采样的方法来平衡数据集。</w:t>
      </w:r>
    </w:p>
    <w:p w14:paraId="791D923F" w14:textId="2400F317" w:rsidR="00E83449" w:rsidRPr="00DE44DF" w:rsidRDefault="00E83449" w:rsidP="00FF7FF2">
      <w:pPr>
        <w:pStyle w:val="af5"/>
        <w:ind w:firstLineChars="0" w:firstLine="0"/>
      </w:pPr>
    </w:p>
    <w:p w14:paraId="537A7A78" w14:textId="1CB92184" w:rsidR="00FF7FF2" w:rsidRPr="00DE44DF" w:rsidRDefault="00FF7FF2" w:rsidP="00FF7FF2">
      <w:pPr>
        <w:pStyle w:val="af5"/>
        <w:ind w:firstLineChars="0" w:firstLine="0"/>
      </w:pPr>
    </w:p>
    <w:p w14:paraId="05478937" w14:textId="0245FA15" w:rsidR="00FF7FF2" w:rsidRPr="00DE44DF" w:rsidRDefault="00FF7FF2" w:rsidP="00FF7FF2">
      <w:pPr>
        <w:pStyle w:val="3"/>
        <w:rPr>
          <w:color w:val="000000"/>
        </w:rPr>
      </w:pPr>
      <w:r w:rsidRPr="00DE44DF">
        <w:rPr>
          <w:rFonts w:hint="eastAsia"/>
          <w:color w:val="000000"/>
        </w:rPr>
        <w:t>特征与</w:t>
      </w:r>
      <w:r w:rsidRPr="00DE44DF">
        <w:rPr>
          <w:rFonts w:hint="eastAsia"/>
          <w:color w:val="000000"/>
        </w:rPr>
        <w:t>Target</w:t>
      </w:r>
      <w:r w:rsidRPr="00DE44DF">
        <w:rPr>
          <w:rFonts w:hint="eastAsia"/>
          <w:color w:val="000000"/>
        </w:rPr>
        <w:t>列的关系</w:t>
      </w:r>
    </w:p>
    <w:p w14:paraId="5197A782" w14:textId="204C690F" w:rsidR="00FF7FF2" w:rsidRPr="00DE44DF" w:rsidRDefault="0013691A" w:rsidP="0013691A">
      <w:pPr>
        <w:pStyle w:val="af5"/>
        <w:numPr>
          <w:ilvl w:val="0"/>
          <w:numId w:val="23"/>
        </w:numPr>
        <w:ind w:firstLineChars="0"/>
        <w:rPr>
          <w:b/>
          <w:bCs/>
        </w:rPr>
      </w:pPr>
      <w:r w:rsidRPr="00DE44DF">
        <w:rPr>
          <w:rFonts w:hint="eastAsia"/>
          <w:b/>
          <w:bCs/>
        </w:rPr>
        <w:t>计算特征与</w:t>
      </w:r>
      <w:r w:rsidRPr="00DE44DF">
        <w:rPr>
          <w:rFonts w:hint="eastAsia"/>
          <w:b/>
          <w:bCs/>
        </w:rPr>
        <w:t>Target</w:t>
      </w:r>
      <w:r w:rsidRPr="00DE44DF">
        <w:rPr>
          <w:rFonts w:hint="eastAsia"/>
          <w:b/>
          <w:bCs/>
        </w:rPr>
        <w:t>列的相关性</w:t>
      </w:r>
    </w:p>
    <w:p w14:paraId="2E671F92" w14:textId="0D3C2EE6" w:rsidR="00117ED5" w:rsidRPr="00DE44DF" w:rsidRDefault="00656556" w:rsidP="00117ED5">
      <w:pPr>
        <w:pStyle w:val="af5"/>
        <w:ind w:left="1231" w:firstLineChars="0" w:firstLine="0"/>
      </w:pPr>
      <w:r w:rsidRPr="00DE44DF">
        <w:rPr>
          <w:rFonts w:hint="eastAsia"/>
        </w:rPr>
        <w:t>//</w:t>
      </w:r>
      <w:r w:rsidRPr="00DE44DF">
        <w:t xml:space="preserve"> </w:t>
      </w:r>
      <w:r w:rsidRPr="00DE44DF">
        <w:rPr>
          <w:rFonts w:hint="eastAsia"/>
        </w:rPr>
        <w:t>代码</w:t>
      </w:r>
    </w:p>
    <w:p w14:paraId="4C1B0DB4" w14:textId="62CBF0AF" w:rsidR="00830A0F" w:rsidRPr="00DE44DF" w:rsidRDefault="004A5F57" w:rsidP="00830A0F">
      <w:pPr>
        <w:pStyle w:val="af5"/>
        <w:numPr>
          <w:ilvl w:val="0"/>
          <w:numId w:val="23"/>
        </w:numPr>
        <w:ind w:firstLineChars="0"/>
        <w:rPr>
          <w:b/>
          <w:bCs/>
        </w:rPr>
      </w:pPr>
      <w:r w:rsidRPr="00DE44DF">
        <w:rPr>
          <w:rFonts w:hint="eastAsia"/>
          <w:b/>
          <w:bCs/>
        </w:rPr>
        <w:t>查看</w:t>
      </w:r>
      <w:r w:rsidRPr="00DE44DF">
        <w:rPr>
          <w:rFonts w:hint="eastAsia"/>
          <w:b/>
          <w:bCs/>
        </w:rPr>
        <w:t>10</w:t>
      </w:r>
      <w:r w:rsidR="00A7174E" w:rsidRPr="00DE44DF">
        <w:rPr>
          <w:rFonts w:hint="eastAsia"/>
          <w:b/>
          <w:bCs/>
        </w:rPr>
        <w:t>个</w:t>
      </w:r>
      <w:r w:rsidRPr="00DE44DF">
        <w:rPr>
          <w:rFonts w:hint="eastAsia"/>
          <w:b/>
          <w:bCs/>
        </w:rPr>
        <w:t>相关性最小的特征</w:t>
      </w:r>
    </w:p>
    <w:p w14:paraId="4438A4E7" w14:textId="31C1E20C" w:rsidR="00830A0F" w:rsidRPr="00DE44DF" w:rsidRDefault="00656556" w:rsidP="00830A0F">
      <w:pPr>
        <w:pStyle w:val="af5"/>
        <w:ind w:left="1231" w:firstLineChars="0" w:firstLine="0"/>
      </w:pPr>
      <w:r w:rsidRPr="00DE44DF">
        <w:rPr>
          <w:rFonts w:hint="eastAsia"/>
        </w:rPr>
        <w:t>//</w:t>
      </w:r>
      <w:r w:rsidRPr="00DE44DF">
        <w:t xml:space="preserve"> </w:t>
      </w:r>
      <w:r w:rsidRPr="00DE44DF">
        <w:rPr>
          <w:rFonts w:hint="eastAsia"/>
        </w:rPr>
        <w:t>代码</w:t>
      </w:r>
    </w:p>
    <w:p w14:paraId="7609B03C" w14:textId="610F0D2A" w:rsidR="00656556" w:rsidRPr="00DE44DF" w:rsidRDefault="00656556" w:rsidP="00830A0F">
      <w:pPr>
        <w:pStyle w:val="af5"/>
        <w:ind w:left="1231" w:firstLineChars="0" w:firstLine="0"/>
      </w:pPr>
      <w:r w:rsidRPr="00DE44DF">
        <w:rPr>
          <w:rFonts w:hint="eastAsia"/>
        </w:rPr>
        <w:t>输出：</w:t>
      </w:r>
    </w:p>
    <w:p w14:paraId="1978FD6B" w14:textId="1237B10E" w:rsidR="00656556" w:rsidRPr="00DE44DF" w:rsidRDefault="00656556" w:rsidP="00830A0F">
      <w:pPr>
        <w:pStyle w:val="af5"/>
        <w:ind w:left="1231" w:firstLineChars="0" w:firstLine="0"/>
      </w:pPr>
      <w:r w:rsidRPr="00DE44DF">
        <w:rPr>
          <w:rFonts w:hint="eastAsia"/>
        </w:rPr>
        <w:t>//</w:t>
      </w:r>
      <w:r w:rsidRPr="00DE44DF">
        <w:t xml:space="preserve"> </w:t>
      </w:r>
      <w:r w:rsidRPr="00DE44DF">
        <w:rPr>
          <w:rFonts w:hint="eastAsia"/>
        </w:rPr>
        <w:t>代码</w:t>
      </w:r>
    </w:p>
    <w:p w14:paraId="260639FF" w14:textId="68EFB8E9" w:rsidR="00317B39" w:rsidRPr="00DE44DF" w:rsidRDefault="00317B39" w:rsidP="00317B39">
      <w:pPr>
        <w:pStyle w:val="af5"/>
        <w:ind w:leftChars="236" w:left="425" w:firstLine="511"/>
        <w:rPr>
          <w:kern w:val="0"/>
        </w:rPr>
      </w:pPr>
      <w:r w:rsidRPr="00DE44DF">
        <w:rPr>
          <w:rStyle w:val="md-plain"/>
        </w:rPr>
        <w:t>上面输出结果中的</w:t>
      </w:r>
      <w:r w:rsidRPr="00DE44DF">
        <w:rPr>
          <w:rStyle w:val="md-plain"/>
        </w:rPr>
        <w:t>FLAG_DOCUMENT_X</w:t>
      </w:r>
      <w:r w:rsidRPr="00DE44DF">
        <w:rPr>
          <w:rStyle w:val="md-plain"/>
        </w:rPr>
        <w:t>特征表示的是在贷款时是否提交某份文件，这类特征有</w:t>
      </w:r>
      <w:r w:rsidRPr="00DE44DF">
        <w:rPr>
          <w:rStyle w:val="md-plain"/>
        </w:rPr>
        <w:t>20</w:t>
      </w:r>
      <w:r w:rsidRPr="00DE44DF">
        <w:rPr>
          <w:rStyle w:val="md-plain"/>
        </w:rPr>
        <w:t>个，大部分相关性都很低。</w:t>
      </w:r>
      <w:r w:rsidRPr="00DE44DF">
        <w:rPr>
          <w:rStyle w:val="md-plain"/>
        </w:rPr>
        <w:t>FLAG_MOBIL</w:t>
      </w:r>
      <w:r w:rsidRPr="00DE44DF">
        <w:rPr>
          <w:rStyle w:val="md-plain"/>
        </w:rPr>
        <w:t>和</w:t>
      </w:r>
      <w:r w:rsidRPr="00DE44DF">
        <w:rPr>
          <w:rStyle w:val="md-plain"/>
        </w:rPr>
        <w:t>FLAG_CONT_MOBILE</w:t>
      </w:r>
      <w:r w:rsidRPr="00DE44DF">
        <w:rPr>
          <w:rStyle w:val="md-plain"/>
        </w:rPr>
        <w:t>表示的分别是客户是否拥有移动电话、电话是否可打通，</w:t>
      </w:r>
      <w:r w:rsidRPr="00DE44DF">
        <w:rPr>
          <w:rStyle w:val="md-plain"/>
        </w:rPr>
        <w:t>AMT_REQ</w:t>
      </w:r>
      <w:r w:rsidRPr="00DE44DF">
        <w:rPr>
          <w:rStyle w:val="md-plain"/>
        </w:rPr>
        <w:t>特征表示的是申请贷款前客户向信贷局进行查询的次数。</w:t>
      </w:r>
    </w:p>
    <w:p w14:paraId="57EBC241" w14:textId="77777777" w:rsidR="00317B39" w:rsidRPr="00DE44DF" w:rsidRDefault="00317B39" w:rsidP="00317B39">
      <w:pPr>
        <w:pStyle w:val="af5"/>
        <w:ind w:leftChars="236" w:left="425" w:firstLine="511"/>
      </w:pPr>
      <w:r w:rsidRPr="00DE44DF">
        <w:rPr>
          <w:rStyle w:val="md-plain"/>
        </w:rPr>
        <w:t>可以看出，这些特征的与</w:t>
      </w:r>
      <w:r w:rsidRPr="00DE44DF">
        <w:rPr>
          <w:rStyle w:val="md-plain"/>
        </w:rPr>
        <w:t>Target</w:t>
      </w:r>
      <w:r w:rsidRPr="00DE44DF">
        <w:rPr>
          <w:rStyle w:val="md-plain"/>
        </w:rPr>
        <w:t>列的相关性都在万分之一数量级，可以归为</w:t>
      </w:r>
      <w:r w:rsidRPr="00DE44DF">
        <w:rPr>
          <w:rStyle w:val="md-plain"/>
        </w:rPr>
        <w:t>very weak</w:t>
      </w:r>
      <w:r w:rsidRPr="00DE44DF">
        <w:rPr>
          <w:rStyle w:val="md-plain"/>
        </w:rPr>
        <w:t>级别。在之后的特征工程中我们将会试试它们是否可以衍生出足够好的新特征，或者直接删</w:t>
      </w:r>
      <w:r w:rsidRPr="00DE44DF">
        <w:rPr>
          <w:rStyle w:val="md-plain"/>
        </w:rPr>
        <w:lastRenderedPageBreak/>
        <w:t>除这些特征，以减少运算量并提高预测的准确度。</w:t>
      </w:r>
    </w:p>
    <w:p w14:paraId="7D902A6B" w14:textId="0A88108F" w:rsidR="00317B39" w:rsidRPr="00DE44DF" w:rsidRDefault="00317B39" w:rsidP="00830A0F">
      <w:pPr>
        <w:pStyle w:val="af5"/>
        <w:ind w:left="1231" w:firstLineChars="0" w:firstLine="0"/>
      </w:pPr>
    </w:p>
    <w:p w14:paraId="1109C8C7" w14:textId="50F1C520" w:rsidR="00830A0F" w:rsidRPr="00DE44DF" w:rsidRDefault="00A7174E" w:rsidP="00830A0F">
      <w:pPr>
        <w:pStyle w:val="af5"/>
        <w:numPr>
          <w:ilvl w:val="0"/>
          <w:numId w:val="23"/>
        </w:numPr>
        <w:ind w:firstLineChars="0"/>
        <w:rPr>
          <w:b/>
          <w:bCs/>
        </w:rPr>
      </w:pPr>
      <w:r w:rsidRPr="00DE44DF">
        <w:rPr>
          <w:rFonts w:hint="eastAsia"/>
          <w:b/>
          <w:bCs/>
        </w:rPr>
        <w:t>查看</w:t>
      </w:r>
      <w:r w:rsidRPr="00DE44DF">
        <w:rPr>
          <w:rFonts w:hint="eastAsia"/>
          <w:b/>
          <w:bCs/>
        </w:rPr>
        <w:t>20</w:t>
      </w:r>
      <w:r w:rsidRPr="00DE44DF">
        <w:rPr>
          <w:rFonts w:hint="eastAsia"/>
          <w:b/>
          <w:bCs/>
        </w:rPr>
        <w:t>个相关性最大的特征</w:t>
      </w:r>
    </w:p>
    <w:p w14:paraId="1AFA57DF" w14:textId="4B25C3B2" w:rsidR="00830A0F" w:rsidRPr="00DE44DF" w:rsidRDefault="009C61AC" w:rsidP="00830A0F">
      <w:pPr>
        <w:pStyle w:val="af5"/>
        <w:ind w:left="1231" w:firstLineChars="0" w:firstLine="0"/>
      </w:pPr>
      <w:r w:rsidRPr="00DE44DF">
        <w:rPr>
          <w:rFonts w:hint="eastAsia"/>
        </w:rPr>
        <w:t>//</w:t>
      </w:r>
      <w:r w:rsidRPr="00DE44DF">
        <w:t xml:space="preserve"> </w:t>
      </w:r>
      <w:r w:rsidRPr="00DE44DF">
        <w:rPr>
          <w:rFonts w:hint="eastAsia"/>
        </w:rPr>
        <w:t>代码</w:t>
      </w:r>
    </w:p>
    <w:p w14:paraId="02D17376" w14:textId="41465D91" w:rsidR="009C61AC" w:rsidRPr="00DE44DF" w:rsidRDefault="000B19D9" w:rsidP="00831B9E">
      <w:pPr>
        <w:pStyle w:val="af5"/>
        <w:ind w:left="567" w:firstLineChars="0" w:firstLine="0"/>
      </w:pPr>
      <w:r>
        <w:rPr>
          <w:noProof/>
        </w:rPr>
        <w:drawing>
          <wp:inline distT="0" distB="0" distL="0" distR="0" wp14:anchorId="1776BD97" wp14:editId="17D42970">
            <wp:extent cx="5186045" cy="3357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045" cy="3357245"/>
                    </a:xfrm>
                    <a:prstGeom prst="rect">
                      <a:avLst/>
                    </a:prstGeom>
                    <a:noFill/>
                    <a:ln>
                      <a:noFill/>
                    </a:ln>
                  </pic:spPr>
                </pic:pic>
              </a:graphicData>
            </a:graphic>
          </wp:inline>
        </w:drawing>
      </w:r>
    </w:p>
    <w:p w14:paraId="2CC97C29" w14:textId="1721035A" w:rsidR="0013691A" w:rsidRPr="00DE44DF" w:rsidRDefault="00831B9E" w:rsidP="00831B9E">
      <w:pPr>
        <w:pStyle w:val="af5"/>
        <w:ind w:leftChars="236" w:left="425" w:firstLine="511"/>
        <w:rPr>
          <w:rStyle w:val="md-plain"/>
        </w:rPr>
      </w:pPr>
      <w:r w:rsidRPr="00DE44DF">
        <w:rPr>
          <w:rStyle w:val="md-plain"/>
        </w:rPr>
        <w:t>上图中（相关性已取绝对值）排在前三的</w:t>
      </w:r>
      <w:r w:rsidRPr="00DE44DF">
        <w:rPr>
          <w:rStyle w:val="md-plain"/>
        </w:rPr>
        <w:t>EXT_SOURCE</w:t>
      </w:r>
      <w:r w:rsidRPr="00DE44DF">
        <w:rPr>
          <w:rStyle w:val="md-plain"/>
        </w:rPr>
        <w:t>特征是专业人士依据外部数据对该客户进行的评分，值域为</w:t>
      </w:r>
      <w:r w:rsidRPr="00DE44DF">
        <w:rPr>
          <w:rStyle w:val="md-plain"/>
        </w:rPr>
        <w:t>[0, 1]</w:t>
      </w:r>
      <w:r w:rsidRPr="00DE44DF">
        <w:rPr>
          <w:rStyle w:val="md-plain"/>
        </w:rPr>
        <w:t>，它们的相关性都超过了</w:t>
      </w:r>
      <w:r w:rsidRPr="00DE44DF">
        <w:rPr>
          <w:rStyle w:val="md-plain"/>
        </w:rPr>
        <w:t>0.15</w:t>
      </w:r>
      <w:r w:rsidRPr="00DE44DF">
        <w:rPr>
          <w:rStyle w:val="md-plain"/>
        </w:rPr>
        <w:t>；</w:t>
      </w:r>
      <w:r w:rsidRPr="00DE44DF">
        <w:rPr>
          <w:rStyle w:val="md-plain"/>
        </w:rPr>
        <w:t>DAY_BIRTH</w:t>
      </w:r>
      <w:r w:rsidRPr="00DE44DF">
        <w:rPr>
          <w:rStyle w:val="md-plain"/>
        </w:rPr>
        <w:t>表示的是客户的年龄；两个</w:t>
      </w:r>
      <w:r w:rsidRPr="00DE44DF">
        <w:rPr>
          <w:rStyle w:val="md-plain"/>
        </w:rPr>
        <w:t>REGION_RATING</w:t>
      </w:r>
      <w:r w:rsidRPr="00DE44DF">
        <w:rPr>
          <w:rStyle w:val="md-plain"/>
        </w:rPr>
        <w:t>特征是对客户所在地的评分，分为三档，用</w:t>
      </w:r>
      <w:r w:rsidRPr="00DE44DF">
        <w:rPr>
          <w:rStyle w:val="md-plain"/>
        </w:rPr>
        <w:t>{1, 2, 3}</w:t>
      </w:r>
      <w:r w:rsidRPr="00DE44DF">
        <w:rPr>
          <w:rStyle w:val="md-plain"/>
        </w:rPr>
        <w:t>表示。接下来我们将对这些特征进行可视化分析。</w:t>
      </w:r>
    </w:p>
    <w:p w14:paraId="2CE714FE" w14:textId="381D2F50" w:rsidR="0013691A" w:rsidRPr="00DE44DF" w:rsidRDefault="0013691A" w:rsidP="0013691A">
      <w:pPr>
        <w:pStyle w:val="af5"/>
        <w:ind w:firstLine="511"/>
      </w:pPr>
    </w:p>
    <w:p w14:paraId="52ACDE23" w14:textId="6391E291" w:rsidR="0013691A" w:rsidRPr="00DE44DF" w:rsidRDefault="008B67C6" w:rsidP="008B67C6">
      <w:pPr>
        <w:pStyle w:val="3"/>
        <w:rPr>
          <w:color w:val="000000"/>
        </w:rPr>
      </w:pPr>
      <w:r w:rsidRPr="00DE44DF">
        <w:rPr>
          <w:rFonts w:hint="eastAsia"/>
          <w:color w:val="000000"/>
        </w:rPr>
        <w:t>客户年龄分布</w:t>
      </w:r>
    </w:p>
    <w:p w14:paraId="4D71CD69" w14:textId="268DD93F" w:rsidR="0013691A" w:rsidRPr="00DE44DF" w:rsidRDefault="00A96155" w:rsidP="0013691A">
      <w:pPr>
        <w:pStyle w:val="af5"/>
        <w:ind w:firstLine="511"/>
      </w:pPr>
      <w:r w:rsidRPr="00DE44DF">
        <w:rPr>
          <w:rFonts w:hint="eastAsia"/>
        </w:rPr>
        <w:t>//</w:t>
      </w:r>
      <w:r w:rsidRPr="00DE44DF">
        <w:t xml:space="preserve"> </w:t>
      </w:r>
      <w:r w:rsidRPr="00DE44DF">
        <w:rPr>
          <w:rFonts w:hint="eastAsia"/>
        </w:rPr>
        <w:t>代码</w:t>
      </w:r>
    </w:p>
    <w:p w14:paraId="2AD3FDDC" w14:textId="21BEAEB3" w:rsidR="00A96155" w:rsidRPr="00DE44DF" w:rsidRDefault="00A96155" w:rsidP="0013691A">
      <w:pPr>
        <w:pStyle w:val="af5"/>
        <w:ind w:firstLine="511"/>
      </w:pPr>
    </w:p>
    <w:p w14:paraId="2B40D156" w14:textId="30A7BD36" w:rsidR="00A96155" w:rsidRPr="00DE44DF" w:rsidRDefault="000B19D9" w:rsidP="0013691A">
      <w:pPr>
        <w:pStyle w:val="af5"/>
        <w:ind w:firstLine="511"/>
      </w:pPr>
      <w:r>
        <w:rPr>
          <w:noProof/>
        </w:rPr>
        <w:lastRenderedPageBreak/>
        <w:drawing>
          <wp:inline distT="0" distB="0" distL="0" distR="0" wp14:anchorId="52A76010" wp14:editId="6B157148">
            <wp:extent cx="5336540" cy="423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4231005"/>
                    </a:xfrm>
                    <a:prstGeom prst="rect">
                      <a:avLst/>
                    </a:prstGeom>
                    <a:noFill/>
                    <a:ln>
                      <a:noFill/>
                    </a:ln>
                  </pic:spPr>
                </pic:pic>
              </a:graphicData>
            </a:graphic>
          </wp:inline>
        </w:drawing>
      </w:r>
    </w:p>
    <w:p w14:paraId="0089C8C4" w14:textId="40E7CA90" w:rsidR="00A96155" w:rsidRPr="00DE44DF" w:rsidRDefault="00A96155" w:rsidP="0013691A">
      <w:pPr>
        <w:pStyle w:val="af5"/>
        <w:ind w:firstLine="511"/>
      </w:pPr>
    </w:p>
    <w:p w14:paraId="59C13636" w14:textId="77777777" w:rsidR="00A96155" w:rsidRPr="00DE44DF" w:rsidRDefault="00A96155" w:rsidP="00A96155">
      <w:pPr>
        <w:pStyle w:val="af5"/>
        <w:ind w:firstLine="511"/>
        <w:rPr>
          <w:kern w:val="0"/>
        </w:rPr>
      </w:pPr>
      <w:r w:rsidRPr="00DE44DF">
        <w:rPr>
          <w:rStyle w:val="md-plain"/>
        </w:rPr>
        <w:t>上图中，橘线展示的是违约用户的年龄分布，蓝线为未违约用户的年龄分布。从总可以看出，年轻用户</w:t>
      </w:r>
      <w:r w:rsidRPr="00DE44DF">
        <w:rPr>
          <w:rStyle w:val="md-plain"/>
        </w:rPr>
        <w:t>([25, 40]</w:t>
      </w:r>
      <w:r w:rsidRPr="00DE44DF">
        <w:rPr>
          <w:rStyle w:val="md-plain"/>
        </w:rPr>
        <w:t>年龄区间内</w:t>
      </w:r>
      <w:r w:rsidRPr="00DE44DF">
        <w:rPr>
          <w:rStyle w:val="md-plain"/>
        </w:rPr>
        <w:t>)</w:t>
      </w:r>
      <w:r w:rsidRPr="00DE44DF">
        <w:rPr>
          <w:rStyle w:val="md-plain"/>
        </w:rPr>
        <w:t>更容易违约，而年纪较大的用户</w:t>
      </w:r>
      <w:r w:rsidRPr="00DE44DF">
        <w:rPr>
          <w:rStyle w:val="md-plain"/>
        </w:rPr>
        <w:t>([50, 65]</w:t>
      </w:r>
      <w:r w:rsidRPr="00DE44DF">
        <w:rPr>
          <w:rStyle w:val="md-plain"/>
        </w:rPr>
        <w:t>年轻区间内</w:t>
      </w:r>
      <w:r w:rsidRPr="00DE44DF">
        <w:rPr>
          <w:rStyle w:val="md-plain"/>
        </w:rPr>
        <w:t>)</w:t>
      </w:r>
      <w:r w:rsidRPr="00DE44DF">
        <w:rPr>
          <w:rStyle w:val="md-plain"/>
        </w:rPr>
        <w:t>则更可能按时付清欠款。</w:t>
      </w:r>
    </w:p>
    <w:p w14:paraId="64498929" w14:textId="77777777" w:rsidR="00A96155" w:rsidRPr="00DE44DF" w:rsidRDefault="00A96155" w:rsidP="00A96155">
      <w:pPr>
        <w:pStyle w:val="af5"/>
        <w:ind w:firstLine="511"/>
      </w:pPr>
      <w:r w:rsidRPr="00DE44DF">
        <w:rPr>
          <w:rStyle w:val="md-plain"/>
        </w:rPr>
        <w:t>为了更好地分析客户年龄与违约的关系，我们以</w:t>
      </w:r>
      <w:r w:rsidRPr="00DE44DF">
        <w:rPr>
          <w:rStyle w:val="md-plain"/>
        </w:rPr>
        <w:t>5</w:t>
      </w:r>
      <w:r w:rsidRPr="00DE44DF">
        <w:rPr>
          <w:rStyle w:val="md-plain"/>
        </w:rPr>
        <w:t>年为一个区间宽度进行分箱处理，并用柱状图展示各个区间内的违约率。如下所示。</w:t>
      </w:r>
    </w:p>
    <w:p w14:paraId="1752DB78" w14:textId="13F77F6D" w:rsidR="00A96155" w:rsidRPr="00DE44DF" w:rsidRDefault="00A96155" w:rsidP="0013691A">
      <w:pPr>
        <w:pStyle w:val="af5"/>
        <w:ind w:firstLine="511"/>
      </w:pPr>
    </w:p>
    <w:p w14:paraId="18E03884" w14:textId="510ECBA5" w:rsidR="00B22620" w:rsidRPr="00DE44DF" w:rsidRDefault="00B22620" w:rsidP="0013691A">
      <w:pPr>
        <w:pStyle w:val="af5"/>
        <w:ind w:firstLine="511"/>
      </w:pPr>
      <w:r w:rsidRPr="00DE44DF">
        <w:rPr>
          <w:rFonts w:hint="eastAsia"/>
        </w:rPr>
        <w:t>//</w:t>
      </w:r>
      <w:r w:rsidRPr="00DE44DF">
        <w:t xml:space="preserve"> </w:t>
      </w:r>
      <w:r w:rsidRPr="00DE44DF">
        <w:rPr>
          <w:rFonts w:hint="eastAsia"/>
        </w:rPr>
        <w:t>代码</w:t>
      </w:r>
    </w:p>
    <w:p w14:paraId="66E00832" w14:textId="101FA201" w:rsidR="00A96155" w:rsidRPr="00DE44DF" w:rsidRDefault="00A96155" w:rsidP="0013691A">
      <w:pPr>
        <w:pStyle w:val="af5"/>
        <w:ind w:firstLine="511"/>
      </w:pPr>
    </w:p>
    <w:p w14:paraId="2896AA2D" w14:textId="665804B4" w:rsidR="00D95935" w:rsidRPr="00DE44DF" w:rsidRDefault="000B19D9" w:rsidP="0013691A">
      <w:pPr>
        <w:pStyle w:val="af5"/>
        <w:ind w:firstLine="511"/>
      </w:pPr>
      <w:r>
        <w:rPr>
          <w:noProof/>
        </w:rPr>
        <w:lastRenderedPageBreak/>
        <w:drawing>
          <wp:inline distT="0" distB="0" distL="0" distR="0" wp14:anchorId="24474811" wp14:editId="33BCA022">
            <wp:extent cx="5499735" cy="6059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6059805"/>
                    </a:xfrm>
                    <a:prstGeom prst="rect">
                      <a:avLst/>
                    </a:prstGeom>
                    <a:noFill/>
                    <a:ln>
                      <a:noFill/>
                    </a:ln>
                  </pic:spPr>
                </pic:pic>
              </a:graphicData>
            </a:graphic>
          </wp:inline>
        </w:drawing>
      </w:r>
    </w:p>
    <w:p w14:paraId="1E55DD44" w14:textId="1D791F2E" w:rsidR="00E83449" w:rsidRPr="00DE44DF" w:rsidRDefault="00E83449" w:rsidP="0013691A">
      <w:pPr>
        <w:pStyle w:val="af5"/>
        <w:ind w:firstLine="511"/>
      </w:pPr>
    </w:p>
    <w:p w14:paraId="4CE3EE83" w14:textId="77777777" w:rsidR="00D61844" w:rsidRPr="00DE44DF" w:rsidRDefault="00D61844" w:rsidP="00D61844">
      <w:pPr>
        <w:pStyle w:val="af5"/>
        <w:ind w:firstLine="511"/>
        <w:rPr>
          <w:rStyle w:val="af7"/>
          <w:i w:val="0"/>
          <w:iCs w:val="0"/>
        </w:rPr>
      </w:pPr>
      <w:r w:rsidRPr="00DE44DF">
        <w:rPr>
          <w:rStyle w:val="af7"/>
          <w:i w:val="0"/>
          <w:iCs w:val="0"/>
        </w:rPr>
        <w:t>从图中可以看出，随着年龄的增高，违约率一直在下降。年纪最小的三个群体有超过</w:t>
      </w:r>
      <w:r w:rsidRPr="00DE44DF">
        <w:rPr>
          <w:rStyle w:val="af7"/>
          <w:i w:val="0"/>
          <w:iCs w:val="0"/>
        </w:rPr>
        <w:t>10%</w:t>
      </w:r>
      <w:r w:rsidRPr="00DE44DF">
        <w:rPr>
          <w:rStyle w:val="af7"/>
          <w:i w:val="0"/>
          <w:iCs w:val="0"/>
        </w:rPr>
        <w:t>的违约率，而年纪最大群体的违约率则低于</w:t>
      </w:r>
      <w:r w:rsidRPr="00DE44DF">
        <w:rPr>
          <w:rStyle w:val="af7"/>
          <w:i w:val="0"/>
          <w:iCs w:val="0"/>
        </w:rPr>
        <w:t xml:space="preserve">5%. </w:t>
      </w:r>
      <w:r w:rsidRPr="00DE44DF">
        <w:rPr>
          <w:rStyle w:val="af7"/>
          <w:i w:val="0"/>
          <w:iCs w:val="0"/>
        </w:rPr>
        <w:t>这提示我们，年龄将会是一个非常重要的特征，在之后的特征工程中，我们也许可以基于年龄衍生出新的重要特征。</w:t>
      </w:r>
    </w:p>
    <w:p w14:paraId="3976A69F" w14:textId="17E2E965" w:rsidR="00D61844" w:rsidRPr="00DE44DF" w:rsidRDefault="00D61844" w:rsidP="00D61844">
      <w:pPr>
        <w:pStyle w:val="af5"/>
        <w:ind w:firstLineChars="0" w:firstLine="0"/>
      </w:pPr>
    </w:p>
    <w:p w14:paraId="7720940A" w14:textId="54689EAA" w:rsidR="00D61844" w:rsidRPr="00DE44DF" w:rsidRDefault="00D61844" w:rsidP="00D61844">
      <w:pPr>
        <w:pStyle w:val="3"/>
        <w:rPr>
          <w:color w:val="000000"/>
        </w:rPr>
      </w:pPr>
      <w:r w:rsidRPr="00DE44DF">
        <w:rPr>
          <w:rFonts w:hint="eastAsia"/>
          <w:color w:val="000000"/>
        </w:rPr>
        <w:t>附加特征</w:t>
      </w:r>
      <w:r w:rsidRPr="00DE44DF">
        <w:rPr>
          <w:rFonts w:hint="eastAsia"/>
          <w:color w:val="000000"/>
        </w:rPr>
        <w:t>(</w:t>
      </w:r>
      <w:r w:rsidRPr="00DE44DF">
        <w:rPr>
          <w:color w:val="000000"/>
        </w:rPr>
        <w:t>EXT_SOURCE)</w:t>
      </w:r>
      <w:r w:rsidRPr="00DE44DF">
        <w:rPr>
          <w:rFonts w:hint="eastAsia"/>
          <w:color w:val="000000"/>
        </w:rPr>
        <w:t>的分布</w:t>
      </w:r>
    </w:p>
    <w:p w14:paraId="65CF8CA6" w14:textId="2B9DB42C" w:rsidR="00016B9A" w:rsidRPr="00DE44DF" w:rsidRDefault="007636BC" w:rsidP="007636BC">
      <w:pPr>
        <w:pStyle w:val="af5"/>
        <w:ind w:firstLine="511"/>
      </w:pPr>
      <w:r w:rsidRPr="00DE44DF">
        <w:t>上文</w:t>
      </w:r>
      <w:r w:rsidRPr="00DE44DF">
        <w:t>4.2.2</w:t>
      </w:r>
      <w:r w:rsidRPr="00DE44DF">
        <w:t>的分析显示，三个</w:t>
      </w:r>
      <w:r w:rsidRPr="00DE44DF">
        <w:t>EXT_SOURCE</w:t>
      </w:r>
      <w:r w:rsidRPr="00DE44DF">
        <w:t>列与</w:t>
      </w:r>
      <w:r w:rsidRPr="00DE44DF">
        <w:t>Target</w:t>
      </w:r>
      <w:r w:rsidRPr="00DE44DF">
        <w:t>列有很大的相关性。下面探究它们的分布。</w:t>
      </w:r>
    </w:p>
    <w:p w14:paraId="31464902" w14:textId="5F484181" w:rsidR="00016B9A" w:rsidRPr="00DE44DF" w:rsidRDefault="007636BC" w:rsidP="0013691A">
      <w:pPr>
        <w:pStyle w:val="af5"/>
        <w:ind w:firstLine="511"/>
      </w:pPr>
      <w:r w:rsidRPr="00DE44DF">
        <w:rPr>
          <w:rFonts w:hint="eastAsia"/>
        </w:rPr>
        <w:t>//</w:t>
      </w:r>
      <w:r w:rsidRPr="00DE44DF">
        <w:t xml:space="preserve"> </w:t>
      </w:r>
      <w:r w:rsidRPr="00DE44DF">
        <w:rPr>
          <w:rFonts w:hint="eastAsia"/>
        </w:rPr>
        <w:t>代码</w:t>
      </w:r>
    </w:p>
    <w:p w14:paraId="7205C927" w14:textId="618A3A38" w:rsidR="007636BC" w:rsidRPr="00DE44DF" w:rsidRDefault="000B19D9" w:rsidP="0013691A">
      <w:pPr>
        <w:pStyle w:val="af5"/>
        <w:ind w:firstLine="511"/>
      </w:pPr>
      <w:r>
        <w:rPr>
          <w:noProof/>
        </w:rPr>
        <w:lastRenderedPageBreak/>
        <w:drawing>
          <wp:inline distT="0" distB="0" distL="0" distR="0" wp14:anchorId="039FE72A" wp14:editId="3578420A">
            <wp:extent cx="5622925" cy="67417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2925" cy="6741795"/>
                    </a:xfrm>
                    <a:prstGeom prst="rect">
                      <a:avLst/>
                    </a:prstGeom>
                    <a:noFill/>
                    <a:ln>
                      <a:noFill/>
                    </a:ln>
                  </pic:spPr>
                </pic:pic>
              </a:graphicData>
            </a:graphic>
          </wp:inline>
        </w:drawing>
      </w:r>
    </w:p>
    <w:p w14:paraId="6D56EEB5" w14:textId="3FB941E3" w:rsidR="00016B9A" w:rsidRPr="00DE44DF" w:rsidRDefault="00016B9A" w:rsidP="0013691A">
      <w:pPr>
        <w:pStyle w:val="af5"/>
        <w:ind w:firstLine="511"/>
      </w:pPr>
    </w:p>
    <w:p w14:paraId="412174A3" w14:textId="6297DD14" w:rsidR="006D6F6F" w:rsidRPr="00DE44DF" w:rsidRDefault="00A816CE" w:rsidP="00A816CE">
      <w:pPr>
        <w:pStyle w:val="af5"/>
        <w:ind w:firstLine="511"/>
      </w:pPr>
      <w:r w:rsidRPr="00DE44DF">
        <w:rPr>
          <w:shd w:val="clear" w:color="auto" w:fill="FFFFFF"/>
        </w:rPr>
        <w:t>可以看出，在以上三张图中都能很好地区分违约与未违约这两条曲线。其中</w:t>
      </w:r>
      <w:r w:rsidRPr="00DE44DF">
        <w:rPr>
          <w:shd w:val="clear" w:color="auto" w:fill="FFFFFF"/>
        </w:rPr>
        <w:t>EXT_SOURCE_3</w:t>
      </w:r>
      <w:r w:rsidRPr="00DE44DF">
        <w:rPr>
          <w:shd w:val="clear" w:color="auto" w:fill="FFFFFF"/>
        </w:rPr>
        <w:t>的效果最好，当其值较小时，有更大概率发生违约。而</w:t>
      </w:r>
      <w:r w:rsidRPr="00DE44DF">
        <w:rPr>
          <w:shd w:val="clear" w:color="auto" w:fill="FFFFFF"/>
        </w:rPr>
        <w:t>EXT_SOURCE_2</w:t>
      </w:r>
      <w:r w:rsidRPr="00DE44DF">
        <w:rPr>
          <w:shd w:val="clear" w:color="auto" w:fill="FFFFFF"/>
        </w:rPr>
        <w:t>虽然也能很好区分两条曲线，但是两曲线的整体趋势非常相似，所以也许它在模型的效果会不如另两个特征。</w:t>
      </w:r>
    </w:p>
    <w:p w14:paraId="5FDE22D8" w14:textId="664381BF" w:rsidR="006D6F6F" w:rsidRPr="00DE44DF" w:rsidRDefault="006D6F6F" w:rsidP="0013691A">
      <w:pPr>
        <w:pStyle w:val="af5"/>
        <w:ind w:firstLine="511"/>
      </w:pPr>
    </w:p>
    <w:p w14:paraId="46D56297" w14:textId="19E76913" w:rsidR="00A816CE" w:rsidRPr="00DE44DF" w:rsidRDefault="00A816CE" w:rsidP="00A816CE">
      <w:pPr>
        <w:pStyle w:val="3"/>
        <w:rPr>
          <w:color w:val="000000"/>
        </w:rPr>
      </w:pPr>
      <w:r w:rsidRPr="00DE44DF">
        <w:rPr>
          <w:rFonts w:hint="eastAsia"/>
          <w:color w:val="000000"/>
        </w:rPr>
        <w:t>地区评分</w:t>
      </w:r>
      <w:r w:rsidRPr="00DE44DF">
        <w:rPr>
          <w:rFonts w:hint="eastAsia"/>
          <w:color w:val="000000"/>
        </w:rPr>
        <w:t>(</w:t>
      </w:r>
      <w:r w:rsidRPr="00DE44DF">
        <w:rPr>
          <w:color w:val="000000"/>
        </w:rPr>
        <w:t>REGION_RATING)</w:t>
      </w:r>
      <w:r w:rsidRPr="00DE44DF">
        <w:rPr>
          <w:rFonts w:hint="eastAsia"/>
          <w:color w:val="000000"/>
        </w:rPr>
        <w:t>的分布</w:t>
      </w:r>
    </w:p>
    <w:p w14:paraId="581B7B89" w14:textId="505FE6F4" w:rsidR="006D6F6F" w:rsidRPr="00DE44DF" w:rsidRDefault="00A816CE" w:rsidP="0013691A">
      <w:pPr>
        <w:pStyle w:val="af5"/>
        <w:ind w:firstLine="511"/>
      </w:pPr>
      <w:r w:rsidRPr="00DE44DF">
        <w:rPr>
          <w:rFonts w:hint="eastAsia"/>
        </w:rPr>
        <w:t>//</w:t>
      </w:r>
      <w:r w:rsidRPr="00DE44DF">
        <w:t xml:space="preserve"> </w:t>
      </w:r>
      <w:r w:rsidRPr="00DE44DF">
        <w:rPr>
          <w:rFonts w:hint="eastAsia"/>
        </w:rPr>
        <w:t>代码</w:t>
      </w:r>
    </w:p>
    <w:p w14:paraId="0A2C08E4" w14:textId="565DDC08" w:rsidR="00A816CE" w:rsidRPr="00DE44DF" w:rsidRDefault="00A816CE" w:rsidP="0013691A">
      <w:pPr>
        <w:pStyle w:val="af5"/>
        <w:ind w:firstLine="511"/>
      </w:pPr>
    </w:p>
    <w:p w14:paraId="269B2177" w14:textId="30981E8D" w:rsidR="00A816CE" w:rsidRPr="00DE44DF" w:rsidRDefault="000B19D9" w:rsidP="006D6AD0">
      <w:pPr>
        <w:pStyle w:val="af5"/>
        <w:ind w:leftChars="100" w:left="180" w:firstLineChars="113" w:firstLine="271"/>
      </w:pPr>
      <w:r>
        <w:rPr>
          <w:noProof/>
        </w:rPr>
        <w:lastRenderedPageBreak/>
        <w:drawing>
          <wp:inline distT="0" distB="0" distL="0" distR="0" wp14:anchorId="1B4E8EB9" wp14:editId="48B05ACC">
            <wp:extent cx="2920365" cy="1938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1938020"/>
                    </a:xfrm>
                    <a:prstGeom prst="rect">
                      <a:avLst/>
                    </a:prstGeom>
                    <a:noFill/>
                    <a:ln>
                      <a:noFill/>
                    </a:ln>
                  </pic:spPr>
                </pic:pic>
              </a:graphicData>
            </a:graphic>
          </wp:inline>
        </w:drawing>
      </w:r>
      <w:r>
        <w:rPr>
          <w:noProof/>
        </w:rPr>
        <w:drawing>
          <wp:inline distT="0" distB="0" distL="0" distR="0" wp14:anchorId="0CCD6924" wp14:editId="6C7BC770">
            <wp:extent cx="3002280" cy="1951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2280" cy="1951355"/>
                    </a:xfrm>
                    <a:prstGeom prst="rect">
                      <a:avLst/>
                    </a:prstGeom>
                    <a:noFill/>
                    <a:ln>
                      <a:noFill/>
                    </a:ln>
                  </pic:spPr>
                </pic:pic>
              </a:graphicData>
            </a:graphic>
          </wp:inline>
        </w:drawing>
      </w:r>
    </w:p>
    <w:p w14:paraId="767EE10F" w14:textId="5C194463" w:rsidR="00A816CE" w:rsidRPr="00DE44DF" w:rsidRDefault="006D6AD0" w:rsidP="0013691A">
      <w:pPr>
        <w:pStyle w:val="af5"/>
        <w:ind w:firstLine="511"/>
      </w:pPr>
      <w:r w:rsidRPr="00DE44DF">
        <w:rPr>
          <w:shd w:val="clear" w:color="auto" w:fill="FFFFFF"/>
        </w:rPr>
        <w:t>图中柱状图表示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14:paraId="43981486" w14:textId="77777777" w:rsidR="00A816CE" w:rsidRPr="00DE44DF" w:rsidRDefault="00A816CE" w:rsidP="0013691A">
      <w:pPr>
        <w:pStyle w:val="af5"/>
        <w:ind w:firstLine="511"/>
      </w:pPr>
    </w:p>
    <w:p w14:paraId="04A0E5A8" w14:textId="10D70282" w:rsidR="00EA51AC" w:rsidRPr="00DE44DF" w:rsidRDefault="00EA51AC" w:rsidP="00EA51AC">
      <w:pPr>
        <w:pStyle w:val="3"/>
        <w:rPr>
          <w:color w:val="000000"/>
        </w:rPr>
      </w:pPr>
      <w:r w:rsidRPr="00DE44DF">
        <w:rPr>
          <w:rFonts w:hint="eastAsia"/>
          <w:color w:val="000000"/>
        </w:rPr>
        <w:t>特征间的相关度</w:t>
      </w:r>
    </w:p>
    <w:p w14:paraId="7DDF11C5" w14:textId="1B0BBC4D" w:rsidR="006D6AD0" w:rsidRPr="00DE44DF" w:rsidRDefault="006919DC" w:rsidP="0013691A">
      <w:pPr>
        <w:pStyle w:val="af5"/>
        <w:ind w:firstLine="511"/>
      </w:pPr>
      <w:r w:rsidRPr="00DE44DF">
        <w:rPr>
          <w:shd w:val="clear" w:color="auto" w:fill="FFFFFF"/>
        </w:rPr>
        <w:t>由于本数据集特征过多，不适合对所有特征进行相关度可视化，所以这一部分我们只选取了上面讨论过的六个特征进行分析。</w:t>
      </w:r>
    </w:p>
    <w:p w14:paraId="7F9A22AE" w14:textId="77527659" w:rsidR="006919DC" w:rsidRDefault="006919DC" w:rsidP="006919DC">
      <w:pPr>
        <w:pStyle w:val="af5"/>
        <w:ind w:firstLine="511"/>
      </w:pPr>
    </w:p>
    <w:p w14:paraId="31933762" w14:textId="605294A9" w:rsidR="006919DC" w:rsidRDefault="006919DC" w:rsidP="006919DC">
      <w:pPr>
        <w:pStyle w:val="af5"/>
        <w:ind w:firstLine="511"/>
      </w:pPr>
      <w:r>
        <w:rPr>
          <w:rFonts w:hint="eastAsia"/>
        </w:rPr>
        <w:t>//</w:t>
      </w:r>
      <w:r>
        <w:t xml:space="preserve"> </w:t>
      </w:r>
      <w:r>
        <w:rPr>
          <w:rFonts w:hint="eastAsia"/>
        </w:rPr>
        <w:t>代码</w:t>
      </w:r>
    </w:p>
    <w:p w14:paraId="5B1E1293" w14:textId="1608AFFD" w:rsidR="006919DC" w:rsidRDefault="006919DC" w:rsidP="006919DC">
      <w:pPr>
        <w:pStyle w:val="af5"/>
        <w:ind w:firstLine="511"/>
      </w:pPr>
    </w:p>
    <w:p w14:paraId="6654454A" w14:textId="6C803CBE" w:rsidR="00FD0132" w:rsidRPr="00DE44DF" w:rsidRDefault="000B19D9" w:rsidP="006919DC">
      <w:pPr>
        <w:pStyle w:val="af5"/>
        <w:ind w:firstLine="511"/>
      </w:pPr>
      <w:r>
        <w:rPr>
          <w:noProof/>
        </w:rPr>
        <w:lastRenderedPageBreak/>
        <w:drawing>
          <wp:inline distT="0" distB="0" distL="0" distR="0" wp14:anchorId="77D71D27" wp14:editId="48407974">
            <wp:extent cx="5295265" cy="4558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265" cy="4558665"/>
                    </a:xfrm>
                    <a:prstGeom prst="rect">
                      <a:avLst/>
                    </a:prstGeom>
                    <a:noFill/>
                    <a:ln>
                      <a:noFill/>
                    </a:ln>
                  </pic:spPr>
                </pic:pic>
              </a:graphicData>
            </a:graphic>
          </wp:inline>
        </w:drawing>
      </w:r>
    </w:p>
    <w:p w14:paraId="603F6649" w14:textId="2238BD81" w:rsidR="006919DC" w:rsidRPr="00DE44DF" w:rsidRDefault="00FD0132" w:rsidP="0013691A">
      <w:pPr>
        <w:pStyle w:val="af5"/>
        <w:ind w:firstLine="511"/>
      </w:pPr>
      <w:r>
        <w:rPr>
          <w:color w:val="333333"/>
          <w:shd w:val="clear" w:color="auto" w:fill="FFFFFF"/>
        </w:rPr>
        <w:t>上面的热力图中，颜色越深表示二者之间相关度越高。可以看出两个</w:t>
      </w:r>
      <w:r>
        <w:rPr>
          <w:color w:val="333333"/>
          <w:shd w:val="clear" w:color="auto" w:fill="FFFFFF"/>
        </w:rPr>
        <w:t>REGION_RATING</w:t>
      </w:r>
      <w:r>
        <w:rPr>
          <w:color w:val="333333"/>
          <w:shd w:val="clear" w:color="auto" w:fill="FFFFFF"/>
        </w:rPr>
        <w:t>类特征有高达</w:t>
      </w:r>
      <w:r>
        <w:rPr>
          <w:color w:val="333333"/>
          <w:shd w:val="clear" w:color="auto" w:fill="FFFFFF"/>
        </w:rPr>
        <w:t>0.95</w:t>
      </w:r>
      <w:r>
        <w:rPr>
          <w:color w:val="333333"/>
          <w:shd w:val="clear" w:color="auto" w:fill="FFFFFF"/>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color w:val="333333"/>
          <w:shd w:val="clear" w:color="auto" w:fill="FFFFFF"/>
        </w:rPr>
        <w:t>EXT_SOURCE_1</w:t>
      </w:r>
      <w:r>
        <w:rPr>
          <w:color w:val="333333"/>
          <w:shd w:val="clear" w:color="auto" w:fill="FFFFFF"/>
        </w:rPr>
        <w:t>和年龄的相关度也有</w:t>
      </w:r>
      <w:r>
        <w:rPr>
          <w:color w:val="333333"/>
          <w:shd w:val="clear" w:color="auto" w:fill="FFFFFF"/>
        </w:rPr>
        <w:t>0.6</w:t>
      </w:r>
      <w:r>
        <w:rPr>
          <w:color w:val="333333"/>
          <w:shd w:val="clear" w:color="auto" w:fill="FFFFFF"/>
        </w:rPr>
        <w:t>，这说明年龄可能是影响</w:t>
      </w:r>
      <w:r>
        <w:rPr>
          <w:color w:val="333333"/>
          <w:shd w:val="clear" w:color="auto" w:fill="FFFFFF"/>
        </w:rPr>
        <w:t>EXT_SOURCE_1</w:t>
      </w:r>
      <w:r>
        <w:rPr>
          <w:color w:val="333333"/>
          <w:shd w:val="clear" w:color="auto" w:fill="FFFFFF"/>
        </w:rPr>
        <w:t>得分的一个重要因素。</w:t>
      </w:r>
    </w:p>
    <w:p w14:paraId="7645C247" w14:textId="6D3B1EE4" w:rsidR="006919DC" w:rsidRPr="00DE44DF" w:rsidRDefault="006919DC" w:rsidP="0013691A">
      <w:pPr>
        <w:pStyle w:val="af5"/>
        <w:ind w:firstLine="511"/>
      </w:pPr>
    </w:p>
    <w:p w14:paraId="101D0FD6" w14:textId="2E42A645" w:rsidR="006919DC" w:rsidRPr="006919DC" w:rsidRDefault="00FD0132" w:rsidP="00FD0132">
      <w:pPr>
        <w:pStyle w:val="2"/>
      </w:pPr>
      <w:r>
        <w:rPr>
          <w:rFonts w:hint="eastAsia"/>
        </w:rPr>
        <w:t>数据预处理</w:t>
      </w:r>
    </w:p>
    <w:p w14:paraId="7BB00573" w14:textId="65AA69C3" w:rsidR="006D6AD0" w:rsidRDefault="00045794" w:rsidP="0013691A">
      <w:pPr>
        <w:pStyle w:val="af5"/>
        <w:ind w:firstLine="511"/>
      </w:pPr>
      <w:r>
        <w:rPr>
          <w:color w:val="333333"/>
          <w:shd w:val="clear" w:color="auto" w:fill="FFFFFF"/>
        </w:rPr>
        <w:t>数据预处理包括标称属性编码、缺失值填充、数据规范化等。但由于不同模型对数据的要求不同，我们并没有统一做数据预处理，而是每个模型各处理一次，具体参照后文。</w:t>
      </w:r>
    </w:p>
    <w:p w14:paraId="42FAAED6" w14:textId="261214FF" w:rsidR="00FD0132" w:rsidRDefault="00FD0132" w:rsidP="0013691A">
      <w:pPr>
        <w:pStyle w:val="af5"/>
        <w:ind w:firstLine="511"/>
      </w:pPr>
    </w:p>
    <w:p w14:paraId="1EBC3888" w14:textId="4EA9C26F" w:rsidR="00FD0132" w:rsidRDefault="00045794" w:rsidP="00045794">
      <w:pPr>
        <w:pStyle w:val="1"/>
      </w:pPr>
      <w:r>
        <w:rPr>
          <w:rFonts w:hint="eastAsia"/>
        </w:rPr>
        <w:t>特征工程</w:t>
      </w:r>
    </w:p>
    <w:p w14:paraId="3568F14C" w14:textId="25D12D3C" w:rsidR="00045794" w:rsidRDefault="00045794" w:rsidP="0013691A">
      <w:pPr>
        <w:pStyle w:val="af5"/>
        <w:ind w:firstLine="511"/>
      </w:pPr>
    </w:p>
    <w:p w14:paraId="64C128FE" w14:textId="7DB5E960" w:rsidR="00045794" w:rsidRDefault="003D4953" w:rsidP="0013691A">
      <w:pPr>
        <w:pStyle w:val="af5"/>
        <w:ind w:firstLine="511"/>
      </w:pPr>
      <w:r>
        <w:rPr>
          <w:color w:val="333333"/>
          <w:shd w:val="clear" w:color="auto" w:fill="FFFFFF"/>
        </w:rPr>
        <w:t>本项目中的特征工程，主要分为新特征衍生和特征降维两部分。在新特征衍生部分，我们将尝试使用多项式特征构造法、专业知识特征构造法以及特征自动生成工具来衍生出新特征，并保留其中效果较好的参与建模。在特征降维中，我们会去除一些贡献度较小的特征：如缺失值过多</w:t>
      </w:r>
      <w:r>
        <w:rPr>
          <w:color w:val="333333"/>
          <w:shd w:val="clear" w:color="auto" w:fill="FFFFFF"/>
        </w:rPr>
        <w:lastRenderedPageBreak/>
        <w:t>的特征、与</w:t>
      </w:r>
      <w:r>
        <w:rPr>
          <w:color w:val="333333"/>
          <w:shd w:val="clear" w:color="auto" w:fill="FFFFFF"/>
        </w:rPr>
        <w:t>Target</w:t>
      </w:r>
      <w:r>
        <w:rPr>
          <w:color w:val="333333"/>
          <w:shd w:val="clear" w:color="auto" w:fill="FFFFFF"/>
        </w:rPr>
        <w:t>相关度过小的特征、共线特征等，以提高模型的效率。</w:t>
      </w:r>
    </w:p>
    <w:p w14:paraId="433B5BBC" w14:textId="573B1C8D" w:rsidR="00045794" w:rsidRDefault="00045794" w:rsidP="0013691A">
      <w:pPr>
        <w:pStyle w:val="af5"/>
        <w:ind w:firstLine="511"/>
      </w:pPr>
    </w:p>
    <w:p w14:paraId="11C34496" w14:textId="20A56567" w:rsidR="00045794" w:rsidRDefault="003D4953" w:rsidP="003D4953">
      <w:pPr>
        <w:pStyle w:val="2"/>
      </w:pPr>
      <w:r>
        <w:rPr>
          <w:rFonts w:hint="eastAsia"/>
        </w:rPr>
        <w:t>新特征衍生</w:t>
      </w:r>
    </w:p>
    <w:p w14:paraId="0934015C" w14:textId="3BC7DBBB" w:rsidR="00045794" w:rsidRDefault="003D4953" w:rsidP="003D4953">
      <w:pPr>
        <w:pStyle w:val="3"/>
      </w:pPr>
      <w:r>
        <w:rPr>
          <w:rFonts w:hint="eastAsia"/>
        </w:rPr>
        <w:t>多项式特征</w:t>
      </w:r>
    </w:p>
    <w:p w14:paraId="3BFD318D" w14:textId="46A75C2A" w:rsidR="003D4953" w:rsidRPr="00C16B3D" w:rsidRDefault="00C16B3D" w:rsidP="00C16B3D">
      <w:pPr>
        <w:pStyle w:val="af5"/>
        <w:ind w:firstLine="511"/>
      </w:pPr>
      <w:r w:rsidRPr="00C16B3D">
        <w:rPr>
          <w:rStyle w:val="md-plain"/>
        </w:rPr>
        <w:t>多项式特征是一种非常简单的特征构造方法，其衍生的新特征为原有特征的</w:t>
      </w:r>
      <w:r w:rsidRPr="00C16B3D">
        <w:rPr>
          <w:rStyle w:val="md-plain"/>
        </w:rPr>
        <w:t>n</w:t>
      </w:r>
      <w:r w:rsidRPr="00C16B3D">
        <w:rPr>
          <w:rStyle w:val="md-plain"/>
        </w:rPr>
        <w:t>次多项式，形如</w:t>
      </w:r>
      <w:r w:rsidRPr="00C16B3D">
        <w:rPr>
          <w:rStyle w:val="md-plain"/>
        </w:rPr>
        <w:t>f1 * f2 ^ 2</w:t>
      </w:r>
      <w:r w:rsidRPr="00C16B3D">
        <w:rPr>
          <w:rStyle w:val="md-plain"/>
        </w:rPr>
        <w:t>，</w:t>
      </w:r>
      <w:r w:rsidRPr="00C16B3D">
        <w:rPr>
          <w:rStyle w:val="md-plain"/>
        </w:rPr>
        <w:t>f3 ^ 3</w:t>
      </w:r>
      <w:r w:rsidRPr="00C16B3D">
        <w:rPr>
          <w:rStyle w:val="md-plain"/>
        </w:rPr>
        <w:t>。实操中，我们参考了</w:t>
      </w:r>
      <w:hyperlink r:id="rId17" w:history="1">
        <w:r w:rsidRPr="00EB5550">
          <w:rPr>
            <w:rStyle w:val="md-plain"/>
            <w:color w:val="4183C4"/>
            <w:u w:val="single"/>
            <w:shd w:val="clear" w:color="auto" w:fill="FFFFFF"/>
          </w:rPr>
          <w:t>GitHub</w:t>
        </w:r>
        <w:r w:rsidRPr="00EB5550">
          <w:rPr>
            <w:rStyle w:val="md-plain"/>
            <w:color w:val="4183C4"/>
            <w:u w:val="single"/>
            <w:shd w:val="clear" w:color="auto" w:fill="FFFFFF"/>
          </w:rPr>
          <w:t>上的一篇文章</w:t>
        </w:r>
      </w:hyperlink>
      <w:r>
        <w:t>[1]</w:t>
      </w:r>
      <w:r w:rsidRPr="00C16B3D">
        <w:rPr>
          <w:rStyle w:val="md-plain"/>
        </w:rPr>
        <w:t>。</w:t>
      </w:r>
    </w:p>
    <w:p w14:paraId="16712D32" w14:textId="0756B0BA" w:rsidR="003D4953" w:rsidRPr="00DE44DF" w:rsidRDefault="00C16B3D" w:rsidP="00C16B3D">
      <w:pPr>
        <w:pStyle w:val="af5"/>
        <w:ind w:firstLine="511"/>
      </w:pPr>
      <w:r w:rsidRPr="00DE44DF">
        <w:t>Dcikit-Learn</w:t>
      </w:r>
      <w:r w:rsidRPr="00DE44DF">
        <w:t>直接为我们提供了一个</w:t>
      </w:r>
      <w:r w:rsidRPr="00DE44DF">
        <w:t>PolynomialFeatures</w:t>
      </w:r>
      <w:r w:rsidRPr="00DE44DF">
        <w:t>的类来构造多项式特征，创建该类的实例时需要传入一个参数</w:t>
      </w:r>
      <w:r w:rsidRPr="00DE44DF">
        <w:t>degree</w:t>
      </w:r>
      <w:r w:rsidRPr="00DE44DF">
        <w:t>，即为多项式的最高幂次。为了避免模型出现过拟合，</w:t>
      </w:r>
      <w:r w:rsidRPr="00DE44DF">
        <w:t>degree</w:t>
      </w:r>
      <w:r w:rsidRPr="00DE44DF">
        <w:t>不应取得过高。项目中我们将</w:t>
      </w:r>
      <w:r w:rsidRPr="00DE44DF">
        <w:t>degree</w:t>
      </w:r>
      <w:r w:rsidRPr="00DE44DF">
        <w:t>设为</w:t>
      </w:r>
      <w:r w:rsidRPr="00DE44DF">
        <w:t>3</w:t>
      </w:r>
      <w:r w:rsidRPr="00DE44DF">
        <w:t>，使用上文分析过的年龄、</w:t>
      </w:r>
      <w:r w:rsidRPr="00DE44DF">
        <w:t>EXT_SOURCE</w:t>
      </w:r>
      <w:r w:rsidRPr="00DE44DF">
        <w:t>作为原始特征，尝试构造多项式特征。具体操作如下。</w:t>
      </w:r>
    </w:p>
    <w:p w14:paraId="32FE6E6C" w14:textId="77777777" w:rsidR="003D4953" w:rsidRPr="00DE44DF" w:rsidRDefault="003D4953" w:rsidP="0013691A">
      <w:pPr>
        <w:pStyle w:val="af5"/>
        <w:ind w:firstLine="511"/>
      </w:pPr>
    </w:p>
    <w:p w14:paraId="42EA1A25" w14:textId="6416DD07" w:rsidR="00045794" w:rsidRPr="00DE44DF" w:rsidRDefault="00B6561A" w:rsidP="0013691A">
      <w:pPr>
        <w:pStyle w:val="af5"/>
        <w:ind w:firstLine="511"/>
      </w:pPr>
      <w:r w:rsidRPr="00DE44DF">
        <w:rPr>
          <w:rFonts w:hint="eastAsia"/>
        </w:rPr>
        <w:t>/</w:t>
      </w:r>
      <w:r w:rsidRPr="00DE44DF">
        <w:t xml:space="preserve">/ </w:t>
      </w:r>
      <w:r w:rsidRPr="00DE44DF">
        <w:rPr>
          <w:rFonts w:hint="eastAsia"/>
        </w:rPr>
        <w:t>代码</w:t>
      </w:r>
    </w:p>
    <w:p w14:paraId="5C2A537F" w14:textId="5ED215F0" w:rsidR="00B6561A" w:rsidRPr="00DE44DF" w:rsidRDefault="00B6561A" w:rsidP="0013691A">
      <w:pPr>
        <w:pStyle w:val="af5"/>
        <w:ind w:firstLine="511"/>
      </w:pPr>
    </w:p>
    <w:p w14:paraId="3CA07A1F" w14:textId="34474586" w:rsidR="00B6561A" w:rsidRPr="00DE44DF" w:rsidRDefault="00B96DFD" w:rsidP="0013691A">
      <w:pPr>
        <w:pStyle w:val="af5"/>
        <w:ind w:firstLine="511"/>
      </w:pPr>
      <w:r w:rsidRPr="00DE44DF">
        <w:rPr>
          <w:shd w:val="clear" w:color="auto" w:fill="FFFFFF"/>
        </w:rPr>
        <w:t>计算新特征与</w:t>
      </w:r>
      <w:r w:rsidRPr="00DE44DF">
        <w:rPr>
          <w:shd w:val="clear" w:color="auto" w:fill="FFFFFF"/>
        </w:rPr>
        <w:t>Target</w:t>
      </w:r>
      <w:r w:rsidRPr="00DE44DF">
        <w:rPr>
          <w:shd w:val="clear" w:color="auto" w:fill="FFFFFF"/>
        </w:rPr>
        <w:t>的相关性并进行可视化，结果如下。（相关性大小已取绝对值）</w:t>
      </w:r>
    </w:p>
    <w:p w14:paraId="1FEAEB90" w14:textId="12AB772D" w:rsidR="00B6561A" w:rsidRPr="00DE44DF" w:rsidRDefault="000B19D9" w:rsidP="0013691A">
      <w:pPr>
        <w:pStyle w:val="af5"/>
        <w:ind w:firstLine="511"/>
      </w:pPr>
      <w:r>
        <w:rPr>
          <w:noProof/>
        </w:rPr>
        <w:drawing>
          <wp:inline distT="0" distB="0" distL="0" distR="0" wp14:anchorId="0929BAE0" wp14:editId="1E99F07C">
            <wp:extent cx="5895975" cy="2675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2675255"/>
                    </a:xfrm>
                    <a:prstGeom prst="rect">
                      <a:avLst/>
                    </a:prstGeom>
                    <a:noFill/>
                    <a:ln>
                      <a:noFill/>
                    </a:ln>
                  </pic:spPr>
                </pic:pic>
              </a:graphicData>
            </a:graphic>
          </wp:inline>
        </w:drawing>
      </w:r>
    </w:p>
    <w:p w14:paraId="656FF322" w14:textId="77777777" w:rsidR="00B6561A" w:rsidRPr="00DE44DF" w:rsidRDefault="00B6561A" w:rsidP="0013691A">
      <w:pPr>
        <w:pStyle w:val="af5"/>
        <w:ind w:firstLine="511"/>
      </w:pPr>
    </w:p>
    <w:p w14:paraId="70DE95A9" w14:textId="41F919C2" w:rsidR="00045794" w:rsidRPr="00DE44DF" w:rsidRDefault="00B96DFD" w:rsidP="0013691A">
      <w:pPr>
        <w:pStyle w:val="af5"/>
        <w:ind w:firstLine="511"/>
        <w:rPr>
          <w:shd w:val="clear" w:color="auto" w:fill="FFFFFF"/>
        </w:rPr>
      </w:pPr>
      <w:r w:rsidRPr="00DE44DF">
        <w:rPr>
          <w:shd w:val="clear" w:color="auto" w:fill="FFFFFF"/>
        </w:rPr>
        <w:t>可以看出，许多特征的相关性超过了原有特征。排在前几的特征均为</w:t>
      </w:r>
      <w:r w:rsidRPr="00DE44DF">
        <w:rPr>
          <w:shd w:val="clear" w:color="auto" w:fill="FFFFFF"/>
        </w:rPr>
        <w:t>EXT_SOURCE</w:t>
      </w:r>
      <w:r w:rsidRPr="00DE44DF">
        <w:rPr>
          <w:shd w:val="clear" w:color="auto" w:fill="FFFFFF"/>
        </w:rPr>
        <w:t>特征的乘积。效果最好的新特征为</w:t>
      </w:r>
      <w:r w:rsidRPr="00DE44DF">
        <w:rPr>
          <w:shd w:val="clear" w:color="auto" w:fill="FFFFFF"/>
        </w:rPr>
        <w:t>EXT_SOUCE_2 * EXT_SOURCE_3</w:t>
      </w:r>
      <w:r w:rsidRPr="00DE44DF">
        <w:rPr>
          <w:shd w:val="clear" w:color="auto" w:fill="FFFFFF"/>
        </w:rPr>
        <w:t>，其相关性达到了</w:t>
      </w:r>
      <w:r w:rsidRPr="00DE44DF">
        <w:rPr>
          <w:shd w:val="clear" w:color="auto" w:fill="FFFFFF"/>
        </w:rPr>
        <w:t>0.19</w:t>
      </w:r>
      <w:r w:rsidRPr="00DE44DF">
        <w:rPr>
          <w:shd w:val="clear" w:color="auto" w:fill="FFFFFF"/>
        </w:rPr>
        <w:t>，相比原特征</w:t>
      </w:r>
      <w:r w:rsidRPr="00DE44DF">
        <w:rPr>
          <w:shd w:val="clear" w:color="auto" w:fill="FFFFFF"/>
        </w:rPr>
        <w:t>EXT_SOUCE_2</w:t>
      </w:r>
      <w:r w:rsidRPr="00DE44DF">
        <w:rPr>
          <w:shd w:val="clear" w:color="auto" w:fill="FFFFFF"/>
        </w:rPr>
        <w:t>的</w:t>
      </w:r>
      <w:r w:rsidRPr="00DE44DF">
        <w:rPr>
          <w:shd w:val="clear" w:color="auto" w:fill="FFFFFF"/>
        </w:rPr>
        <w:t>0.16</w:t>
      </w:r>
      <w:r w:rsidRPr="00DE44DF">
        <w:rPr>
          <w:shd w:val="clear" w:color="auto" w:fill="FFFFFF"/>
        </w:rPr>
        <w:t>略有提升。但也需注意，</w:t>
      </w:r>
      <w:r w:rsidRPr="00DE44DF">
        <w:rPr>
          <w:shd w:val="clear" w:color="auto" w:fill="FFFFFF"/>
        </w:rPr>
        <w:t xml:space="preserve">EXT_SOURCE_2 </w:t>
      </w:r>
      <w:r w:rsidRPr="00DE44DF">
        <w:rPr>
          <w:shd w:val="clear" w:color="auto" w:fill="FFFFFF"/>
        </w:rPr>
        <w:t>在于</w:t>
      </w:r>
      <w:r w:rsidRPr="00DE44DF">
        <w:rPr>
          <w:shd w:val="clear" w:color="auto" w:fill="FFFFFF"/>
        </w:rPr>
        <w:t xml:space="preserve"> DAYS_BIRTH</w:t>
      </w:r>
      <w:r w:rsidRPr="00DE44DF">
        <w:rPr>
          <w:shd w:val="clear" w:color="auto" w:fill="FFFFFF"/>
        </w:rPr>
        <w:t>相乘后产生的新特征，相关性反而较</w:t>
      </w:r>
      <w:r w:rsidRPr="00DE44DF">
        <w:rPr>
          <w:shd w:val="clear" w:color="auto" w:fill="FFFFFF"/>
        </w:rPr>
        <w:t>EXT_SOURCE_2</w:t>
      </w:r>
      <w:r w:rsidRPr="00DE44DF">
        <w:rPr>
          <w:shd w:val="clear" w:color="auto" w:fill="FFFFFF"/>
        </w:rPr>
        <w:t>略有下降。</w:t>
      </w:r>
    </w:p>
    <w:p w14:paraId="0C5E0A9C" w14:textId="0EC9C211" w:rsidR="00B96DFD" w:rsidRPr="00DE44DF" w:rsidRDefault="00B96DFD" w:rsidP="0013691A">
      <w:pPr>
        <w:pStyle w:val="af5"/>
        <w:ind w:firstLine="511"/>
        <w:rPr>
          <w:shd w:val="clear" w:color="auto" w:fill="FFFFFF"/>
        </w:rPr>
      </w:pPr>
    </w:p>
    <w:p w14:paraId="6D26ACE9" w14:textId="4282ADC3" w:rsidR="00B96DFD" w:rsidRPr="00DE44DF" w:rsidRDefault="00B96DFD" w:rsidP="0013691A">
      <w:pPr>
        <w:pStyle w:val="af5"/>
        <w:ind w:firstLine="511"/>
        <w:rPr>
          <w:shd w:val="clear" w:color="auto" w:fill="FFFFFF"/>
        </w:rPr>
      </w:pPr>
      <w:r w:rsidRPr="00DE44DF">
        <w:rPr>
          <w:shd w:val="clear" w:color="auto" w:fill="FFFFFF"/>
        </w:rPr>
        <w:t>最终，我们选定了在相关性中排名前十的特征，把它们加入到数据集中参与建模。</w:t>
      </w:r>
    </w:p>
    <w:p w14:paraId="2C234A95" w14:textId="60F11177" w:rsidR="00B96DFD" w:rsidRPr="00DE44DF" w:rsidRDefault="00B96DFD" w:rsidP="0013691A">
      <w:pPr>
        <w:pStyle w:val="af5"/>
        <w:ind w:firstLine="511"/>
        <w:rPr>
          <w:shd w:val="clear" w:color="auto" w:fill="FFFFFF"/>
        </w:rPr>
      </w:pPr>
    </w:p>
    <w:p w14:paraId="1B37EC2F" w14:textId="36F655D7" w:rsidR="00B96DFD" w:rsidRPr="00DE44DF" w:rsidRDefault="000C58E1" w:rsidP="000C58E1">
      <w:pPr>
        <w:pStyle w:val="3"/>
        <w:rPr>
          <w:color w:val="000000"/>
          <w:shd w:val="clear" w:color="auto" w:fill="FFFFFF"/>
        </w:rPr>
      </w:pPr>
      <w:r w:rsidRPr="00DE44DF">
        <w:rPr>
          <w:rFonts w:hint="eastAsia"/>
          <w:color w:val="000000"/>
          <w:shd w:val="clear" w:color="auto" w:fill="FFFFFF"/>
        </w:rPr>
        <w:lastRenderedPageBreak/>
        <w:t>专业知识特征</w:t>
      </w:r>
    </w:p>
    <w:p w14:paraId="1ABA8F80" w14:textId="43899490" w:rsidR="00B96DFD" w:rsidRPr="00DE44DF" w:rsidRDefault="00EB5550" w:rsidP="0013691A">
      <w:pPr>
        <w:pStyle w:val="af5"/>
        <w:ind w:firstLine="511"/>
        <w:rPr>
          <w:shd w:val="clear" w:color="auto" w:fill="FFFFFF"/>
        </w:rPr>
      </w:pPr>
      <w:r w:rsidRPr="00DE44DF">
        <w:rPr>
          <w:shd w:val="clear" w:color="auto" w:fill="FFFFFF"/>
        </w:rPr>
        <w:t>专业知识特征是利用金融知识和经验，人为地构造一些我们主观上认为可能会影响客户违约情况的新特征。</w:t>
      </w:r>
      <w:r w:rsidRPr="00DE44DF">
        <w:rPr>
          <w:rStyle w:val="md-plain"/>
          <w:shd w:val="clear" w:color="auto" w:fill="FFFFFF"/>
        </w:rPr>
        <w:t>由于我们的金融知识有限，所以这一部分我们参考了</w:t>
      </w:r>
      <w:hyperlink r:id="rId19" w:history="1">
        <w:r>
          <w:rPr>
            <w:rStyle w:val="md-plain"/>
            <w:color w:val="4183C4"/>
            <w:u w:val="single"/>
            <w:shd w:val="clear" w:color="auto" w:fill="FFFFFF"/>
          </w:rPr>
          <w:t>Kaggle</w:t>
        </w:r>
        <w:r>
          <w:rPr>
            <w:rStyle w:val="md-plain"/>
            <w:color w:val="4183C4"/>
            <w:u w:val="single"/>
            <w:shd w:val="clear" w:color="auto" w:fill="FFFFFF"/>
          </w:rPr>
          <w:t>上的一篇文章</w:t>
        </w:r>
      </w:hyperlink>
      <w:r>
        <w:rPr>
          <w:color w:val="333333"/>
          <w:shd w:val="clear" w:color="auto" w:fill="FFFFFF"/>
        </w:rPr>
        <w:t>[2]</w:t>
      </w:r>
      <w:r>
        <w:rPr>
          <w:rStyle w:val="md-plain"/>
          <w:color w:val="333333"/>
          <w:shd w:val="clear" w:color="auto" w:fill="FFFFFF"/>
        </w:rPr>
        <w:t>，</w:t>
      </w:r>
      <w:r w:rsidRPr="00DE44DF">
        <w:rPr>
          <w:rStyle w:val="md-plain"/>
          <w:shd w:val="clear" w:color="auto" w:fill="FFFFFF"/>
        </w:rPr>
        <w:t>构造出以下四个特征。</w:t>
      </w:r>
    </w:p>
    <w:p w14:paraId="1ECF17BB" w14:textId="7C90B427"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CREDIT_INCOME_PERCENT </w:t>
      </w:r>
      <w:r w:rsidRPr="00DE44DF">
        <w:rPr>
          <w:shd w:val="clear" w:color="auto" w:fill="FFFFFF"/>
        </w:rPr>
        <w:t>：信用额度</w:t>
      </w:r>
      <w:r w:rsidRPr="00DE44DF">
        <w:rPr>
          <w:shd w:val="clear" w:color="auto" w:fill="FFFFFF"/>
        </w:rPr>
        <w:t>(credit)</w:t>
      </w:r>
      <w:r w:rsidRPr="00DE44DF">
        <w:rPr>
          <w:shd w:val="clear" w:color="auto" w:fill="FFFFFF"/>
        </w:rPr>
        <w:t>占客户收入</w:t>
      </w:r>
      <w:r w:rsidRPr="00DE44DF">
        <w:rPr>
          <w:shd w:val="clear" w:color="auto" w:fill="FFFFFF"/>
        </w:rPr>
        <w:t>(income)</w:t>
      </w:r>
      <w:r w:rsidRPr="00DE44DF">
        <w:rPr>
          <w:shd w:val="clear" w:color="auto" w:fill="FFFFFF"/>
        </w:rPr>
        <w:t>的百分比</w:t>
      </w:r>
    </w:p>
    <w:p w14:paraId="42DD9E37" w14:textId="4FFC1C15"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ANNUITY_INCOME_PERCENT </w:t>
      </w:r>
      <w:r w:rsidRPr="00DE44DF">
        <w:rPr>
          <w:shd w:val="clear" w:color="auto" w:fill="FFFFFF"/>
        </w:rPr>
        <w:t>：贷款年金</w:t>
      </w:r>
      <w:r w:rsidRPr="00DE44DF">
        <w:rPr>
          <w:shd w:val="clear" w:color="auto" w:fill="FFFFFF"/>
        </w:rPr>
        <w:t>(annuity)</w:t>
      </w:r>
      <w:r w:rsidRPr="00DE44DF">
        <w:rPr>
          <w:shd w:val="clear" w:color="auto" w:fill="FFFFFF"/>
        </w:rPr>
        <w:t>占客户收入</w:t>
      </w:r>
      <w:r w:rsidRPr="00DE44DF">
        <w:rPr>
          <w:shd w:val="clear" w:color="auto" w:fill="FFFFFF"/>
        </w:rPr>
        <w:t>(income)</w:t>
      </w:r>
      <w:r w:rsidRPr="00DE44DF">
        <w:rPr>
          <w:shd w:val="clear" w:color="auto" w:fill="FFFFFF"/>
        </w:rPr>
        <w:t>的百分比</w:t>
      </w:r>
    </w:p>
    <w:p w14:paraId="4D6908F8" w14:textId="7464886D"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ANNUITY_CREDIT_PERCENT </w:t>
      </w:r>
      <w:r w:rsidRPr="00DE44DF">
        <w:rPr>
          <w:shd w:val="clear" w:color="auto" w:fill="FFFFFF"/>
        </w:rPr>
        <w:t>：贷款年金</w:t>
      </w:r>
      <w:r w:rsidRPr="00DE44DF">
        <w:rPr>
          <w:shd w:val="clear" w:color="auto" w:fill="FFFFFF"/>
        </w:rPr>
        <w:t>(annuity)</w:t>
      </w:r>
      <w:r w:rsidRPr="00DE44DF">
        <w:rPr>
          <w:shd w:val="clear" w:color="auto" w:fill="FFFFFF"/>
        </w:rPr>
        <w:t>占信用额度</w:t>
      </w:r>
      <w:r w:rsidRPr="00DE44DF">
        <w:rPr>
          <w:shd w:val="clear" w:color="auto" w:fill="FFFFFF"/>
        </w:rPr>
        <w:t>(credit)</w:t>
      </w:r>
      <w:r w:rsidRPr="00DE44DF">
        <w:rPr>
          <w:shd w:val="clear" w:color="auto" w:fill="FFFFFF"/>
        </w:rPr>
        <w:t>的百分比</w:t>
      </w:r>
    </w:p>
    <w:p w14:paraId="333B60DA" w14:textId="2810C305"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DAYS_EMPLOYED_PERCENT </w:t>
      </w:r>
      <w:r w:rsidRPr="00DE44DF">
        <w:rPr>
          <w:shd w:val="clear" w:color="auto" w:fill="FFFFFF"/>
        </w:rPr>
        <w:t>：客户工作天数</w:t>
      </w:r>
      <w:r w:rsidRPr="00DE44DF">
        <w:rPr>
          <w:shd w:val="clear" w:color="auto" w:fill="FFFFFF"/>
        </w:rPr>
        <w:t>(days_employed)</w:t>
      </w:r>
      <w:r w:rsidRPr="00DE44DF">
        <w:rPr>
          <w:shd w:val="clear" w:color="auto" w:fill="FFFFFF"/>
        </w:rPr>
        <w:t>占年龄</w:t>
      </w:r>
      <w:r w:rsidRPr="00DE44DF">
        <w:rPr>
          <w:shd w:val="clear" w:color="auto" w:fill="FFFFFF"/>
        </w:rPr>
        <w:t>(days_birth)</w:t>
      </w:r>
      <w:r w:rsidRPr="00DE44DF">
        <w:rPr>
          <w:shd w:val="clear" w:color="auto" w:fill="FFFFFF"/>
        </w:rPr>
        <w:t>的百分比</w:t>
      </w:r>
    </w:p>
    <w:p w14:paraId="68AC2048" w14:textId="0D5E60F2" w:rsidR="00EE2671" w:rsidRPr="00DE44DF" w:rsidRDefault="00EE2671" w:rsidP="0013691A">
      <w:pPr>
        <w:pStyle w:val="af5"/>
        <w:ind w:firstLine="511"/>
        <w:rPr>
          <w:shd w:val="clear" w:color="auto" w:fill="FFFFFF"/>
        </w:rPr>
      </w:pPr>
    </w:p>
    <w:p w14:paraId="78B9CFF8" w14:textId="24F05E1C" w:rsidR="0058731C" w:rsidRPr="00DE44DF" w:rsidRDefault="0058731C"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代码</w:t>
      </w:r>
    </w:p>
    <w:p w14:paraId="34572C9E" w14:textId="0F577814" w:rsidR="0058731C" w:rsidRPr="00DE44DF" w:rsidRDefault="0058731C" w:rsidP="0013691A">
      <w:pPr>
        <w:pStyle w:val="af5"/>
        <w:ind w:firstLine="511"/>
        <w:rPr>
          <w:shd w:val="clear" w:color="auto" w:fill="FFFFFF"/>
        </w:rPr>
      </w:pPr>
    </w:p>
    <w:p w14:paraId="29A6401A" w14:textId="152218C4" w:rsidR="0058731C" w:rsidRPr="00DE44DF" w:rsidRDefault="00054B5F" w:rsidP="0013691A">
      <w:pPr>
        <w:pStyle w:val="af5"/>
        <w:ind w:firstLine="511"/>
        <w:rPr>
          <w:shd w:val="clear" w:color="auto" w:fill="FFFFFF"/>
        </w:rPr>
      </w:pPr>
      <w:r w:rsidRPr="00DE44DF">
        <w:rPr>
          <w:shd w:val="clear" w:color="auto" w:fill="FFFFFF"/>
        </w:rPr>
        <w:t>对上面四个特征进行可视化分析，得到分布图和相关性柱状图如下：</w:t>
      </w:r>
    </w:p>
    <w:p w14:paraId="18C033CD" w14:textId="2090035C" w:rsidR="00EE2671" w:rsidRPr="00DE44DF" w:rsidRDefault="00EE2671" w:rsidP="0013691A">
      <w:pPr>
        <w:pStyle w:val="af5"/>
        <w:ind w:firstLine="511"/>
        <w:rPr>
          <w:shd w:val="clear" w:color="auto" w:fill="FFFFFF"/>
        </w:rPr>
      </w:pPr>
    </w:p>
    <w:p w14:paraId="4FDDA9A0" w14:textId="6D2355DD" w:rsidR="00EE267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20A0D748" wp14:editId="6E05BCA7">
            <wp:extent cx="5431790" cy="9076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790" cy="9076055"/>
                    </a:xfrm>
                    <a:prstGeom prst="rect">
                      <a:avLst/>
                    </a:prstGeom>
                    <a:noFill/>
                    <a:ln>
                      <a:noFill/>
                    </a:ln>
                  </pic:spPr>
                </pic:pic>
              </a:graphicData>
            </a:graphic>
          </wp:inline>
        </w:drawing>
      </w:r>
    </w:p>
    <w:p w14:paraId="635C6EC0" w14:textId="6C11A9E4" w:rsidR="00EE2671" w:rsidRPr="00DE44DF" w:rsidRDefault="00EE2671" w:rsidP="0013691A">
      <w:pPr>
        <w:pStyle w:val="af5"/>
        <w:ind w:firstLine="511"/>
        <w:rPr>
          <w:shd w:val="clear" w:color="auto" w:fill="FFFFFF"/>
        </w:rPr>
      </w:pPr>
    </w:p>
    <w:p w14:paraId="7CAF907A" w14:textId="1E918613" w:rsidR="00EE2671" w:rsidRPr="00DE44DF" w:rsidRDefault="000B19D9" w:rsidP="0013691A">
      <w:pPr>
        <w:pStyle w:val="af5"/>
        <w:ind w:firstLine="511"/>
        <w:rPr>
          <w:shd w:val="clear" w:color="auto" w:fill="FFFFFF"/>
        </w:rPr>
      </w:pPr>
      <w:r>
        <w:rPr>
          <w:noProof/>
          <w:shd w:val="clear" w:color="auto" w:fill="FFFFFF"/>
        </w:rPr>
        <w:drawing>
          <wp:inline distT="0" distB="0" distL="0" distR="0" wp14:anchorId="1C5FD70E" wp14:editId="7F98A8D2">
            <wp:extent cx="5936615" cy="2620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inline>
        </w:drawing>
      </w:r>
    </w:p>
    <w:p w14:paraId="0CA3E673" w14:textId="06CC76D0" w:rsidR="00EE2671" w:rsidRPr="00DE44DF" w:rsidRDefault="00EE2671" w:rsidP="0013691A">
      <w:pPr>
        <w:pStyle w:val="af5"/>
        <w:ind w:firstLine="511"/>
        <w:rPr>
          <w:shd w:val="clear" w:color="auto" w:fill="FFFFFF"/>
        </w:rPr>
      </w:pPr>
    </w:p>
    <w:p w14:paraId="6CF6C368" w14:textId="4F1ABB4A" w:rsidR="00EE2671" w:rsidRPr="00DE44DF" w:rsidRDefault="008E14B6" w:rsidP="0013691A">
      <w:pPr>
        <w:pStyle w:val="af5"/>
        <w:ind w:firstLine="511"/>
        <w:rPr>
          <w:shd w:val="clear" w:color="auto" w:fill="FFFFFF"/>
        </w:rPr>
      </w:pPr>
      <w:r w:rsidRPr="00DE44DF">
        <w:rPr>
          <w:shd w:val="clear" w:color="auto" w:fill="FFFFFF"/>
        </w:rPr>
        <w:t>从分布图来看，前两个特征</w:t>
      </w:r>
      <w:r w:rsidRPr="00DE44DF">
        <w:rPr>
          <w:shd w:val="clear" w:color="auto" w:fill="FFFFFF"/>
        </w:rPr>
        <w:t>(CREDIT_INCOME, ANNUITY_INCOME)</w:t>
      </w:r>
      <w:r w:rsidRPr="00DE44DF">
        <w:rPr>
          <w:shd w:val="clear" w:color="auto" w:fill="FFFFFF"/>
        </w:rPr>
        <w:t>的违约未违约曲线拟合度非常高，所以效果应该不是很好。后两个特征</w:t>
      </w:r>
      <w:r w:rsidRPr="00DE44DF">
        <w:rPr>
          <w:shd w:val="clear" w:color="auto" w:fill="FFFFFF"/>
        </w:rPr>
        <w:t>(ANNUITY_CREDIT, DAYS_EMPLOYED)</w:t>
      </w:r>
      <w:r w:rsidRPr="00DE44DF">
        <w:rPr>
          <w:shd w:val="clear" w:color="auto" w:fill="FFFFFF"/>
        </w:rPr>
        <w:t>的曲线有较明显的差异，但是不同客户的曲线趋势仍是一致的。从相关性来看，各个新特征的相关性都较高，或基于原特征有部分提升。至于这些特征对我们的模型具体有多大的贡献，还需要在建模时进行实验。</w:t>
      </w:r>
    </w:p>
    <w:p w14:paraId="66F68481" w14:textId="1A463DE7" w:rsidR="00EE2671" w:rsidRPr="00DE44DF" w:rsidRDefault="00EE2671" w:rsidP="0013691A">
      <w:pPr>
        <w:pStyle w:val="af5"/>
        <w:ind w:firstLine="511"/>
        <w:rPr>
          <w:shd w:val="clear" w:color="auto" w:fill="FFFFFF"/>
        </w:rPr>
      </w:pPr>
    </w:p>
    <w:p w14:paraId="13C1961F" w14:textId="146DEB33" w:rsidR="00EE2671" w:rsidRPr="00DE44DF" w:rsidRDefault="009A4E96" w:rsidP="009A4E96">
      <w:pPr>
        <w:pStyle w:val="3"/>
        <w:rPr>
          <w:color w:val="000000"/>
          <w:shd w:val="clear" w:color="auto" w:fill="FFFFFF"/>
        </w:rPr>
      </w:pPr>
      <w:r w:rsidRPr="00DE44DF">
        <w:rPr>
          <w:rFonts w:hint="eastAsia"/>
          <w:color w:val="000000"/>
          <w:shd w:val="clear" w:color="auto" w:fill="FFFFFF"/>
        </w:rPr>
        <w:t>特征生成工具</w:t>
      </w:r>
      <w:r w:rsidRPr="00DE44DF">
        <w:rPr>
          <w:rFonts w:hint="eastAsia"/>
          <w:color w:val="000000"/>
          <w:shd w:val="clear" w:color="auto" w:fill="FFFFFF"/>
        </w:rPr>
        <w:t>Feature</w:t>
      </w:r>
      <w:r w:rsidRPr="00DE44DF">
        <w:rPr>
          <w:color w:val="000000"/>
          <w:shd w:val="clear" w:color="auto" w:fill="FFFFFF"/>
        </w:rPr>
        <w:t xml:space="preserve"> </w:t>
      </w:r>
      <w:r w:rsidRPr="00DE44DF">
        <w:rPr>
          <w:rFonts w:hint="eastAsia"/>
          <w:color w:val="000000"/>
          <w:shd w:val="clear" w:color="auto" w:fill="FFFFFF"/>
        </w:rPr>
        <w:t>Tools</w:t>
      </w:r>
    </w:p>
    <w:p w14:paraId="5C3A42B8" w14:textId="71A65666" w:rsidR="00EE2671" w:rsidRPr="00DE44DF" w:rsidRDefault="00CF53F9" w:rsidP="0013691A">
      <w:pPr>
        <w:pStyle w:val="af5"/>
        <w:ind w:firstLine="511"/>
        <w:rPr>
          <w:shd w:val="clear" w:color="auto" w:fill="FFFFFF"/>
        </w:rPr>
      </w:pPr>
      <w:r w:rsidRPr="00DE44DF">
        <w:rPr>
          <w:shd w:val="clear" w:color="auto" w:fill="FFFFFF"/>
        </w:rPr>
        <w:t>featuretools</w:t>
      </w:r>
      <w:r w:rsidRPr="00DE44DF">
        <w:rPr>
          <w:shd w:val="clear" w:color="auto" w:fill="FFFFFF"/>
        </w:rPr>
        <w:t>是一个生成新特征的库，它基于深度特征综合</w:t>
      </w:r>
      <w:r w:rsidRPr="00DE44DF">
        <w:rPr>
          <w:shd w:val="clear" w:color="auto" w:fill="FFFFFF"/>
        </w:rPr>
        <w:t>(Deep Feature Synthesis)</w:t>
      </w:r>
      <w:r w:rsidRPr="00DE44DF">
        <w:rPr>
          <w:shd w:val="clear" w:color="auto" w:fill="FFFFFF"/>
        </w:rPr>
        <w:t>的方法，从一组相关表中自动创建新特征。使用时需要先初始化一个</w:t>
      </w:r>
      <w:r w:rsidRPr="00DE44DF">
        <w:rPr>
          <w:shd w:val="clear" w:color="auto" w:fill="FFFFFF"/>
        </w:rPr>
        <w:t>EntitySet</w:t>
      </w:r>
      <w:r w:rsidRPr="00DE44DF">
        <w:rPr>
          <w:shd w:val="clear" w:color="auto" w:fill="FFFFFF"/>
        </w:rPr>
        <w:t>，之后把我们所拥有的数据表</w:t>
      </w:r>
      <w:r w:rsidRPr="00DE44DF">
        <w:rPr>
          <w:shd w:val="clear" w:color="auto" w:fill="FFFFFF"/>
        </w:rPr>
        <w:t>(Entity)</w:t>
      </w:r>
      <w:r w:rsidRPr="00DE44DF">
        <w:rPr>
          <w:shd w:val="clear" w:color="auto" w:fill="FFFFFF"/>
        </w:rPr>
        <w:t>加入到其中，指定原函数</w:t>
      </w:r>
      <w:r w:rsidRPr="00DE44DF">
        <w:rPr>
          <w:shd w:val="clear" w:color="auto" w:fill="FFFFFF"/>
        </w:rPr>
        <w:t>(primitive)</w:t>
      </w:r>
      <w:r w:rsidRPr="00DE44DF">
        <w:rPr>
          <w:shd w:val="clear" w:color="auto" w:fill="FFFFFF"/>
        </w:rPr>
        <w:t>后，直接调用</w:t>
      </w:r>
      <w:r w:rsidRPr="00DE44DF">
        <w:rPr>
          <w:shd w:val="clear" w:color="auto" w:fill="FFFFFF"/>
        </w:rPr>
        <w:t>DFS</w:t>
      </w:r>
      <w:r w:rsidRPr="00DE44DF">
        <w:rPr>
          <w:shd w:val="clear" w:color="auto" w:fill="FFFFFF"/>
        </w:rPr>
        <w:t>方法即可自动生成新特征。</w:t>
      </w:r>
    </w:p>
    <w:p w14:paraId="70109598" w14:textId="44DF1098" w:rsidR="00CF53F9" w:rsidRPr="00DE44DF" w:rsidRDefault="00CF53F9" w:rsidP="00D6336F">
      <w:pPr>
        <w:pStyle w:val="af5"/>
        <w:ind w:firstLine="511"/>
        <w:rPr>
          <w:shd w:val="clear" w:color="auto" w:fill="FFFFFF"/>
        </w:rPr>
      </w:pPr>
      <w:r w:rsidRPr="00DE44DF">
        <w:rPr>
          <w:shd w:val="clear" w:color="auto" w:fill="FFFFFF"/>
        </w:rPr>
        <w:t>原函数</w:t>
      </w:r>
      <w:r w:rsidRPr="00DE44DF">
        <w:rPr>
          <w:shd w:val="clear" w:color="auto" w:fill="FFFFFF"/>
        </w:rPr>
        <w:t>(primitive)</w:t>
      </w:r>
      <w:r w:rsidRPr="00DE44DF">
        <w:rPr>
          <w:shd w:val="clear" w:color="auto" w:fill="FFFFFF"/>
        </w:rPr>
        <w:t>可以分为</w:t>
      </w:r>
      <w:r w:rsidRPr="00DE44DF">
        <w:rPr>
          <w:shd w:val="clear" w:color="auto" w:fill="FFFFFF"/>
        </w:rPr>
        <w:t>Aggregation</w:t>
      </w:r>
      <w:r w:rsidRPr="00DE44DF">
        <w:rPr>
          <w:shd w:val="clear" w:color="auto" w:fill="FFFFFF"/>
        </w:rPr>
        <w:t>和</w:t>
      </w:r>
      <w:r w:rsidRPr="00DE44DF">
        <w:rPr>
          <w:shd w:val="clear" w:color="auto" w:fill="FFFFFF"/>
        </w:rPr>
        <w:t>Transform</w:t>
      </w:r>
      <w:r w:rsidRPr="00DE44DF">
        <w:rPr>
          <w:shd w:val="clear" w:color="auto" w:fill="FFFFFF"/>
        </w:rPr>
        <w:t>两种。其中</w:t>
      </w:r>
      <w:r w:rsidRPr="00DE44DF">
        <w:rPr>
          <w:shd w:val="clear" w:color="auto" w:fill="FFFFFF"/>
        </w:rPr>
        <w:t>Aggregation</w:t>
      </w:r>
      <w:r w:rsidRPr="00DE44DF">
        <w:rPr>
          <w:shd w:val="clear" w:color="auto" w:fill="FFFFFF"/>
        </w:rPr>
        <w:t>主要针对允许</w:t>
      </w:r>
      <w:r w:rsidRPr="00DE44DF">
        <w:rPr>
          <w:shd w:val="clear" w:color="auto" w:fill="FFFFFF"/>
        </w:rPr>
        <w:t>ID</w:t>
      </w:r>
      <w:r w:rsidRPr="00DE44DF">
        <w:rPr>
          <w:shd w:val="clear" w:color="auto" w:fill="FFFFFF"/>
        </w:rPr>
        <w:t>重复的子数据集，提供如</w:t>
      </w:r>
      <w:r w:rsidRPr="00DE44DF">
        <w:rPr>
          <w:shd w:val="clear" w:color="auto" w:fill="FFFFFF"/>
        </w:rPr>
        <w:t>min</w:t>
      </w:r>
      <w:r w:rsidRPr="00DE44DF">
        <w:rPr>
          <w:shd w:val="clear" w:color="auto" w:fill="FFFFFF"/>
        </w:rPr>
        <w:t>、</w:t>
      </w:r>
      <w:r w:rsidRPr="00DE44DF">
        <w:rPr>
          <w:shd w:val="clear" w:color="auto" w:fill="FFFFFF"/>
        </w:rPr>
        <w:t>sum</w:t>
      </w:r>
      <w:r w:rsidRPr="00DE44DF">
        <w:rPr>
          <w:shd w:val="clear" w:color="auto" w:fill="FFFFFF"/>
        </w:rPr>
        <w:t>这样的函数对同一</w:t>
      </w:r>
      <w:r w:rsidRPr="00DE44DF">
        <w:rPr>
          <w:shd w:val="clear" w:color="auto" w:fill="FFFFFF"/>
        </w:rPr>
        <w:t>ID</w:t>
      </w:r>
      <w:r w:rsidRPr="00DE44DF">
        <w:rPr>
          <w:shd w:val="clear" w:color="auto" w:fill="FFFFFF"/>
        </w:rPr>
        <w:t>在某一特征上的不同数值进行计算，从而产生新特征，比如把某一客户过去多次借贷记录中的最大金额作为新特征。</w:t>
      </w:r>
      <w:r w:rsidRPr="00DE44DF">
        <w:rPr>
          <w:shd w:val="clear" w:color="auto" w:fill="FFFFFF"/>
        </w:rPr>
        <w:t>Transform</w:t>
      </w:r>
      <w:r w:rsidRPr="00DE44DF">
        <w:rPr>
          <w:shd w:val="clear" w:color="auto" w:fill="FFFFFF"/>
        </w:rPr>
        <w:t>则针对单个数据集中的一个或多个特征列，提供</w:t>
      </w:r>
      <w:r w:rsidRPr="00DE44DF">
        <w:rPr>
          <w:shd w:val="clear" w:color="auto" w:fill="FFFFFF"/>
        </w:rPr>
        <w:t>absolute</w:t>
      </w:r>
      <w:r w:rsidRPr="00DE44DF">
        <w:rPr>
          <w:shd w:val="clear" w:color="auto" w:fill="FFFFFF"/>
        </w:rPr>
        <w:t>、</w:t>
      </w:r>
      <w:r w:rsidRPr="00DE44DF">
        <w:rPr>
          <w:shd w:val="clear" w:color="auto" w:fill="FFFFFF"/>
        </w:rPr>
        <w:t>diff</w:t>
      </w:r>
      <w:r w:rsidRPr="00DE44DF">
        <w:rPr>
          <w:shd w:val="clear" w:color="auto" w:fill="FFFFFF"/>
        </w:rPr>
        <w:t>这样的函数，比如把某两个特征的差值作为新特征。</w:t>
      </w:r>
    </w:p>
    <w:p w14:paraId="2881D8E3" w14:textId="5371D914" w:rsidR="00CF53F9" w:rsidRPr="00DE44DF" w:rsidRDefault="004A2866" w:rsidP="0013691A">
      <w:pPr>
        <w:pStyle w:val="af5"/>
        <w:ind w:firstLine="511"/>
        <w:rPr>
          <w:shd w:val="clear" w:color="auto" w:fill="FFFFFF"/>
        </w:rPr>
      </w:pPr>
      <w:r w:rsidRPr="00DE44DF">
        <w:rPr>
          <w:shd w:val="clear" w:color="auto" w:fill="FFFFFF"/>
        </w:rPr>
        <w:t>在我们的项目中，只有一个数据集，所以只使用</w:t>
      </w:r>
      <w:r w:rsidRPr="00DE44DF">
        <w:rPr>
          <w:shd w:val="clear" w:color="auto" w:fill="FFFFFF"/>
        </w:rPr>
        <w:t>Transform</w:t>
      </w:r>
      <w:r w:rsidRPr="00DE44DF">
        <w:rPr>
          <w:shd w:val="clear" w:color="auto" w:fill="FFFFFF"/>
        </w:rPr>
        <w:t>函数。通过下面的代码可以查看具体的</w:t>
      </w:r>
      <w:r w:rsidRPr="00DE44DF">
        <w:rPr>
          <w:shd w:val="clear" w:color="auto" w:fill="FFFFFF"/>
        </w:rPr>
        <w:t>Transform</w:t>
      </w:r>
      <w:r w:rsidRPr="00DE44DF">
        <w:rPr>
          <w:shd w:val="clear" w:color="auto" w:fill="FFFFFF"/>
        </w:rPr>
        <w:t>函数。</w:t>
      </w:r>
    </w:p>
    <w:p w14:paraId="4194EA7C" w14:textId="03539E1D" w:rsidR="00CF53F9" w:rsidRPr="00DE44DF" w:rsidRDefault="00CF53F9" w:rsidP="0013691A">
      <w:pPr>
        <w:pStyle w:val="af5"/>
        <w:ind w:firstLine="511"/>
        <w:rPr>
          <w:shd w:val="clear" w:color="auto" w:fill="FFFFFF"/>
        </w:rPr>
      </w:pPr>
    </w:p>
    <w:p w14:paraId="39E56E57" w14:textId="6296E5E1" w:rsidR="00D6336F" w:rsidRPr="00DE44DF" w:rsidRDefault="00D6336F"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22D27AB4" w14:textId="7FBA017C" w:rsidR="00CF53F9" w:rsidRPr="00DE44DF" w:rsidRDefault="00CF53F9" w:rsidP="0013691A">
      <w:pPr>
        <w:pStyle w:val="af5"/>
        <w:ind w:firstLine="511"/>
        <w:rPr>
          <w:shd w:val="clear" w:color="auto" w:fill="FFFFFF"/>
        </w:rPr>
      </w:pPr>
    </w:p>
    <w:p w14:paraId="1DD7F7CC" w14:textId="2B11FAA6" w:rsidR="00CF53F9" w:rsidRPr="00DE44DF" w:rsidRDefault="00D6336F"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124914F8" w14:textId="77777777" w:rsidR="00D6336F" w:rsidRPr="00DE44DF" w:rsidRDefault="00D6336F" w:rsidP="0013691A">
      <w:pPr>
        <w:pStyle w:val="af5"/>
        <w:ind w:firstLine="511"/>
        <w:rPr>
          <w:shd w:val="clear" w:color="auto" w:fill="FFFFFF"/>
        </w:rPr>
      </w:pPr>
    </w:p>
    <w:p w14:paraId="10587CE8" w14:textId="0F10C24E" w:rsidR="00CF53F9" w:rsidRPr="00DE44DF" w:rsidRDefault="008337E3" w:rsidP="0013691A">
      <w:pPr>
        <w:pStyle w:val="af5"/>
        <w:ind w:firstLine="511"/>
        <w:rPr>
          <w:shd w:val="clear" w:color="auto" w:fill="FFFFFF"/>
        </w:rPr>
      </w:pPr>
      <w:r w:rsidRPr="00DE44DF">
        <w:rPr>
          <w:shd w:val="clear" w:color="auto" w:fill="FFFFFF"/>
        </w:rPr>
        <w:t>我们的数据集中所有的特征都已经处理为数值特征，所以暂选取了以下几个函数进行特征生成：</w:t>
      </w:r>
    </w:p>
    <w:p w14:paraId="10FAD499" w14:textId="1A8EDBCB" w:rsidR="008337E3" w:rsidRPr="00DE44DF" w:rsidRDefault="008337E3"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7592AFF1" w14:textId="1774AF68" w:rsidR="008337E3" w:rsidRPr="00DE44DF" w:rsidRDefault="008337E3" w:rsidP="0013691A">
      <w:pPr>
        <w:pStyle w:val="af5"/>
        <w:ind w:firstLine="511"/>
        <w:rPr>
          <w:shd w:val="clear" w:color="auto" w:fill="FFFFFF"/>
        </w:rPr>
      </w:pPr>
    </w:p>
    <w:p w14:paraId="7279F02F" w14:textId="0A314A5E" w:rsidR="008337E3" w:rsidRPr="00DE44DF" w:rsidRDefault="008337E3" w:rsidP="0013691A">
      <w:pPr>
        <w:pStyle w:val="af5"/>
        <w:ind w:firstLine="511"/>
        <w:rPr>
          <w:shd w:val="clear" w:color="auto" w:fill="FFFFFF"/>
        </w:rPr>
      </w:pPr>
      <w:r w:rsidRPr="00DE44DF">
        <w:rPr>
          <w:shd w:val="clear" w:color="auto" w:fill="FFFFFF"/>
        </w:rPr>
        <w:t>将</w:t>
      </w:r>
      <w:r w:rsidRPr="00DE44DF">
        <w:rPr>
          <w:shd w:val="clear" w:color="auto" w:fill="FFFFFF"/>
        </w:rPr>
        <w:t>DFS</w:t>
      </w:r>
      <w:r w:rsidRPr="00DE44DF">
        <w:rPr>
          <w:shd w:val="clear" w:color="auto" w:fill="FFFFFF"/>
        </w:rPr>
        <w:t>的</w:t>
      </w:r>
      <w:r w:rsidRPr="00DE44DF">
        <w:rPr>
          <w:shd w:val="clear" w:color="auto" w:fill="FFFFFF"/>
        </w:rPr>
        <w:t>max_depth</w:t>
      </w:r>
      <w:r w:rsidRPr="00DE44DF">
        <w:rPr>
          <w:shd w:val="clear" w:color="auto" w:fill="FFFFFF"/>
        </w:rPr>
        <w:t>设置为</w:t>
      </w:r>
      <w:r w:rsidRPr="00DE44DF">
        <w:rPr>
          <w:shd w:val="clear" w:color="auto" w:fill="FFFFFF"/>
        </w:rPr>
        <w:t>2(</w:t>
      </w:r>
      <w:r w:rsidRPr="00DE44DF">
        <w:rPr>
          <w:shd w:val="clear" w:color="auto" w:fill="FFFFFF"/>
        </w:rPr>
        <w:t>即最多使用两个函数</w:t>
      </w:r>
      <w:r w:rsidRPr="00DE44DF">
        <w:rPr>
          <w:shd w:val="clear" w:color="auto" w:fill="FFFFFF"/>
        </w:rPr>
        <w:t>)</w:t>
      </w:r>
      <w:r w:rsidRPr="00DE44DF">
        <w:rPr>
          <w:shd w:val="clear" w:color="auto" w:fill="FFFFFF"/>
        </w:rPr>
        <w:t>，这样我们最后得到了</w:t>
      </w:r>
      <w:r w:rsidRPr="00DE44DF">
        <w:rPr>
          <w:shd w:val="clear" w:color="auto" w:fill="FFFFFF"/>
        </w:rPr>
        <w:t>1681</w:t>
      </w:r>
      <w:r w:rsidRPr="00DE44DF">
        <w:rPr>
          <w:shd w:val="clear" w:color="auto" w:fill="FFFFFF"/>
        </w:rPr>
        <w:t>个特征，部分特征如下：</w:t>
      </w:r>
    </w:p>
    <w:p w14:paraId="35E371F5" w14:textId="7197A4D9" w:rsidR="00CF53F9" w:rsidRPr="00DE44DF" w:rsidRDefault="00CF53F9" w:rsidP="0013691A">
      <w:pPr>
        <w:pStyle w:val="af5"/>
        <w:ind w:firstLine="511"/>
        <w:rPr>
          <w:shd w:val="clear" w:color="auto" w:fill="FFFFFF"/>
        </w:rPr>
      </w:pPr>
    </w:p>
    <w:p w14:paraId="619BFD16" w14:textId="415E7D3A" w:rsidR="00CF53F9" w:rsidRPr="00DE44DF" w:rsidRDefault="008337E3"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251F24AF" w14:textId="36CF23E4" w:rsidR="00EE2671" w:rsidRPr="00DE44DF" w:rsidRDefault="00EE2671" w:rsidP="0013691A">
      <w:pPr>
        <w:pStyle w:val="af5"/>
        <w:ind w:firstLine="511"/>
        <w:rPr>
          <w:shd w:val="clear" w:color="auto" w:fill="FFFFFF"/>
        </w:rPr>
      </w:pPr>
    </w:p>
    <w:p w14:paraId="43A0C542" w14:textId="403E498A" w:rsidR="00EE2671" w:rsidRPr="00DE44DF" w:rsidRDefault="00EE0211" w:rsidP="0013691A">
      <w:pPr>
        <w:pStyle w:val="af5"/>
        <w:ind w:firstLine="511"/>
        <w:rPr>
          <w:shd w:val="clear" w:color="auto" w:fill="FFFFFF"/>
        </w:rPr>
      </w:pPr>
      <w:r w:rsidRPr="00DE44DF">
        <w:rPr>
          <w:shd w:val="clear" w:color="auto" w:fill="FFFFFF"/>
        </w:rPr>
        <w:t>可以看出，</w:t>
      </w:r>
      <w:r w:rsidRPr="00DE44DF">
        <w:rPr>
          <w:shd w:val="clear" w:color="auto" w:fill="FFFFFF"/>
        </w:rPr>
        <w:t>featuretools</w:t>
      </w:r>
      <w:r w:rsidRPr="00DE44DF">
        <w:rPr>
          <w:shd w:val="clear" w:color="auto" w:fill="FFFFFF"/>
        </w:rPr>
        <w:t>只是简单粗暴地按照我们的设定，对函数和原特征进行排列组合产生新特征。这样产生的特征数量过多，且没法像前两种方法一样保证新特征的效果。此外，由于我们的数据量比较大，使用</w:t>
      </w:r>
      <w:r w:rsidRPr="00DE44DF">
        <w:rPr>
          <w:shd w:val="clear" w:color="auto" w:fill="FFFFFF"/>
        </w:rPr>
        <w:t>featuretools</w:t>
      </w:r>
      <w:r w:rsidRPr="00DE44DF">
        <w:rPr>
          <w:shd w:val="clear" w:color="auto" w:fill="FFFFFF"/>
        </w:rPr>
        <w:t>会耗费过多的时间，比如在我们参考文章的案例中，仅仅是构造新特征的时间就超过了</w:t>
      </w:r>
      <w:r w:rsidRPr="00DE44DF">
        <w:rPr>
          <w:shd w:val="clear" w:color="auto" w:fill="FFFFFF"/>
        </w:rPr>
        <w:t>1</w:t>
      </w:r>
      <w:r w:rsidRPr="00DE44DF">
        <w:rPr>
          <w:shd w:val="clear" w:color="auto" w:fill="FFFFFF"/>
        </w:rPr>
        <w:t>个小时。</w:t>
      </w:r>
    </w:p>
    <w:p w14:paraId="7F76269A" w14:textId="6AAE0954" w:rsidR="008337E3" w:rsidRPr="00DE44DF" w:rsidRDefault="00EE0211" w:rsidP="0013691A">
      <w:pPr>
        <w:pStyle w:val="af5"/>
        <w:ind w:firstLine="511"/>
        <w:rPr>
          <w:shd w:val="clear" w:color="auto" w:fill="FFFFFF"/>
        </w:rPr>
      </w:pPr>
      <w:r w:rsidRPr="00DE44DF">
        <w:rPr>
          <w:shd w:val="clear" w:color="auto" w:fill="FFFFFF"/>
        </w:rPr>
        <w:t>所以最终我们决定，本次项目中对</w:t>
      </w:r>
      <w:r w:rsidRPr="00DE44DF">
        <w:rPr>
          <w:shd w:val="clear" w:color="auto" w:fill="FFFFFF"/>
        </w:rPr>
        <w:t>featuretools</w:t>
      </w:r>
      <w:r w:rsidRPr="00DE44DF">
        <w:rPr>
          <w:shd w:val="clear" w:color="auto" w:fill="FFFFFF"/>
        </w:rPr>
        <w:t>的探索就到此为止，实际建模时不采用这种方法衍生新特征。</w:t>
      </w:r>
    </w:p>
    <w:p w14:paraId="2627C5B8" w14:textId="5ED8DB37" w:rsidR="00EE0211" w:rsidRPr="00DE44DF" w:rsidRDefault="00EE0211" w:rsidP="0013691A">
      <w:pPr>
        <w:pStyle w:val="af5"/>
        <w:ind w:firstLine="511"/>
        <w:rPr>
          <w:shd w:val="clear" w:color="auto" w:fill="FFFFFF"/>
        </w:rPr>
      </w:pPr>
    </w:p>
    <w:p w14:paraId="405EAFBC" w14:textId="07223BF4" w:rsidR="00EE0211" w:rsidRPr="00DE44DF" w:rsidRDefault="00FC0532" w:rsidP="00FC0532">
      <w:pPr>
        <w:pStyle w:val="2"/>
        <w:rPr>
          <w:color w:val="000000"/>
          <w:shd w:val="clear" w:color="auto" w:fill="FFFFFF"/>
        </w:rPr>
      </w:pPr>
      <w:r w:rsidRPr="00DE44DF">
        <w:rPr>
          <w:rFonts w:hint="eastAsia"/>
          <w:color w:val="000000"/>
          <w:shd w:val="clear" w:color="auto" w:fill="FFFFFF"/>
        </w:rPr>
        <w:t>特征降维</w:t>
      </w:r>
    </w:p>
    <w:p w14:paraId="14B7CAC0" w14:textId="78F30563" w:rsidR="00EE0211" w:rsidRPr="00DE44DF" w:rsidRDefault="001206F7" w:rsidP="0013691A">
      <w:pPr>
        <w:pStyle w:val="af5"/>
        <w:ind w:firstLine="511"/>
        <w:rPr>
          <w:shd w:val="clear" w:color="auto" w:fill="FFFFFF"/>
        </w:rPr>
      </w:pPr>
      <w:r w:rsidRPr="00DE44DF">
        <w:rPr>
          <w:shd w:val="clear" w:color="auto" w:fill="FFFFFF"/>
        </w:rPr>
        <w:t>本次项目原始数据集的特征有</w:t>
      </w:r>
      <w:r w:rsidRPr="00DE44DF">
        <w:rPr>
          <w:shd w:val="clear" w:color="auto" w:fill="FFFFFF"/>
        </w:rPr>
        <w:t>121</w:t>
      </w:r>
      <w:r w:rsidRPr="00DE44DF">
        <w:rPr>
          <w:shd w:val="clear" w:color="auto" w:fill="FFFFFF"/>
        </w:rPr>
        <w:t>个，在对标称属性进行编码、新特征衍生之后，特征数达到了两百多个。为了减少不必要的运算，我们进行特征降维，去除一些贡献过小的特征。</w:t>
      </w:r>
    </w:p>
    <w:p w14:paraId="32C8BD30" w14:textId="5A0EB71F" w:rsidR="00FC0532" w:rsidRPr="00DE44DF" w:rsidRDefault="00FC0532" w:rsidP="0013691A">
      <w:pPr>
        <w:pStyle w:val="af5"/>
        <w:ind w:firstLine="511"/>
        <w:rPr>
          <w:shd w:val="clear" w:color="auto" w:fill="FFFFFF"/>
        </w:rPr>
      </w:pPr>
    </w:p>
    <w:p w14:paraId="0194148E" w14:textId="531CD0BA" w:rsidR="00FC0532" w:rsidRPr="00DE44DF" w:rsidRDefault="001D45D4" w:rsidP="001D45D4">
      <w:pPr>
        <w:pStyle w:val="3"/>
        <w:rPr>
          <w:color w:val="000000"/>
          <w:shd w:val="clear" w:color="auto" w:fill="FFFFFF"/>
        </w:rPr>
      </w:pPr>
      <w:r w:rsidRPr="00DE44DF">
        <w:rPr>
          <w:rFonts w:hint="eastAsia"/>
          <w:color w:val="000000"/>
          <w:shd w:val="clear" w:color="auto" w:fill="FFFFFF"/>
        </w:rPr>
        <w:t>共线特征</w:t>
      </w:r>
    </w:p>
    <w:p w14:paraId="4ABD1B0E" w14:textId="76C10C39" w:rsidR="00EE0211" w:rsidRPr="00DE44DF" w:rsidRDefault="00CD5333" w:rsidP="0013691A">
      <w:pPr>
        <w:pStyle w:val="af5"/>
        <w:ind w:firstLine="511"/>
        <w:rPr>
          <w:shd w:val="clear" w:color="auto" w:fill="FFFFFF"/>
        </w:rPr>
      </w:pPr>
      <w:r w:rsidRPr="00DE44DF">
        <w:rPr>
          <w:shd w:val="clear" w:color="auto" w:fill="FFFFFF"/>
        </w:rPr>
        <w:t>数据集中，有许多特征之间的相关性非常高，这造成了数据的冗余。对于一组相关性较高的特征，只需要保留其中一个特征即可。</w:t>
      </w:r>
    </w:p>
    <w:p w14:paraId="58D61686" w14:textId="6FAEDE7C" w:rsidR="00CD5333" w:rsidRPr="00DE44DF" w:rsidRDefault="00CD5333" w:rsidP="0013691A">
      <w:pPr>
        <w:pStyle w:val="af5"/>
        <w:ind w:firstLine="511"/>
        <w:rPr>
          <w:shd w:val="clear" w:color="auto" w:fill="FFFFFF"/>
        </w:rPr>
      </w:pPr>
      <w:r w:rsidRPr="00DE44DF">
        <w:rPr>
          <w:shd w:val="clear" w:color="auto" w:fill="FFFFFF"/>
        </w:rPr>
        <w:t>我们首先获得所有数值特征之间的相关性矩阵，并对它取绝对值、转换成上三角的形式。</w:t>
      </w:r>
    </w:p>
    <w:p w14:paraId="13DCE3AE" w14:textId="1C1735BF" w:rsidR="00CD5333" w:rsidRPr="00DE44DF" w:rsidRDefault="00CD5333" w:rsidP="0013691A">
      <w:pPr>
        <w:pStyle w:val="af5"/>
        <w:ind w:firstLine="511"/>
        <w:rPr>
          <w:shd w:val="clear" w:color="auto" w:fill="FFFFFF"/>
        </w:rPr>
      </w:pPr>
    </w:p>
    <w:p w14:paraId="4175A851" w14:textId="16767DC4" w:rsidR="00CD5333" w:rsidRPr="00DE44DF" w:rsidRDefault="00235174"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4549BA8B" w14:textId="5AC3789B" w:rsidR="00CD5333" w:rsidRPr="00DE44DF" w:rsidRDefault="00CD5333" w:rsidP="0013691A">
      <w:pPr>
        <w:pStyle w:val="af5"/>
        <w:ind w:firstLine="511"/>
        <w:rPr>
          <w:shd w:val="clear" w:color="auto" w:fill="FFFFFF"/>
        </w:rPr>
      </w:pPr>
    </w:p>
    <w:p w14:paraId="17F6B930" w14:textId="0DA393DC" w:rsidR="00235174" w:rsidRPr="00DE44DF" w:rsidRDefault="00E370E1" w:rsidP="0013691A">
      <w:pPr>
        <w:pStyle w:val="af5"/>
        <w:ind w:firstLine="511"/>
        <w:rPr>
          <w:shd w:val="clear" w:color="auto" w:fill="FFFFFF"/>
        </w:rPr>
      </w:pPr>
      <w:r w:rsidRPr="00DE44DF">
        <w:rPr>
          <w:shd w:val="clear" w:color="auto" w:fill="FFFFFF"/>
        </w:rPr>
        <w:t>之后，我们设定一个阈值</w:t>
      </w:r>
      <w:r w:rsidRPr="00DE44DF">
        <w:rPr>
          <w:shd w:val="clear" w:color="auto" w:fill="FFFFFF"/>
        </w:rPr>
        <w:t>threshold</w:t>
      </w:r>
      <w:r w:rsidRPr="00DE44DF">
        <w:rPr>
          <w:shd w:val="clear" w:color="auto" w:fill="FFFFFF"/>
        </w:rPr>
        <w:t>，相关性大于该阈值则被认为是共线特征，需要被去除，将它们加入到</w:t>
      </w:r>
      <w:r w:rsidRPr="00DE44DF">
        <w:rPr>
          <w:shd w:val="clear" w:color="auto" w:fill="FFFFFF"/>
        </w:rPr>
        <w:t>to_drop</w:t>
      </w:r>
      <w:r w:rsidRPr="00DE44DF">
        <w:rPr>
          <w:shd w:val="clear" w:color="auto" w:fill="FFFFFF"/>
        </w:rPr>
        <w:t>列表中。</w:t>
      </w:r>
    </w:p>
    <w:p w14:paraId="13759CDD" w14:textId="220F7E10" w:rsidR="00CD5333" w:rsidRPr="00DE44DF" w:rsidRDefault="00CD5333" w:rsidP="0013691A">
      <w:pPr>
        <w:pStyle w:val="af5"/>
        <w:ind w:firstLine="511"/>
        <w:rPr>
          <w:shd w:val="clear" w:color="auto" w:fill="FFFFFF"/>
        </w:rPr>
      </w:pPr>
    </w:p>
    <w:p w14:paraId="4763F2FF" w14:textId="222DE6DD" w:rsidR="00CD5333" w:rsidRPr="00DE44DF" w:rsidRDefault="00E370E1"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73A54938" w14:textId="26F6CD60" w:rsidR="00CD5333" w:rsidRPr="00DE44DF" w:rsidRDefault="00CD5333" w:rsidP="0013691A">
      <w:pPr>
        <w:pStyle w:val="af5"/>
        <w:ind w:firstLine="511"/>
        <w:rPr>
          <w:shd w:val="clear" w:color="auto" w:fill="FFFFFF"/>
        </w:rPr>
      </w:pPr>
    </w:p>
    <w:p w14:paraId="2409C8FD" w14:textId="63494C51" w:rsidR="00CD5333" w:rsidRPr="00DE44DF" w:rsidRDefault="003C5026" w:rsidP="005D4E1D">
      <w:pPr>
        <w:pStyle w:val="af5"/>
        <w:ind w:firstLine="511"/>
        <w:rPr>
          <w:shd w:val="clear" w:color="auto" w:fill="FFFFFF"/>
        </w:rPr>
      </w:pPr>
      <w:r w:rsidRPr="00DE44DF">
        <w:rPr>
          <w:shd w:val="clear" w:color="auto" w:fill="FFFFFF"/>
        </w:rPr>
        <w:t>阈值设定为</w:t>
      </w:r>
      <w:r w:rsidRPr="00DE44DF">
        <w:rPr>
          <w:shd w:val="clear" w:color="auto" w:fill="FFFFFF"/>
        </w:rPr>
        <w:t>0.975</w:t>
      </w:r>
      <w:r w:rsidRPr="00DE44DF">
        <w:rPr>
          <w:shd w:val="clear" w:color="auto" w:fill="FFFFFF"/>
        </w:rPr>
        <w:t>时，</w:t>
      </w:r>
      <w:r w:rsidRPr="00DE44DF">
        <w:rPr>
          <w:shd w:val="clear" w:color="auto" w:fill="FFFFFF"/>
        </w:rPr>
        <w:t>to_drop</w:t>
      </w:r>
      <w:r w:rsidRPr="00DE44DF">
        <w:rPr>
          <w:shd w:val="clear" w:color="auto" w:fill="FFFFFF"/>
        </w:rPr>
        <w:t>中有</w:t>
      </w:r>
      <w:r w:rsidRPr="00DE44DF">
        <w:rPr>
          <w:shd w:val="clear" w:color="auto" w:fill="FFFFFF"/>
        </w:rPr>
        <w:t>25</w:t>
      </w:r>
      <w:r w:rsidRPr="00DE44DF">
        <w:rPr>
          <w:shd w:val="clear" w:color="auto" w:fill="FFFFFF"/>
        </w:rPr>
        <w:t>个特征需要删除；阈值设定为</w:t>
      </w:r>
      <w:r w:rsidRPr="00DE44DF">
        <w:rPr>
          <w:shd w:val="clear" w:color="auto" w:fill="FFFFFF"/>
        </w:rPr>
        <w:t>0.99</w:t>
      </w:r>
      <w:r w:rsidRPr="00DE44DF">
        <w:rPr>
          <w:shd w:val="clear" w:color="auto" w:fill="FFFFFF"/>
        </w:rPr>
        <w:t>时，有</w:t>
      </w:r>
      <w:r w:rsidRPr="00DE44DF">
        <w:rPr>
          <w:shd w:val="clear" w:color="auto" w:fill="FFFFFF"/>
        </w:rPr>
        <w:t>18</w:t>
      </w:r>
      <w:r w:rsidRPr="00DE44DF">
        <w:rPr>
          <w:shd w:val="clear" w:color="auto" w:fill="FFFFFF"/>
        </w:rPr>
        <w:t>个特</w:t>
      </w:r>
      <w:r w:rsidRPr="00DE44DF">
        <w:rPr>
          <w:shd w:val="clear" w:color="auto" w:fill="FFFFFF"/>
        </w:rPr>
        <w:lastRenderedPageBreak/>
        <w:t>征需要删除，如：</w:t>
      </w:r>
      <w:r w:rsidRPr="00DE44DF">
        <w:rPr>
          <w:shd w:val="clear" w:color="auto" w:fill="FFFFFF"/>
        </w:rPr>
        <w:t xml:space="preserve">'FLAG_EMP_PHONE' - </w:t>
      </w:r>
      <w:r w:rsidRPr="00DE44DF">
        <w:rPr>
          <w:shd w:val="clear" w:color="auto" w:fill="FFFFFF"/>
        </w:rPr>
        <w:t>是否提供工作电话、</w:t>
      </w:r>
      <w:r w:rsidRPr="00DE44DF">
        <w:rPr>
          <w:shd w:val="clear" w:color="auto" w:fill="FFFFFF"/>
        </w:rPr>
        <w:t xml:space="preserve">'APARTMENTS_MEDI' - </w:t>
      </w:r>
      <w:r w:rsidRPr="00DE44DF">
        <w:rPr>
          <w:shd w:val="clear" w:color="auto" w:fill="FFFFFF"/>
        </w:rPr>
        <w:t>公寓为中等大小等。</w:t>
      </w:r>
      <w:r w:rsidR="00EA39F2" w:rsidRPr="00DE44DF">
        <w:rPr>
          <w:shd w:val="clear" w:color="auto" w:fill="FFFFFF"/>
        </w:rPr>
        <w:t>为了避免损失重要的数据，我们在这里较为保守地将阈值设定为</w:t>
      </w:r>
      <w:r w:rsidR="00EA39F2" w:rsidRPr="00DE44DF">
        <w:rPr>
          <w:shd w:val="clear" w:color="auto" w:fill="FFFFFF"/>
        </w:rPr>
        <w:t>0.99</w:t>
      </w:r>
      <w:r w:rsidR="00EA39F2" w:rsidRPr="00DE44DF">
        <w:rPr>
          <w:shd w:val="clear" w:color="auto" w:fill="FFFFFF"/>
        </w:rPr>
        <w:t>，并删除了这</w:t>
      </w:r>
      <w:r w:rsidR="00EA39F2" w:rsidRPr="00DE44DF">
        <w:rPr>
          <w:shd w:val="clear" w:color="auto" w:fill="FFFFFF"/>
        </w:rPr>
        <w:t>18</w:t>
      </w:r>
      <w:r w:rsidR="00EA39F2" w:rsidRPr="00DE44DF">
        <w:rPr>
          <w:shd w:val="clear" w:color="auto" w:fill="FFFFFF"/>
        </w:rPr>
        <w:t>个特征。</w:t>
      </w:r>
    </w:p>
    <w:p w14:paraId="6E686C39" w14:textId="77777777" w:rsidR="003C5026" w:rsidRPr="00DE44DF" w:rsidRDefault="003C5026" w:rsidP="0013691A">
      <w:pPr>
        <w:pStyle w:val="af5"/>
        <w:ind w:firstLine="511"/>
        <w:rPr>
          <w:shd w:val="clear" w:color="auto" w:fill="FFFFFF"/>
        </w:rPr>
      </w:pPr>
    </w:p>
    <w:p w14:paraId="3D0B8E29" w14:textId="7BB4CC20" w:rsidR="00CD5333" w:rsidRPr="00DE44DF" w:rsidRDefault="00045A69"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2C524EF6" w14:textId="6207E773" w:rsidR="00CD5333" w:rsidRPr="00DE44DF" w:rsidRDefault="00CD5333" w:rsidP="0013691A">
      <w:pPr>
        <w:pStyle w:val="af5"/>
        <w:ind w:firstLine="511"/>
        <w:rPr>
          <w:shd w:val="clear" w:color="auto" w:fill="FFFFFF"/>
        </w:rPr>
      </w:pPr>
    </w:p>
    <w:p w14:paraId="1AE8F0F4" w14:textId="44D83709" w:rsidR="00CD5333" w:rsidRPr="00DE44DF" w:rsidRDefault="00752D44" w:rsidP="00063C86">
      <w:pPr>
        <w:pStyle w:val="3"/>
        <w:rPr>
          <w:color w:val="000000"/>
          <w:shd w:val="clear" w:color="auto" w:fill="FFFFFF"/>
        </w:rPr>
      </w:pPr>
      <w:r w:rsidRPr="00DE44DF">
        <w:rPr>
          <w:rFonts w:hint="eastAsia"/>
          <w:color w:val="000000"/>
          <w:shd w:val="clear" w:color="auto" w:fill="FFFFFF"/>
        </w:rPr>
        <w:t>缺失值过多特征</w:t>
      </w:r>
    </w:p>
    <w:p w14:paraId="13C67296" w14:textId="75D4F183" w:rsidR="00752D44" w:rsidRPr="00DE44DF" w:rsidRDefault="00063C86" w:rsidP="0013691A">
      <w:pPr>
        <w:pStyle w:val="af5"/>
        <w:ind w:firstLine="511"/>
        <w:rPr>
          <w:shd w:val="clear" w:color="auto" w:fill="FFFFFF"/>
        </w:rPr>
      </w:pPr>
      <w:r w:rsidRPr="00DE44DF">
        <w:rPr>
          <w:shd w:val="clear" w:color="auto" w:fill="FFFFFF"/>
        </w:rPr>
        <w:t>特征的缺失值需要我们对其行填充，我们实际上是在向数据集中加入本不存在的数据。如果一个特征的缺失值太多，那么大部分数据都是我们所</w:t>
      </w:r>
      <w:r w:rsidRPr="00DE44DF">
        <w:rPr>
          <w:shd w:val="clear" w:color="auto" w:fill="FFFFFF"/>
        </w:rPr>
        <w:t>“</w:t>
      </w:r>
      <w:r w:rsidRPr="00DE44DF">
        <w:rPr>
          <w:shd w:val="clear" w:color="auto" w:fill="FFFFFF"/>
        </w:rPr>
        <w:t>编造</w:t>
      </w:r>
      <w:r w:rsidRPr="00DE44DF">
        <w:rPr>
          <w:shd w:val="clear" w:color="auto" w:fill="FFFFFF"/>
        </w:rPr>
        <w:t>”</w:t>
      </w:r>
      <w:r w:rsidRPr="00DE44DF">
        <w:rPr>
          <w:shd w:val="clear" w:color="auto" w:fill="FFFFFF"/>
        </w:rPr>
        <w:t>的，这样的特征会使数据偏离真实，从而使模型的效果变差。所以我们需要删除缺失值过多的特征。删除的阈值需要谨慎选取，我们在这里选取了参考文章中的</w:t>
      </w:r>
      <w:r w:rsidRPr="00DE44DF">
        <w:rPr>
          <w:shd w:val="clear" w:color="auto" w:fill="FFFFFF"/>
        </w:rPr>
        <w:t>“0.75”</w:t>
      </w:r>
      <w:r w:rsidRPr="00DE44DF">
        <w:rPr>
          <w:shd w:val="clear" w:color="auto" w:fill="FFFFFF"/>
        </w:rPr>
        <w:t>作为阈值。</w:t>
      </w:r>
    </w:p>
    <w:p w14:paraId="4A5E0BB3" w14:textId="1E7F4056" w:rsidR="00752D44" w:rsidRPr="00DE44DF" w:rsidRDefault="00063C86" w:rsidP="0013691A">
      <w:pPr>
        <w:pStyle w:val="af5"/>
        <w:ind w:firstLine="511"/>
        <w:rPr>
          <w:shd w:val="clear" w:color="auto" w:fill="FFFFFF"/>
        </w:rPr>
      </w:pPr>
      <w:r w:rsidRPr="00DE44DF">
        <w:rPr>
          <w:shd w:val="clear" w:color="auto" w:fill="FFFFFF"/>
        </w:rPr>
        <w:t>首先看看训练集、测试集中的缺失情况。</w:t>
      </w:r>
    </w:p>
    <w:p w14:paraId="645446F7" w14:textId="74FE0131" w:rsidR="00752D44" w:rsidRPr="00DE44DF" w:rsidRDefault="00063C86"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4F809888" w14:textId="646A496F" w:rsidR="00063C86" w:rsidRPr="00DE44DF" w:rsidRDefault="00063C86"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5C901CBC" w14:textId="1FAB4A57" w:rsidR="00063C86" w:rsidRPr="00DE44DF" w:rsidRDefault="00063C86" w:rsidP="0013691A">
      <w:pPr>
        <w:pStyle w:val="af5"/>
        <w:ind w:firstLine="511"/>
        <w:rPr>
          <w:shd w:val="clear" w:color="auto" w:fill="FFFFFF"/>
        </w:rPr>
      </w:pPr>
    </w:p>
    <w:p w14:paraId="094FB09E" w14:textId="72B60E28" w:rsidR="00063C86" w:rsidRPr="00DE44DF" w:rsidRDefault="00423E68" w:rsidP="0013691A">
      <w:pPr>
        <w:pStyle w:val="af5"/>
        <w:ind w:firstLine="511"/>
        <w:rPr>
          <w:shd w:val="clear" w:color="auto" w:fill="FFFFFF"/>
        </w:rPr>
      </w:pPr>
      <w:r w:rsidRPr="00DE44DF">
        <w:rPr>
          <w:shd w:val="clear" w:color="auto" w:fill="FFFFFF"/>
        </w:rPr>
        <w:t>可以看出所有特征的缺失都没有超过</w:t>
      </w:r>
      <w:r w:rsidRPr="00DE44DF">
        <w:rPr>
          <w:shd w:val="clear" w:color="auto" w:fill="FFFFFF"/>
        </w:rPr>
        <w:t>0.7</w:t>
      </w:r>
      <w:r w:rsidRPr="00DE44DF">
        <w:rPr>
          <w:shd w:val="clear" w:color="auto" w:fill="FFFFFF"/>
        </w:rPr>
        <w:t>。并且只有</w:t>
      </w:r>
      <w:r w:rsidRPr="00DE44DF">
        <w:rPr>
          <w:shd w:val="clear" w:color="auto" w:fill="FFFFFF"/>
        </w:rPr>
        <w:t>20</w:t>
      </w:r>
      <w:r w:rsidRPr="00DE44DF">
        <w:rPr>
          <w:shd w:val="clear" w:color="auto" w:fill="FFFFFF"/>
        </w:rPr>
        <w:t>个特征的缺失率超过</w:t>
      </w:r>
      <w:r w:rsidRPr="00DE44DF">
        <w:rPr>
          <w:shd w:val="clear" w:color="auto" w:fill="FFFFFF"/>
        </w:rPr>
        <w:t>0.5</w:t>
      </w:r>
      <w:r w:rsidRPr="00DE44DF">
        <w:rPr>
          <w:shd w:val="clear" w:color="auto" w:fill="FFFFFF"/>
        </w:rPr>
        <w:t>。所以看来，本数据集的数据缺失情况还是可以忍受的，我们在这一步不需要删除任何特征。</w:t>
      </w:r>
    </w:p>
    <w:p w14:paraId="53D2BFC7" w14:textId="77777777" w:rsidR="00063C86" w:rsidRPr="00DE44DF" w:rsidRDefault="00063C86" w:rsidP="0013691A">
      <w:pPr>
        <w:pStyle w:val="af5"/>
        <w:ind w:firstLine="511"/>
        <w:rPr>
          <w:shd w:val="clear" w:color="auto" w:fill="FFFFFF"/>
        </w:rPr>
      </w:pPr>
    </w:p>
    <w:p w14:paraId="1B45CD72" w14:textId="3A620046" w:rsidR="00752D44" w:rsidRPr="00DE44DF" w:rsidRDefault="00423E68" w:rsidP="00423E68">
      <w:pPr>
        <w:pStyle w:val="3"/>
        <w:rPr>
          <w:color w:val="000000"/>
          <w:shd w:val="clear" w:color="auto" w:fill="FFFFFF"/>
        </w:rPr>
      </w:pPr>
      <w:r w:rsidRPr="00DE44DF">
        <w:rPr>
          <w:rFonts w:hint="eastAsia"/>
          <w:color w:val="000000"/>
          <w:shd w:val="clear" w:color="auto" w:fill="FFFFFF"/>
        </w:rPr>
        <w:t>重要性较低特征</w:t>
      </w:r>
    </w:p>
    <w:p w14:paraId="4D9BB33F" w14:textId="2F9F171F" w:rsidR="00CD5333" w:rsidRPr="00DE44DF" w:rsidRDefault="00423E68" w:rsidP="0013691A">
      <w:pPr>
        <w:pStyle w:val="af5"/>
        <w:ind w:firstLine="511"/>
        <w:rPr>
          <w:shd w:val="clear" w:color="auto" w:fill="FFFFFF"/>
        </w:rPr>
      </w:pPr>
      <w:r w:rsidRPr="00DE44DF">
        <w:rPr>
          <w:shd w:val="clear" w:color="auto" w:fill="FFFFFF"/>
        </w:rPr>
        <w:t>这一步需要训练基于树的模型，并得到模型中特征的重要性</w:t>
      </w:r>
      <w:r w:rsidRPr="00DE44DF">
        <w:rPr>
          <w:shd w:val="clear" w:color="auto" w:fill="FFFFFF"/>
        </w:rPr>
        <w:t>(importance)</w:t>
      </w:r>
      <w:r w:rsidRPr="00DE44DF">
        <w:rPr>
          <w:shd w:val="clear" w:color="auto" w:fill="FFFFFF"/>
        </w:rPr>
        <w:t>，并删除重要性为</w:t>
      </w:r>
      <w:r w:rsidRPr="00DE44DF">
        <w:rPr>
          <w:shd w:val="clear" w:color="auto" w:fill="FFFFFF"/>
        </w:rPr>
        <w:t>0</w:t>
      </w:r>
      <w:r w:rsidRPr="00DE44DF">
        <w:rPr>
          <w:shd w:val="clear" w:color="auto" w:fill="FFFFFF"/>
        </w:rPr>
        <w:t>的特征。我们使用了</w:t>
      </w:r>
      <w:r w:rsidRPr="00DE44DF">
        <w:rPr>
          <w:shd w:val="clear" w:color="auto" w:fill="FFFFFF"/>
        </w:rPr>
        <w:t>LGBM</w:t>
      </w:r>
      <w:r w:rsidRPr="00DE44DF">
        <w:rPr>
          <w:shd w:val="clear" w:color="auto" w:fill="FFFFFF"/>
        </w:rPr>
        <w:t>模型进行训练，并重复两次，对特征重要性取了平均值。得到的结果中，有</w:t>
      </w:r>
      <w:r w:rsidRPr="00DE44DF">
        <w:rPr>
          <w:shd w:val="clear" w:color="auto" w:fill="FFFFFF"/>
        </w:rPr>
        <w:t>49</w:t>
      </w:r>
      <w:r w:rsidRPr="00DE44DF">
        <w:rPr>
          <w:shd w:val="clear" w:color="auto" w:fill="FFFFFF"/>
        </w:rPr>
        <w:t>个特征的重要性为</w:t>
      </w:r>
      <w:r w:rsidRPr="00DE44DF">
        <w:rPr>
          <w:shd w:val="clear" w:color="auto" w:fill="FFFFFF"/>
        </w:rPr>
        <w:t>0.</w:t>
      </w:r>
    </w:p>
    <w:p w14:paraId="1ABBACE1" w14:textId="77777777" w:rsidR="00640909" w:rsidRPr="00DE44DF" w:rsidRDefault="00640909" w:rsidP="0013691A">
      <w:pPr>
        <w:pStyle w:val="af5"/>
        <w:ind w:firstLine="511"/>
        <w:rPr>
          <w:shd w:val="clear" w:color="auto" w:fill="FFFFFF"/>
        </w:rPr>
      </w:pPr>
    </w:p>
    <w:p w14:paraId="3164B594" w14:textId="2FE2614E" w:rsidR="00CD5333" w:rsidRPr="00DE44DF" w:rsidRDefault="00914FBD"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556721D1" w14:textId="7CEE6380" w:rsidR="00CD5333" w:rsidRPr="00DE44DF" w:rsidRDefault="00CD5333" w:rsidP="0013691A">
      <w:pPr>
        <w:pStyle w:val="af5"/>
        <w:ind w:firstLine="511"/>
        <w:rPr>
          <w:shd w:val="clear" w:color="auto" w:fill="FFFFFF"/>
        </w:rPr>
      </w:pPr>
    </w:p>
    <w:p w14:paraId="606C29D2" w14:textId="2CA7F611" w:rsidR="00914FBD" w:rsidRPr="00DE44DF" w:rsidRDefault="004F312D" w:rsidP="0013691A">
      <w:pPr>
        <w:pStyle w:val="af5"/>
        <w:ind w:firstLine="511"/>
        <w:rPr>
          <w:shd w:val="clear" w:color="auto" w:fill="FFFFFF"/>
        </w:rPr>
      </w:pPr>
      <w:r w:rsidRPr="00DE44DF">
        <w:rPr>
          <w:shd w:val="clear" w:color="auto" w:fill="FFFFFF"/>
        </w:rPr>
        <w:t>对特征重要性归一化之后，进行可视化的结果如下：</w:t>
      </w:r>
    </w:p>
    <w:p w14:paraId="39068AEE" w14:textId="77777777" w:rsidR="00914FBD" w:rsidRPr="00DE44DF" w:rsidRDefault="00914FBD" w:rsidP="0013691A">
      <w:pPr>
        <w:pStyle w:val="af5"/>
        <w:ind w:firstLine="511"/>
        <w:rPr>
          <w:shd w:val="clear" w:color="auto" w:fill="FFFFFF"/>
        </w:rPr>
      </w:pPr>
    </w:p>
    <w:p w14:paraId="5BB698CD" w14:textId="782F0FEE" w:rsidR="00CD5333"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0A224D73" wp14:editId="27A8220D">
            <wp:extent cx="5459095" cy="37122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9095" cy="3712210"/>
                    </a:xfrm>
                    <a:prstGeom prst="rect">
                      <a:avLst/>
                    </a:prstGeom>
                    <a:noFill/>
                    <a:ln>
                      <a:noFill/>
                    </a:ln>
                  </pic:spPr>
                </pic:pic>
              </a:graphicData>
            </a:graphic>
          </wp:inline>
        </w:drawing>
      </w:r>
    </w:p>
    <w:p w14:paraId="165B4523" w14:textId="2A3DAC2D" w:rsidR="00EE0211" w:rsidRPr="00DE44DF" w:rsidRDefault="000B19D9" w:rsidP="0013691A">
      <w:pPr>
        <w:pStyle w:val="af5"/>
        <w:ind w:firstLine="511"/>
        <w:rPr>
          <w:shd w:val="clear" w:color="auto" w:fill="FFFFFF"/>
        </w:rPr>
      </w:pPr>
      <w:r>
        <w:rPr>
          <w:noProof/>
          <w:shd w:val="clear" w:color="auto" w:fill="FFFFFF"/>
        </w:rPr>
        <w:drawing>
          <wp:inline distT="0" distB="0" distL="0" distR="0" wp14:anchorId="110AAD34" wp14:editId="65668D0A">
            <wp:extent cx="4981575" cy="3930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3930650"/>
                    </a:xfrm>
                    <a:prstGeom prst="rect">
                      <a:avLst/>
                    </a:prstGeom>
                    <a:noFill/>
                    <a:ln>
                      <a:noFill/>
                    </a:ln>
                  </pic:spPr>
                </pic:pic>
              </a:graphicData>
            </a:graphic>
          </wp:inline>
        </w:drawing>
      </w:r>
    </w:p>
    <w:p w14:paraId="0683B071" w14:textId="051485CB" w:rsidR="00EE0211" w:rsidRPr="00DE44DF" w:rsidRDefault="00EE0211" w:rsidP="0013691A">
      <w:pPr>
        <w:pStyle w:val="af5"/>
        <w:ind w:firstLine="511"/>
        <w:rPr>
          <w:shd w:val="clear" w:color="auto" w:fill="FFFFFF"/>
        </w:rPr>
      </w:pPr>
    </w:p>
    <w:p w14:paraId="7F5D6CB2" w14:textId="49553556" w:rsidR="00EE0211" w:rsidRPr="00DE44DF" w:rsidRDefault="005C4E64" w:rsidP="0013691A">
      <w:pPr>
        <w:pStyle w:val="af5"/>
        <w:ind w:firstLine="511"/>
        <w:rPr>
          <w:shd w:val="clear" w:color="auto" w:fill="FFFFFF"/>
        </w:rPr>
      </w:pPr>
      <w:r w:rsidRPr="00DE44DF">
        <w:rPr>
          <w:shd w:val="clear" w:color="auto" w:fill="FFFFFF"/>
        </w:rPr>
        <w:t>第二张图表示的特征重要性的积累曲线，它说明了在我们的</w:t>
      </w:r>
      <w:r w:rsidRPr="00DE44DF">
        <w:rPr>
          <w:shd w:val="clear" w:color="auto" w:fill="FFFFFF"/>
        </w:rPr>
        <w:t>237</w:t>
      </w:r>
      <w:r w:rsidRPr="00DE44DF">
        <w:rPr>
          <w:shd w:val="clear" w:color="auto" w:fill="FFFFFF"/>
        </w:rPr>
        <w:t>个特征之中，只需要前</w:t>
      </w:r>
      <w:r w:rsidRPr="00DE44DF">
        <w:rPr>
          <w:shd w:val="clear" w:color="auto" w:fill="FFFFFF"/>
        </w:rPr>
        <w:t>145</w:t>
      </w:r>
      <w:r w:rsidRPr="00DE44DF">
        <w:rPr>
          <w:shd w:val="clear" w:color="auto" w:fill="FFFFFF"/>
        </w:rPr>
        <w:t>个就可以达到</w:t>
      </w:r>
      <w:r w:rsidRPr="00DE44DF">
        <w:rPr>
          <w:shd w:val="clear" w:color="auto" w:fill="FFFFFF"/>
        </w:rPr>
        <w:t>0.99</w:t>
      </w:r>
      <w:r w:rsidRPr="00DE44DF">
        <w:rPr>
          <w:shd w:val="clear" w:color="auto" w:fill="FFFFFF"/>
        </w:rPr>
        <w:t>的特征重要性。这也为我们进行特征降维提供了一个思路，如果想要更快的训练速度，我们可以牺牲一点准确性，只保留前</w:t>
      </w:r>
      <w:r w:rsidRPr="00DE44DF">
        <w:rPr>
          <w:shd w:val="clear" w:color="auto" w:fill="FFFFFF"/>
        </w:rPr>
        <w:t>145</w:t>
      </w:r>
      <w:r w:rsidRPr="00DE44DF">
        <w:rPr>
          <w:shd w:val="clear" w:color="auto" w:fill="FFFFFF"/>
        </w:rPr>
        <w:t>个特征。不过，在我们的项目中，并不采用这种方法进行特征降维。</w:t>
      </w:r>
    </w:p>
    <w:p w14:paraId="6AA54DD7" w14:textId="721566DA" w:rsidR="00EE0211" w:rsidRPr="00DE44DF" w:rsidRDefault="005C4E64" w:rsidP="0013691A">
      <w:pPr>
        <w:pStyle w:val="af5"/>
        <w:ind w:firstLine="511"/>
        <w:rPr>
          <w:shd w:val="clear" w:color="auto" w:fill="FFFFFF"/>
        </w:rPr>
      </w:pPr>
      <w:r w:rsidRPr="00DE44DF">
        <w:rPr>
          <w:shd w:val="clear" w:color="auto" w:fill="FFFFFF"/>
        </w:rPr>
        <w:lastRenderedPageBreak/>
        <w:t>最后，由于我们的项目是以探究学习为目的，没有必要过分追求效率，所以我们决定保留这</w:t>
      </w:r>
      <w:r w:rsidRPr="00DE44DF">
        <w:rPr>
          <w:shd w:val="clear" w:color="auto" w:fill="FFFFFF"/>
        </w:rPr>
        <w:t>49</w:t>
      </w:r>
      <w:r w:rsidRPr="00DE44DF">
        <w:rPr>
          <w:shd w:val="clear" w:color="auto" w:fill="FFFFFF"/>
        </w:rPr>
        <w:t>个重要性为</w:t>
      </w:r>
      <w:r w:rsidRPr="00DE44DF">
        <w:rPr>
          <w:shd w:val="clear" w:color="auto" w:fill="FFFFFF"/>
        </w:rPr>
        <w:t>0</w:t>
      </w:r>
      <w:r w:rsidRPr="00DE44DF">
        <w:rPr>
          <w:shd w:val="clear" w:color="auto" w:fill="FFFFFF"/>
        </w:rPr>
        <w:t>的特征。</w:t>
      </w:r>
    </w:p>
    <w:p w14:paraId="6622BBC7" w14:textId="6833BDB9" w:rsidR="00EE0211" w:rsidRPr="00DE44DF" w:rsidRDefault="00EE0211" w:rsidP="0013691A">
      <w:pPr>
        <w:pStyle w:val="af5"/>
        <w:ind w:firstLine="511"/>
        <w:rPr>
          <w:shd w:val="clear" w:color="auto" w:fill="FFFFFF"/>
        </w:rPr>
      </w:pPr>
    </w:p>
    <w:p w14:paraId="240247A9" w14:textId="14BD18E5" w:rsidR="005C4E64" w:rsidRPr="00F00F2E" w:rsidRDefault="00FD6593" w:rsidP="00FD6593">
      <w:pPr>
        <w:pStyle w:val="1"/>
        <w:rPr>
          <w:shd w:val="clear" w:color="auto" w:fill="FFFFFF"/>
        </w:rPr>
      </w:pPr>
      <w:r>
        <w:rPr>
          <w:rFonts w:hint="eastAsia"/>
          <w:shd w:val="clear" w:color="auto" w:fill="FFFFFF"/>
        </w:rPr>
        <w:t>研究方法与模型思路</w:t>
      </w:r>
    </w:p>
    <w:p w14:paraId="230C314B" w14:textId="77777777" w:rsidR="003279A8" w:rsidRDefault="003279A8" w:rsidP="00A61C76">
      <w:pPr>
        <w:pStyle w:val="af5"/>
        <w:ind w:firstLine="511"/>
      </w:pPr>
      <w:r w:rsidRPr="009B4867">
        <w:rPr>
          <w:rFonts w:hint="eastAsia"/>
        </w:rPr>
        <w:t>总体思路：</w:t>
      </w:r>
      <w:r>
        <w:rPr>
          <w:rFonts w:hint="eastAsia"/>
        </w:rPr>
        <w:t>我们这里希望使用机器学习的方法，通过学习训练集（</w:t>
      </w:r>
      <w:r>
        <w:rPr>
          <w:rFonts w:hint="eastAsia"/>
        </w:rPr>
        <w:t>appl</w:t>
      </w:r>
      <w:r>
        <w:t>ication</w:t>
      </w:r>
      <w:r>
        <w:rPr>
          <w:rFonts w:hint="eastAsia"/>
        </w:rPr>
        <w:t>_train.csv</w:t>
      </w:r>
      <w:r>
        <w:rPr>
          <w:rFonts w:hint="eastAsia"/>
        </w:rPr>
        <w:t>）中，自变量（借款人信息）和因变量（违约与否）的关系，拟合出一个可能的学习模型，然后依此对于测试集（</w:t>
      </w:r>
      <w:r>
        <w:rPr>
          <w:rFonts w:hint="eastAsia"/>
        </w:rPr>
        <w:t>application</w:t>
      </w:r>
      <w:r>
        <w:t>_test.csv</w:t>
      </w:r>
      <w:r>
        <w:rPr>
          <w:rFonts w:hint="eastAsia"/>
        </w:rPr>
        <w:t>，只包含借款人信息）中的自变量估计出一个相对合理的因变量的值（即借款人的违约概率），由于我们的</w:t>
      </w:r>
      <w:r>
        <w:rPr>
          <w:rFonts w:hint="eastAsia"/>
        </w:rPr>
        <w:t>application</w:t>
      </w:r>
      <w:r>
        <w:t>_tes</w:t>
      </w:r>
      <w:r>
        <w:rPr>
          <w:rFonts w:hint="eastAsia"/>
        </w:rPr>
        <w:t>t</w:t>
      </w:r>
      <w:r>
        <w:t>.csv</w:t>
      </w:r>
      <w:r>
        <w:rPr>
          <w:rFonts w:hint="eastAsia"/>
        </w:rPr>
        <w:t>中不包含真正的因变量值，所以仅仅根据测试集我们没法评估这个学习模型的好坏，为此，我们可以拆分我们的训练集（</w:t>
      </w:r>
      <w:r>
        <w:rPr>
          <w:rFonts w:hint="eastAsia"/>
        </w:rPr>
        <w:t>application</w:t>
      </w:r>
      <w:r>
        <w:t>_train.csv</w:t>
      </w:r>
      <w:r>
        <w:rPr>
          <w:rFonts w:hint="eastAsia"/>
        </w:rPr>
        <w:t>），即，将训练集中</w:t>
      </w:r>
      <w:r>
        <w:rPr>
          <w:rFonts w:hint="eastAsia"/>
        </w:rPr>
        <w:t>7</w:t>
      </w:r>
      <w:r>
        <w:t>0</w:t>
      </w:r>
      <w:r>
        <w:rPr>
          <w:rFonts w:hint="eastAsia"/>
        </w:rPr>
        <w:t>%</w:t>
      </w:r>
      <w:r>
        <w:rPr>
          <w:rFonts w:hint="eastAsia"/>
        </w:rPr>
        <w:t>的记录用于训练学习模型，后</w:t>
      </w:r>
      <w:r>
        <w:rPr>
          <w:rFonts w:hint="eastAsia"/>
        </w:rPr>
        <w:t>3</w:t>
      </w:r>
      <w:r>
        <w:t>0</w:t>
      </w:r>
      <w:r>
        <w:rPr>
          <w:rFonts w:hint="eastAsia"/>
        </w:rPr>
        <w:t>%</w:t>
      </w:r>
      <w:r>
        <w:rPr>
          <w:rFonts w:hint="eastAsia"/>
        </w:rPr>
        <w:t>的记录用于测试模型，这样训练集的后</w:t>
      </w:r>
      <w:r>
        <w:rPr>
          <w:rFonts w:hint="eastAsia"/>
        </w:rPr>
        <w:t>3</w:t>
      </w:r>
      <w:r>
        <w:t>0</w:t>
      </w:r>
      <w:r>
        <w:rPr>
          <w:rFonts w:hint="eastAsia"/>
        </w:rPr>
        <w:t>%</w:t>
      </w:r>
      <w:r>
        <w:rPr>
          <w:rFonts w:hint="eastAsia"/>
        </w:rPr>
        <w:t>的记录是已经知道真实的违约情况的，所以我们可以比较预测的违约情况和真实的违约情况，计算二者的差距，从而判别这个学习模型的好坏。</w:t>
      </w:r>
    </w:p>
    <w:p w14:paraId="0F80AB5A" w14:textId="1D393D19" w:rsidR="005C4E64" w:rsidRPr="003279A8" w:rsidRDefault="005C4E64" w:rsidP="0013691A">
      <w:pPr>
        <w:pStyle w:val="af5"/>
        <w:ind w:firstLine="511"/>
        <w:rPr>
          <w:shd w:val="clear" w:color="auto" w:fill="FFFFFF"/>
        </w:rPr>
      </w:pPr>
    </w:p>
    <w:p w14:paraId="37E9A992" w14:textId="4BC7740C" w:rsidR="003279A8" w:rsidRDefault="001A1B9B" w:rsidP="001A1B9B">
      <w:pPr>
        <w:pStyle w:val="2"/>
        <w:rPr>
          <w:shd w:val="clear" w:color="auto" w:fill="FFFFFF"/>
        </w:rPr>
      </w:pPr>
      <w:r>
        <w:rPr>
          <w:rFonts w:hint="eastAsia"/>
          <w:shd w:val="clear" w:color="auto" w:fill="FFFFFF"/>
        </w:rPr>
        <w:t>逻辑斯蒂回归（</w:t>
      </w:r>
      <w:r>
        <w:rPr>
          <w:rFonts w:hint="eastAsia"/>
          <w:shd w:val="clear" w:color="auto" w:fill="FFFFFF"/>
        </w:rPr>
        <w:t>L</w:t>
      </w:r>
      <w:r>
        <w:rPr>
          <w:shd w:val="clear" w:color="auto" w:fill="FFFFFF"/>
        </w:rPr>
        <w:t>ogistic Regression</w:t>
      </w:r>
      <w:r>
        <w:rPr>
          <w:rFonts w:hint="eastAsia"/>
          <w:shd w:val="clear" w:color="auto" w:fill="FFFFFF"/>
        </w:rPr>
        <w:t>）</w:t>
      </w:r>
    </w:p>
    <w:p w14:paraId="34A53DD7" w14:textId="77777777" w:rsidR="003C529D" w:rsidRPr="003C529D" w:rsidRDefault="003C529D" w:rsidP="003C529D">
      <w:pPr>
        <w:pStyle w:val="af5"/>
        <w:ind w:firstLine="511"/>
      </w:pPr>
      <w:r w:rsidRPr="003C529D">
        <w:rPr>
          <w:rFonts w:hint="eastAsia"/>
        </w:rPr>
        <w:t>虽然名字中有回归，但是模型最初是为了解决二分类问题。</w:t>
      </w:r>
    </w:p>
    <w:p w14:paraId="3C802972" w14:textId="23931D1E" w:rsidR="003279A8" w:rsidRDefault="003C529D" w:rsidP="00A61C76">
      <w:pPr>
        <w:pStyle w:val="af5"/>
        <w:ind w:firstLine="511"/>
      </w:pPr>
      <w:r w:rsidRPr="003C529D">
        <w:rPr>
          <w:rFonts w:hint="eastAsia"/>
        </w:rPr>
        <w:t>线性回归模型帮助我们用最简单的线性方程实现了对数据的拟合，但只实现了回归而无法进行分类，因此</w:t>
      </w:r>
      <w:r w:rsidRPr="003C529D">
        <w:rPr>
          <w:rFonts w:hint="eastAsia"/>
        </w:rPr>
        <w:t>LR</w:t>
      </w:r>
      <w:r w:rsidRPr="003C529D">
        <w:rPr>
          <w:rFonts w:hint="eastAsia"/>
        </w:rPr>
        <w:t>就是在线性回归的基础上，构造的一种分类模型。对线性模型进行分类。在本题中，我们将违约与否分别标记为零和一两类，于是其实上我们可以将自变量的值首先按照线性的关系映射到一个中间变量</w:t>
      </w:r>
      <w:r w:rsidRPr="003C529D">
        <w:rPr>
          <w:rFonts w:hint="eastAsia"/>
        </w:rPr>
        <w:t>x</w:t>
      </w:r>
      <w:r w:rsidRPr="003C529D">
        <w:rPr>
          <w:rFonts w:hint="eastAsia"/>
        </w:rPr>
        <w:t>上，之后利用</w:t>
      </w:r>
      <w:r w:rsidRPr="003C529D">
        <w:rPr>
          <w:rFonts w:hint="eastAsia"/>
        </w:rPr>
        <w:t>sigmoid</w:t>
      </w:r>
      <w:r w:rsidRPr="003C529D">
        <w:rPr>
          <w:rFonts w:hint="eastAsia"/>
        </w:rPr>
        <w:t>函数</w:t>
      </w:r>
    </w:p>
    <w:p w14:paraId="5DD0DF30" w14:textId="77777777" w:rsidR="00537843" w:rsidRPr="00A61C76" w:rsidRDefault="00537843" w:rsidP="00A61C76">
      <w:pPr>
        <w:pStyle w:val="af5"/>
        <w:ind w:firstLine="511"/>
      </w:pPr>
    </w:p>
    <w:p w14:paraId="1D7AC619" w14:textId="61FA42A5" w:rsidR="003279A8" w:rsidRPr="00A61C76" w:rsidRDefault="00A61C76" w:rsidP="00A61C76">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sigmoid</m:t>
          </m:r>
          <m:d>
            <m:dPr>
              <m:ctrlPr>
                <w:rPr>
                  <w:rFonts w:ascii="Cambria Math" w:hAnsi="Cambria Math" w:cs="Segoe UI"/>
                  <w:i/>
                  <w:iCs/>
                  <w:color w:val="24292E"/>
                  <w:kern w:val="0"/>
                  <w:sz w:val="24"/>
                </w:rPr>
              </m:ctrlPr>
            </m:dPr>
            <m:e>
              <m:r>
                <w:rPr>
                  <w:rFonts w:ascii="Cambria Math" w:hAnsi="Cambria Math" w:cs="Segoe UI"/>
                  <w:color w:val="24292E"/>
                  <w:kern w:val="0"/>
                  <w:sz w:val="24"/>
                </w:rPr>
                <m:t>x</m:t>
              </m:r>
            </m:e>
          </m:d>
          <m:r>
            <w:rPr>
              <w:rFonts w:ascii="Cambria Math" w:hAnsi="Cambria Math" w:cs="Segoe UI"/>
              <w:color w:val="24292E"/>
              <w:kern w:val="0"/>
              <w:sz w:val="24"/>
            </w:rPr>
            <m:t>=</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1+</m:t>
              </m:r>
              <m:sSup>
                <m:sSupPr>
                  <m:ctrlPr>
                    <w:rPr>
                      <w:rFonts w:ascii="Cambria Math" w:hAnsi="Cambria Math" w:cs="Segoe UI"/>
                      <w:i/>
                      <w:color w:val="24292E"/>
                      <w:kern w:val="0"/>
                      <w:sz w:val="24"/>
                    </w:rPr>
                  </m:ctrlPr>
                </m:sSupPr>
                <m:e>
                  <m:r>
                    <w:rPr>
                      <w:rFonts w:ascii="Cambria Math" w:hAnsi="Cambria Math" w:cs="Segoe UI"/>
                      <w:color w:val="24292E"/>
                      <w:kern w:val="0"/>
                      <w:sz w:val="24"/>
                    </w:rPr>
                    <m:t>e</m:t>
                  </m:r>
                </m:e>
                <m:sup>
                  <m:r>
                    <w:rPr>
                      <w:rFonts w:ascii="Cambria Math" w:hAnsi="Cambria Math" w:cs="Segoe UI"/>
                      <w:color w:val="24292E"/>
                      <w:kern w:val="0"/>
                      <w:sz w:val="24"/>
                    </w:rPr>
                    <m:t>-x</m:t>
                  </m:r>
                </m:sup>
              </m:sSup>
            </m:den>
          </m:f>
        </m:oMath>
      </m:oMathPara>
    </w:p>
    <w:p w14:paraId="2D2742FD" w14:textId="77777777" w:rsidR="00537843" w:rsidRDefault="00537843" w:rsidP="0013691A">
      <w:pPr>
        <w:pStyle w:val="af5"/>
        <w:ind w:firstLine="511"/>
        <w:rPr>
          <w:shd w:val="clear" w:color="auto" w:fill="FFFFFF"/>
        </w:rPr>
      </w:pPr>
    </w:p>
    <w:p w14:paraId="64C91D8D" w14:textId="310F25BB" w:rsidR="003279A8" w:rsidRDefault="00A61C76" w:rsidP="0013691A">
      <w:pPr>
        <w:pStyle w:val="af5"/>
        <w:ind w:firstLine="511"/>
        <w:rPr>
          <w:shd w:val="clear" w:color="auto" w:fill="FFFFFF"/>
        </w:rPr>
      </w:pPr>
      <w:r w:rsidRPr="00A61C76">
        <w:rPr>
          <w:rFonts w:hint="eastAsia"/>
          <w:shd w:val="clear" w:color="auto" w:fill="FFFFFF"/>
        </w:rPr>
        <w:t>将中间变量映射到一个</w:t>
      </w:r>
      <w:r w:rsidRPr="00A61C76">
        <w:rPr>
          <w:rFonts w:hint="eastAsia"/>
          <w:shd w:val="clear" w:color="auto" w:fill="FFFFFF"/>
        </w:rPr>
        <w:t>0-1</w:t>
      </w:r>
      <w:r w:rsidRPr="00A61C76">
        <w:rPr>
          <w:rFonts w:hint="eastAsia"/>
          <w:shd w:val="clear" w:color="auto" w:fill="FFFFFF"/>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14:paraId="4286D9A3" w14:textId="4A582259" w:rsidR="003279A8" w:rsidRDefault="003279A8" w:rsidP="0013691A">
      <w:pPr>
        <w:pStyle w:val="af5"/>
        <w:ind w:firstLine="511"/>
        <w:rPr>
          <w:shd w:val="clear" w:color="auto" w:fill="FFFFFF"/>
        </w:rPr>
      </w:pPr>
    </w:p>
    <w:p w14:paraId="322A8BE5" w14:textId="1890B789" w:rsidR="003279A8" w:rsidRDefault="00C33A0C" w:rsidP="00C33A0C">
      <w:pPr>
        <w:pStyle w:val="3"/>
        <w:rPr>
          <w:shd w:val="clear" w:color="auto" w:fill="FFFFFF"/>
        </w:rPr>
      </w:pPr>
      <w:r>
        <w:rPr>
          <w:rFonts w:hint="eastAsia"/>
          <w:shd w:val="clear" w:color="auto" w:fill="FFFFFF"/>
        </w:rPr>
        <w:t>S</w:t>
      </w:r>
      <w:r>
        <w:rPr>
          <w:shd w:val="clear" w:color="auto" w:fill="FFFFFF"/>
        </w:rPr>
        <w:t>igmoid</w:t>
      </w:r>
      <w:r>
        <w:rPr>
          <w:rFonts w:hint="eastAsia"/>
          <w:shd w:val="clear" w:color="auto" w:fill="FFFFFF"/>
        </w:rPr>
        <w:t>函数</w:t>
      </w:r>
    </w:p>
    <w:p w14:paraId="7C6508E7" w14:textId="2BD64EEE" w:rsidR="003279A8" w:rsidRDefault="00537843" w:rsidP="0013691A">
      <w:pPr>
        <w:pStyle w:val="af5"/>
        <w:ind w:firstLine="511"/>
        <w:rPr>
          <w:shd w:val="clear" w:color="auto" w:fill="FFFFFF"/>
        </w:rPr>
      </w:pPr>
      <w:r w:rsidRPr="00AC493A">
        <w:rPr>
          <w:rFonts w:ascii="Segoe UI" w:hAnsi="Segoe UI" w:cs="Segoe UI" w:hint="eastAsia"/>
          <w:color w:val="24292E"/>
          <w:kern w:val="0"/>
        </w:rPr>
        <w:t>如果要把一个实数域上的变量映射到两个类别上，似乎使用阶跃函数（也即符号函数</w:t>
      </w:r>
      <w:r w:rsidRPr="00AC493A">
        <w:rPr>
          <w:rFonts w:ascii="Segoe UI" w:hAnsi="Segoe UI" w:cs="Segoe UI" w:hint="eastAsia"/>
          <w:color w:val="24292E"/>
          <w:kern w:val="0"/>
        </w:rPr>
        <w:t>sgn</w:t>
      </w:r>
      <w:r w:rsidRPr="00AC493A">
        <w:rPr>
          <w:rFonts w:ascii="Segoe UI" w:hAnsi="Segoe UI" w:cs="Segoe UI"/>
          <w:color w:val="24292E"/>
          <w:kern w:val="0"/>
        </w:rPr>
        <w:t>(x)</w:t>
      </w:r>
      <w:r w:rsidRPr="00AC493A">
        <w:rPr>
          <w:rFonts w:ascii="Segoe UI" w:hAnsi="Segoe UI" w:cs="Segoe UI" w:hint="eastAsia"/>
          <w:color w:val="24292E"/>
          <w:kern w:val="0"/>
        </w:rPr>
        <w:t>）更为恰当，</w:t>
      </w:r>
    </w:p>
    <w:p w14:paraId="469A2A2E" w14:textId="23511276" w:rsidR="003279A8" w:rsidRDefault="003279A8" w:rsidP="0013691A">
      <w:pPr>
        <w:pStyle w:val="af5"/>
        <w:ind w:firstLine="511"/>
        <w:rPr>
          <w:shd w:val="clear" w:color="auto" w:fill="FFFFFF"/>
        </w:rPr>
      </w:pPr>
    </w:p>
    <w:p w14:paraId="5641A565" w14:textId="77777777" w:rsidR="00537843" w:rsidRPr="00AC493A" w:rsidRDefault="00537843" w:rsidP="00537843">
      <w:pPr>
        <w:spacing w:line="300" w:lineRule="auto"/>
        <w:rPr>
          <w:rFonts w:ascii="Segoe UI" w:hAnsi="Segoe UI" w:cs="Segoe UI"/>
          <w:color w:val="24292E"/>
          <w:kern w:val="0"/>
          <w:sz w:val="24"/>
        </w:rPr>
      </w:pPr>
      <m:oMathPara>
        <m:oMath>
          <m:r>
            <w:rPr>
              <w:rFonts w:ascii="Cambria Math" w:hAnsi="Cambria Math" w:cs="Segoe UI" w:hint="eastAsia"/>
              <w:color w:val="24292E"/>
              <w:kern w:val="0"/>
              <w:sz w:val="24"/>
            </w:rPr>
            <w:lastRenderedPageBreak/>
            <m:t>sgn</m:t>
          </m:r>
          <m:d>
            <m:dPr>
              <m:ctrlPr>
                <w:rPr>
                  <w:rFonts w:ascii="Cambria Math" w:hAnsi="Cambria Math" w:cs="Segoe UI"/>
                  <w:color w:val="24292E"/>
                  <w:kern w:val="0"/>
                  <w:sz w:val="24"/>
                </w:rPr>
              </m:ctrlPr>
            </m:dPr>
            <m:e>
              <m:r>
                <w:rPr>
                  <w:rFonts w:ascii="Cambria Math" w:hAnsi="Cambria Math" w:cs="Segoe UI"/>
                  <w:color w:val="24292E"/>
                  <w:kern w:val="0"/>
                  <w:sz w:val="24"/>
                </w:rPr>
                <m:t>x</m:t>
              </m:r>
            </m:e>
          </m:d>
          <m:r>
            <m:rPr>
              <m:sty m:val="p"/>
            </m:rPr>
            <w:rPr>
              <w:rFonts w:ascii="Cambria Math" w:hAnsi="Cambria Math" w:cs="Segoe UI"/>
              <w:color w:val="24292E"/>
              <w:kern w:val="0"/>
              <w:sz w:val="24"/>
            </w:rPr>
            <m:t xml:space="preserve">= </m:t>
          </m:r>
          <m:d>
            <m:dPr>
              <m:begChr m:val="{"/>
              <m:endChr m:val=""/>
              <m:ctrlPr>
                <w:rPr>
                  <w:rFonts w:ascii="Cambria Math" w:hAnsi="Cambria Math" w:cs="Segoe UI"/>
                  <w:color w:val="24292E"/>
                  <w:kern w:val="0"/>
                  <w:sz w:val="24"/>
                </w:rPr>
              </m:ctrlPr>
            </m:dPr>
            <m:e>
              <m:m>
                <m:mPr>
                  <m:mcs>
                    <m:mc>
                      <m:mcPr>
                        <m:count m:val="1"/>
                        <m:mcJc m:val="center"/>
                      </m:mcPr>
                    </m:mc>
                  </m:mcs>
                  <m:ctrlPr>
                    <w:rPr>
                      <w:rFonts w:ascii="Cambria Math" w:hAnsi="Cambria Math" w:cs="Segoe UI"/>
                      <w:color w:val="24292E"/>
                      <w:kern w:val="0"/>
                      <w:sz w:val="24"/>
                    </w:rPr>
                  </m:ctrlPr>
                </m:mPr>
                <m:mr>
                  <m:e>
                    <m:r>
                      <m:rPr>
                        <m:sty m:val="p"/>
                      </m:rPr>
                      <w:rPr>
                        <w:rFonts w:ascii="Cambria Math" w:hAnsi="Cambria Math" w:cs="Segoe UI"/>
                        <w:color w:val="24292E"/>
                        <w:kern w:val="0"/>
                        <w:sz w:val="24"/>
                      </w:rPr>
                      <m:t xml:space="preserve">1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≥0;</m:t>
                    </m:r>
                  </m:e>
                </m:mr>
                <m:mr>
                  <m:e>
                    <m:r>
                      <m:rPr>
                        <m:sty m:val="p"/>
                      </m:rPr>
                      <w:rPr>
                        <w:rFonts w:ascii="Cambria Math" w:hAnsi="Cambria Math" w:cs="Segoe UI"/>
                        <w:color w:val="24292E"/>
                        <w:kern w:val="0"/>
                        <w:sz w:val="24"/>
                      </w:rPr>
                      <m:t xml:space="preserve">0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&lt;0;</m:t>
                    </m:r>
                  </m:e>
                </m:mr>
              </m:m>
            </m:e>
          </m:d>
        </m:oMath>
      </m:oMathPara>
    </w:p>
    <w:p w14:paraId="783DF3FC" w14:textId="7BC5F072" w:rsidR="003279A8" w:rsidRDefault="003279A8" w:rsidP="0013691A">
      <w:pPr>
        <w:pStyle w:val="af5"/>
        <w:ind w:firstLine="511"/>
        <w:rPr>
          <w:shd w:val="clear" w:color="auto" w:fill="FFFFFF"/>
        </w:rPr>
      </w:pPr>
    </w:p>
    <w:p w14:paraId="73A646D0" w14:textId="099E1F0B" w:rsidR="003279A8" w:rsidRDefault="00537843" w:rsidP="0013691A">
      <w:pPr>
        <w:pStyle w:val="af5"/>
        <w:ind w:firstLine="511"/>
        <w:rPr>
          <w:shd w:val="clear" w:color="auto" w:fill="FFFFFF"/>
        </w:rPr>
      </w:pPr>
      <w:r w:rsidRPr="00AC493A">
        <w:rPr>
          <w:rFonts w:ascii="Segoe UI" w:hAnsi="Segoe UI" w:cs="Segoe UI" w:hint="eastAsia"/>
          <w:color w:val="24292E"/>
          <w:kern w:val="0"/>
        </w:rPr>
        <w:t>但是在机器学习中，我们会发现</w:t>
      </w:r>
      <w:r w:rsidRPr="00AC493A">
        <w:rPr>
          <w:rFonts w:ascii="Segoe UI" w:hAnsi="Segoe UI" w:cs="Segoe UI" w:hint="eastAsia"/>
          <w:color w:val="24292E"/>
          <w:kern w:val="0"/>
        </w:rPr>
        <w:t>sigmoid</w:t>
      </w:r>
      <w:r w:rsidRPr="00AC493A">
        <w:rPr>
          <w:rFonts w:ascii="Segoe UI" w:hAnsi="Segoe UI" w:cs="Segoe UI" w:hint="eastAsia"/>
          <w:color w:val="24292E"/>
          <w:kern w:val="0"/>
        </w:rPr>
        <w:t>函数比起阶跃函数要有更加好的性质：</w:t>
      </w:r>
      <w:r w:rsidRPr="00AC493A">
        <w:rPr>
          <w:rFonts w:ascii="Segoe UI" w:hAnsi="Segoe UI" w:cs="Segoe UI" w:hint="eastAsia"/>
          <w:color w:val="24292E"/>
          <w:kern w:val="0"/>
        </w:rPr>
        <w:t>sigmoid</w:t>
      </w:r>
      <w:r w:rsidRPr="00AC493A">
        <w:rPr>
          <w:rFonts w:ascii="Segoe UI" w:hAnsi="Segoe UI" w:cs="Segoe UI" w:hint="eastAsia"/>
          <w:color w:val="24292E"/>
          <w:kern w:val="0"/>
        </w:rPr>
        <w:t>是连续无限阶可导的，而阶跃函数在</w:t>
      </w:r>
      <w:r w:rsidRPr="00AC493A">
        <w:rPr>
          <w:rFonts w:ascii="Segoe UI" w:hAnsi="Segoe UI" w:cs="Segoe UI" w:hint="eastAsia"/>
          <w:color w:val="24292E"/>
          <w:kern w:val="0"/>
        </w:rPr>
        <w:t>x</w:t>
      </w:r>
      <w:r w:rsidRPr="00AC493A">
        <w:rPr>
          <w:rFonts w:ascii="Segoe UI" w:hAnsi="Segoe UI" w:cs="Segoe UI"/>
          <w:color w:val="24292E"/>
          <w:kern w:val="0"/>
        </w:rPr>
        <w:t xml:space="preserve"> = 0</w:t>
      </w:r>
      <w:r w:rsidRPr="00AC493A">
        <w:rPr>
          <w:rFonts w:ascii="Segoe UI" w:hAnsi="Segoe UI" w:cs="Segoe UI" w:hint="eastAsia"/>
          <w:color w:val="24292E"/>
          <w:kern w:val="0"/>
        </w:rPr>
        <w:t>时有一个明显的不连续点，不连续必定不可导，这样阶跃函数的损失函数也不可导，于是非常不利于我们优化自变量到中间变量的参数，而</w:t>
      </w:r>
      <w:r w:rsidRPr="00AC493A">
        <w:rPr>
          <w:rFonts w:ascii="Segoe UI" w:hAnsi="Segoe UI" w:cs="Segoe UI" w:hint="eastAsia"/>
          <w:color w:val="24292E"/>
          <w:kern w:val="0"/>
        </w:rPr>
        <w:t>sigmoid</w:t>
      </w:r>
      <w:r w:rsidRPr="00AC493A">
        <w:rPr>
          <w:rFonts w:ascii="Segoe UI" w:hAnsi="Segoe UI" w:cs="Segoe UI" w:hint="eastAsia"/>
          <w:color w:val="24292E"/>
          <w:kern w:val="0"/>
        </w:rPr>
        <w:t>函数很好的规避了这个问题</w:t>
      </w:r>
      <w:r>
        <w:rPr>
          <w:rFonts w:ascii="Segoe UI" w:hAnsi="Segoe UI" w:cs="Segoe UI" w:hint="eastAsia"/>
          <w:color w:val="24292E"/>
          <w:kern w:val="0"/>
        </w:rPr>
        <w:t>。</w:t>
      </w:r>
    </w:p>
    <w:p w14:paraId="50125A20" w14:textId="6B1854B0" w:rsidR="003279A8" w:rsidRDefault="003279A8" w:rsidP="0013691A">
      <w:pPr>
        <w:pStyle w:val="af5"/>
        <w:ind w:firstLine="511"/>
        <w:rPr>
          <w:shd w:val="clear" w:color="auto" w:fill="FFFFFF"/>
        </w:rPr>
      </w:pPr>
    </w:p>
    <w:p w14:paraId="1F75E6B1" w14:textId="10013E09" w:rsidR="003279A8" w:rsidRPr="00DE44DF" w:rsidRDefault="00BC3A74" w:rsidP="00BC3A74">
      <w:pPr>
        <w:pStyle w:val="3"/>
        <w:rPr>
          <w:shd w:val="clear" w:color="auto" w:fill="FFFFFF"/>
        </w:rPr>
      </w:pPr>
      <w:r>
        <w:rPr>
          <w:shd w:val="clear" w:color="auto" w:fill="FFFFFF"/>
        </w:rPr>
        <w:t>Sigmoid</w:t>
      </w:r>
      <w:r>
        <w:rPr>
          <w:rFonts w:hint="eastAsia"/>
          <w:shd w:val="clear" w:color="auto" w:fill="FFFFFF"/>
        </w:rPr>
        <w:t>函数的损失函数</w:t>
      </w:r>
    </w:p>
    <w:p w14:paraId="17328EB1" w14:textId="3CCF9731" w:rsidR="005C4E64" w:rsidRPr="00DE44DF" w:rsidRDefault="002C47D8" w:rsidP="0013691A">
      <w:pPr>
        <w:pStyle w:val="af5"/>
        <w:ind w:firstLine="511"/>
        <w:rPr>
          <w:shd w:val="clear" w:color="auto" w:fill="FFFFFF"/>
        </w:rPr>
      </w:pPr>
      <w:r w:rsidRPr="0051373A">
        <w:rPr>
          <w:rFonts w:ascii="Segoe UI" w:hAnsi="Segoe UI" w:cs="Segoe UI" w:hint="eastAsia"/>
          <w:color w:val="24292E"/>
          <w:kern w:val="0"/>
        </w:rPr>
        <w:t>逻辑斯蒂回归问题的损失函数有如下形式</w:t>
      </w:r>
      <w:r>
        <w:rPr>
          <w:rFonts w:ascii="Segoe UI" w:hAnsi="Segoe UI" w:cs="Segoe UI" w:hint="eastAsia"/>
          <w:color w:val="24292E"/>
          <w:kern w:val="0"/>
        </w:rPr>
        <w:t>：</w:t>
      </w:r>
    </w:p>
    <w:p w14:paraId="48A0FD5C" w14:textId="02E80693" w:rsidR="005C4E64" w:rsidRDefault="005C4E64" w:rsidP="0013691A">
      <w:pPr>
        <w:pStyle w:val="af5"/>
        <w:ind w:firstLine="511"/>
        <w:rPr>
          <w:shd w:val="clear" w:color="auto" w:fill="FFFFFF"/>
        </w:rPr>
      </w:pPr>
    </w:p>
    <w:p w14:paraId="0CFD6055" w14:textId="77777777" w:rsidR="002C47D8" w:rsidRPr="000E6113" w:rsidRDefault="002C47D8" w:rsidP="002C47D8">
      <w:pPr>
        <w:rPr>
          <w:rFonts w:eastAsiaTheme="minor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14:paraId="1A50EBBA" w14:textId="2D700C80" w:rsidR="002C47D8" w:rsidRDefault="002C47D8" w:rsidP="0013691A">
      <w:pPr>
        <w:pStyle w:val="af5"/>
        <w:ind w:firstLine="511"/>
        <w:rPr>
          <w:shd w:val="clear" w:color="auto" w:fill="FFFFFF"/>
        </w:rPr>
      </w:pPr>
    </w:p>
    <w:p w14:paraId="3E9C5162" w14:textId="3F112822" w:rsidR="002C47D8" w:rsidRDefault="00EB6AB4" w:rsidP="0013691A">
      <w:pPr>
        <w:pStyle w:val="af5"/>
        <w:ind w:firstLine="511"/>
        <w:rPr>
          <w:shd w:val="clear" w:color="auto" w:fill="FFFFFF"/>
        </w:rPr>
      </w:pPr>
      <w:r w:rsidRPr="003E0197">
        <w:rPr>
          <w:rFonts w:ascii="Segoe UI" w:hAnsi="Segoe UI" w:cs="Segoe UI" w:hint="eastAsia"/>
          <w:color w:val="24292E"/>
          <w:kern w:val="0"/>
        </w:rPr>
        <w:t>其中</w:t>
      </w:r>
      <w:r w:rsidRPr="003E0197">
        <w:rPr>
          <w:rFonts w:ascii="Segoe UI" w:hAnsi="Segoe UI" w:cs="Segoe UI"/>
          <w:color w:val="24292E"/>
          <w:kern w:val="0"/>
        </w:rPr>
        <w:t xml:space="preserve">, Y </w:t>
      </w:r>
      <w:r w:rsidRPr="003E0197">
        <w:rPr>
          <w:rFonts w:ascii="Segoe UI" w:hAnsi="Segoe UI" w:cs="Segoe UI" w:hint="eastAsia"/>
          <w:color w:val="24292E"/>
          <w:kern w:val="0"/>
        </w:rPr>
        <w:t>为输出变量</w:t>
      </w:r>
      <w:r w:rsidRPr="003E0197">
        <w:rPr>
          <w:rFonts w:ascii="Segoe UI" w:hAnsi="Segoe UI" w:cs="Segoe UI"/>
          <w:color w:val="24292E"/>
          <w:kern w:val="0"/>
        </w:rPr>
        <w:t>, X</w:t>
      </w:r>
      <w:r w:rsidRPr="003E0197">
        <w:rPr>
          <w:rFonts w:ascii="Segoe UI" w:hAnsi="Segoe UI" w:cs="Segoe UI" w:hint="eastAsia"/>
          <w:color w:val="24292E"/>
          <w:kern w:val="0"/>
        </w:rPr>
        <w:t>为输入变量</w:t>
      </w:r>
      <w:r w:rsidRPr="003E0197">
        <w:rPr>
          <w:rFonts w:ascii="Segoe UI" w:hAnsi="Segoe UI" w:cs="Segoe UI"/>
          <w:color w:val="24292E"/>
          <w:kern w:val="0"/>
        </w:rPr>
        <w:t xml:space="preserve">, L </w:t>
      </w:r>
      <w:r w:rsidRPr="003E0197">
        <w:rPr>
          <w:rFonts w:ascii="Segoe UI" w:hAnsi="Segoe UI" w:cs="Segoe UI" w:hint="eastAsia"/>
          <w:color w:val="24292E"/>
          <w:kern w:val="0"/>
        </w:rPr>
        <w:t>为损失函数</w:t>
      </w:r>
      <w:r w:rsidRPr="003E0197">
        <w:rPr>
          <w:rFonts w:ascii="Segoe UI" w:hAnsi="Segoe UI" w:cs="Segoe UI"/>
          <w:color w:val="24292E"/>
          <w:kern w:val="0"/>
        </w:rPr>
        <w:t>. N</w:t>
      </w:r>
      <w:r w:rsidRPr="003E0197">
        <w:rPr>
          <w:rFonts w:ascii="Segoe UI" w:hAnsi="Segoe UI" w:cs="Segoe UI" w:hint="eastAsia"/>
          <w:color w:val="24292E"/>
          <w:kern w:val="0"/>
        </w:rPr>
        <w:t>为输入样本量</w:t>
      </w:r>
      <w:r w:rsidRPr="003E0197">
        <w:rPr>
          <w:rFonts w:ascii="Segoe UI" w:hAnsi="Segoe UI" w:cs="Segoe UI"/>
          <w:color w:val="24292E"/>
          <w:kern w:val="0"/>
        </w:rPr>
        <w:t>, M</w:t>
      </w:r>
      <w:r w:rsidRPr="003E0197">
        <w:rPr>
          <w:rFonts w:ascii="Segoe UI" w:hAnsi="Segoe UI" w:cs="Segoe UI" w:hint="eastAsia"/>
          <w:color w:val="24292E"/>
          <w:kern w:val="0"/>
        </w:rPr>
        <w:t>为可能的类别数</w:t>
      </w:r>
      <w:r w:rsidRPr="003E0197">
        <w:rPr>
          <w:rFonts w:ascii="Segoe UI" w:hAnsi="Segoe UI" w:cs="Segoe UI"/>
          <w:color w:val="24292E"/>
          <w:kern w:val="0"/>
        </w:rPr>
        <w:t xml:space="preserve">, yij </w:t>
      </w:r>
      <w:r w:rsidRPr="003E0197">
        <w:rPr>
          <w:rFonts w:ascii="Segoe UI" w:hAnsi="Segoe UI" w:cs="Segoe UI" w:hint="eastAsia"/>
          <w:color w:val="24292E"/>
          <w:kern w:val="0"/>
        </w:rPr>
        <w:t>是一个二值指标</w:t>
      </w:r>
      <w:r w:rsidRPr="003E0197">
        <w:rPr>
          <w:rFonts w:ascii="Segoe UI" w:hAnsi="Segoe UI" w:cs="Segoe UI"/>
          <w:color w:val="24292E"/>
          <w:kern w:val="0"/>
        </w:rPr>
        <w:t xml:space="preserve">, </w:t>
      </w:r>
      <w:r w:rsidRPr="003E0197">
        <w:rPr>
          <w:rFonts w:ascii="Segoe UI" w:hAnsi="Segoe UI" w:cs="Segoe UI" w:hint="eastAsia"/>
          <w:color w:val="24292E"/>
          <w:kern w:val="0"/>
        </w:rPr>
        <w:t>表示类别</w:t>
      </w:r>
      <w:r w:rsidRPr="003E0197">
        <w:rPr>
          <w:rFonts w:ascii="Segoe UI" w:hAnsi="Segoe UI" w:cs="Segoe UI"/>
          <w:color w:val="24292E"/>
          <w:kern w:val="0"/>
        </w:rPr>
        <w:t xml:space="preserve"> j </w:t>
      </w:r>
      <w:r w:rsidRPr="003E0197">
        <w:rPr>
          <w:rFonts w:ascii="Segoe UI" w:hAnsi="Segoe UI" w:cs="Segoe UI" w:hint="eastAsia"/>
          <w:color w:val="24292E"/>
          <w:kern w:val="0"/>
        </w:rPr>
        <w:t>是否是输入实例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pij </w:t>
      </w:r>
      <w:r w:rsidRPr="003E0197">
        <w:rPr>
          <w:rFonts w:ascii="Segoe UI" w:hAnsi="Segoe UI" w:cs="Segoe UI" w:hint="eastAsia"/>
          <w:color w:val="24292E"/>
          <w:kern w:val="0"/>
        </w:rPr>
        <w:t>为模型或分类器预测输入实例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j </w:t>
      </w:r>
      <w:r w:rsidRPr="003E0197">
        <w:rPr>
          <w:rFonts w:ascii="Segoe UI" w:hAnsi="Segoe UI" w:cs="Segoe UI" w:hint="eastAsia"/>
          <w:color w:val="24292E"/>
          <w:kern w:val="0"/>
        </w:rPr>
        <w:t>的概率</w:t>
      </w:r>
      <w:r>
        <w:rPr>
          <w:rFonts w:ascii="Segoe UI" w:hAnsi="Segoe UI" w:cs="Segoe UI" w:hint="eastAsia"/>
          <w:color w:val="24292E"/>
          <w:kern w:val="0"/>
        </w:rPr>
        <w:t>。</w:t>
      </w:r>
    </w:p>
    <w:p w14:paraId="0905E9D9" w14:textId="57D08975" w:rsidR="002C47D8" w:rsidRDefault="00EB6AB4" w:rsidP="0013691A">
      <w:pPr>
        <w:pStyle w:val="af5"/>
        <w:ind w:firstLine="511"/>
        <w:rPr>
          <w:rFonts w:ascii="Segoe UI" w:hAnsi="Segoe UI" w:cs="Segoe UI"/>
          <w:color w:val="24292E"/>
          <w:kern w:val="0"/>
        </w:rPr>
      </w:pPr>
      <w:r>
        <w:rPr>
          <w:rFonts w:ascii="Segoe UI" w:hAnsi="Segoe UI" w:cs="Segoe UI" w:hint="eastAsia"/>
          <w:color w:val="24292E"/>
          <w:kern w:val="0"/>
        </w:rPr>
        <w:t>显然，这个公式在本题中可以进一步化简，因为本题中，可能的类别数为</w:t>
      </w:r>
      <w:r>
        <w:rPr>
          <w:rFonts w:ascii="Segoe UI" w:hAnsi="Segoe UI" w:cs="Segoe UI" w:hint="eastAsia"/>
          <w:color w:val="24292E"/>
          <w:kern w:val="0"/>
        </w:rPr>
        <w:t>2</w:t>
      </w:r>
      <w:r>
        <w:rPr>
          <w:rFonts w:ascii="Segoe UI" w:hAnsi="Segoe UI" w:cs="Segoe UI" w:hint="eastAsia"/>
          <w:color w:val="24292E"/>
          <w:kern w:val="0"/>
        </w:rPr>
        <w:t>，也就是最多只有两种可能的类，那么</w:t>
      </w:r>
      <w:r>
        <w:rPr>
          <w:rFonts w:ascii="Segoe UI" w:hAnsi="Segoe UI" w:cs="Segoe UI" w:hint="eastAsia"/>
          <w:color w:val="24292E"/>
          <w:kern w:val="0"/>
        </w:rPr>
        <w:t>M</w:t>
      </w:r>
      <w:r>
        <w:rPr>
          <w:rFonts w:ascii="Segoe UI" w:hAnsi="Segoe UI" w:cs="Segoe UI"/>
          <w:color w:val="24292E"/>
          <w:kern w:val="0"/>
        </w:rPr>
        <w:t xml:space="preserve"> </w:t>
      </w:r>
      <w:r>
        <w:rPr>
          <w:rFonts w:ascii="Segoe UI" w:hAnsi="Segoe UI" w:cs="Segoe UI" w:hint="eastAsia"/>
          <w:color w:val="24292E"/>
          <w:kern w:val="0"/>
        </w:rPr>
        <w:t>=</w:t>
      </w:r>
      <w:r>
        <w:rPr>
          <w:rFonts w:ascii="Segoe UI" w:hAnsi="Segoe UI" w:cs="Segoe UI"/>
          <w:color w:val="24292E"/>
          <w:kern w:val="0"/>
        </w:rPr>
        <w:t xml:space="preserve">  2</w:t>
      </w:r>
      <w:r>
        <w:rPr>
          <w:rFonts w:ascii="Segoe UI" w:hAnsi="Segoe UI" w:cs="Segoe UI" w:hint="eastAsia"/>
          <w:color w:val="24292E"/>
          <w:kern w:val="0"/>
        </w:rPr>
        <w:t>时，我们有：</w:t>
      </w:r>
    </w:p>
    <w:p w14:paraId="763625FE" w14:textId="43AE9D07" w:rsidR="00EB6AB4" w:rsidRDefault="00EB6AB4" w:rsidP="0013691A">
      <w:pPr>
        <w:pStyle w:val="af5"/>
        <w:ind w:firstLine="511"/>
        <w:rPr>
          <w:shd w:val="clear" w:color="auto" w:fill="FFFFFF"/>
        </w:rPr>
      </w:pPr>
    </w:p>
    <w:p w14:paraId="41B05059" w14:textId="77777777" w:rsidR="002D2EF4" w:rsidRPr="003E0197" w:rsidRDefault="002D2EF4" w:rsidP="002D2EF4">
      <w:pPr>
        <w:spacing w:line="300" w:lineRule="auto"/>
        <w:ind w:firstLine="420"/>
        <w:rPr>
          <w:rFonts w:ascii="Segoe UI" w:hAnsi="Segoe UI" w:cs="Segoe UI"/>
          <w:color w:val="24292E"/>
          <w:kern w:val="0"/>
          <w:sz w:val="24"/>
        </w:rPr>
      </w:pPr>
      <m:oMathPara>
        <m:oMath>
          <m:r>
            <w:rPr>
              <w:rFonts w:ascii="Cambria Math" w:hAnsi="Cambria Math" w:cs="Segoe UI"/>
              <w:color w:val="24292E"/>
              <w:kern w:val="0"/>
              <w:sz w:val="24"/>
            </w:rPr>
            <m:t>L</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r>
                <w:rPr>
                  <w:rFonts w:ascii="Cambria Math" w:hAnsi="Cambria Math" w:cs="Segoe UI"/>
                  <w:color w:val="24292E"/>
                  <w:kern w:val="0"/>
                  <w:sz w:val="24"/>
                </w:rPr>
                <m:t>, P</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e>
                <m:e>
                  <m:acc>
                    <m:accPr>
                      <m:chr m:val="⃑"/>
                      <m:ctrlPr>
                        <w:rPr>
                          <w:rFonts w:ascii="Cambria Math" w:hAnsi="Cambria Math" w:cs="Segoe UI"/>
                          <w:i/>
                          <w:color w:val="24292E"/>
                          <w:kern w:val="0"/>
                          <w:sz w:val="24"/>
                        </w:rPr>
                      </m:ctrlPr>
                    </m:accPr>
                    <m:e>
                      <m:r>
                        <w:rPr>
                          <w:rFonts w:ascii="Cambria Math" w:hAnsi="Cambria Math" w:cs="Segoe UI"/>
                          <w:color w:val="24292E"/>
                          <w:kern w:val="0"/>
                          <w:sz w:val="24"/>
                        </w:rPr>
                        <m:t>X</m:t>
                      </m:r>
                    </m:e>
                  </m:acc>
                </m:e>
              </m:d>
            </m:e>
          </m:d>
          <m:r>
            <w:rPr>
              <w:rFonts w:ascii="Cambria Math" w:hAnsi="Cambria Math" w:cs="Segoe UI"/>
              <w:color w:val="24292E"/>
              <w:kern w:val="0"/>
              <w:sz w:val="24"/>
            </w:rPr>
            <m:t>= -</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N</m:t>
              </m:r>
            </m:den>
          </m:f>
          <m:nary>
            <m:naryPr>
              <m:chr m:val="∑"/>
              <m:limLoc m:val="undOvr"/>
              <m:ctrlPr>
                <w:rPr>
                  <w:rFonts w:ascii="Cambria Math" w:hAnsi="Cambria Math" w:cs="Segoe UI"/>
                  <w:color w:val="24292E"/>
                  <w:kern w:val="0"/>
                  <w:sz w:val="24"/>
                </w:rPr>
              </m:ctrlPr>
            </m:naryPr>
            <m:sub>
              <m:r>
                <w:rPr>
                  <w:rFonts w:ascii="Cambria Math" w:hAnsi="Cambria Math" w:cs="Segoe UI"/>
                  <w:color w:val="24292E"/>
                  <w:kern w:val="0"/>
                  <w:sz w:val="24"/>
                </w:rPr>
                <m:t>i=1</m:t>
              </m:r>
            </m:sub>
            <m:sup>
              <m:r>
                <w:rPr>
                  <w:rFonts w:ascii="Cambria Math" w:hAnsi="Cambria Math" w:cs="Segoe UI"/>
                  <w:color w:val="24292E"/>
                  <w:kern w:val="0"/>
                  <w:sz w:val="24"/>
                </w:rPr>
                <m:t>N</m:t>
              </m:r>
            </m:sup>
            <m:e>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r>
                <w:rPr>
                  <w:rFonts w:ascii="Cambria Math" w:hAnsi="Cambria Math" w:cs="Segoe UI"/>
                  <w:color w:val="24292E"/>
                  <w:kern w:val="0"/>
                  <w:sz w:val="24"/>
                </w:rPr>
                <m:t>log</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r>
                <w:rPr>
                  <w:rFonts w:ascii="Cambria Math" w:hAnsi="Cambria Math" w:cs="Segoe UI"/>
                  <w:color w:val="24292E"/>
                  <w:kern w:val="0"/>
                  <w:sz w:val="24"/>
                </w:rPr>
                <m:t>+</m:t>
              </m:r>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func>
                <m:funcPr>
                  <m:ctrlPr>
                    <w:rPr>
                      <w:rFonts w:ascii="Cambria Math" w:hAnsi="Cambria Math" w:cs="Segoe UI"/>
                      <w:color w:val="24292E"/>
                      <w:kern w:val="0"/>
                      <w:sz w:val="24"/>
                    </w:rPr>
                  </m:ctrlPr>
                </m:funcPr>
                <m:fName>
                  <m:r>
                    <m:rPr>
                      <m:sty m:val="p"/>
                    </m:rPr>
                    <w:rPr>
                      <w:rFonts w:ascii="Cambria Math" w:hAnsi="Cambria Math" w:cs="Segoe UI"/>
                      <w:color w:val="24292E"/>
                      <w:kern w:val="0"/>
                      <w:sz w:val="24"/>
                    </w:rPr>
                    <m:t>log</m:t>
                  </m:r>
                </m:fName>
                <m:e>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e>
                  </m:d>
                </m:e>
              </m:func>
              <m:r>
                <w:rPr>
                  <w:rFonts w:ascii="Cambria Math" w:hAnsi="Cambria Math" w:cs="Segoe UI"/>
                  <w:color w:val="24292E"/>
                  <w:kern w:val="0"/>
                  <w:sz w:val="24"/>
                </w:rPr>
                <m:t>)</m:t>
              </m:r>
            </m:e>
          </m:nary>
        </m:oMath>
      </m:oMathPara>
    </w:p>
    <w:p w14:paraId="1CCAE50B" w14:textId="39FC70A0" w:rsidR="002D2EF4" w:rsidRDefault="002D2EF4" w:rsidP="0013691A">
      <w:pPr>
        <w:pStyle w:val="af5"/>
        <w:ind w:firstLine="511"/>
        <w:rPr>
          <w:shd w:val="clear" w:color="auto" w:fill="FFFFFF"/>
        </w:rPr>
      </w:pPr>
    </w:p>
    <w:p w14:paraId="24798B4F" w14:textId="7427800B" w:rsidR="002D2EF4" w:rsidRDefault="002D2EF4" w:rsidP="0013691A">
      <w:pPr>
        <w:pStyle w:val="af5"/>
        <w:ind w:firstLine="511"/>
        <w:rPr>
          <w:shd w:val="clear" w:color="auto" w:fill="FFFFFF"/>
        </w:rPr>
      </w:pPr>
      <w:r w:rsidRPr="003E0197">
        <w:rPr>
          <w:rFonts w:ascii="Segoe UI" w:hAnsi="Segoe UI" w:cs="Segoe UI" w:hint="eastAsia"/>
          <w:color w:val="24292E"/>
          <w:kern w:val="0"/>
        </w:rPr>
        <w:t>这时</w:t>
      </w:r>
      <w:r w:rsidRPr="003E0197">
        <w:rPr>
          <w:rFonts w:ascii="Segoe UI" w:hAnsi="Segoe UI" w:cs="Segoe UI"/>
          <w:color w:val="24292E"/>
          <w:kern w:val="0"/>
        </w:rPr>
        <w:t xml:space="preserve">, yi </w:t>
      </w:r>
      <w:r w:rsidRPr="003E0197">
        <w:rPr>
          <w:rFonts w:ascii="Segoe UI" w:hAnsi="Segoe UI" w:cs="Segoe UI" w:hint="eastAsia"/>
          <w:color w:val="24292E"/>
          <w:kern w:val="0"/>
        </w:rPr>
        <w:t>为输入实例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pi </w:t>
      </w:r>
      <w:r w:rsidRPr="003E0197">
        <w:rPr>
          <w:rFonts w:ascii="Segoe UI" w:hAnsi="Segoe UI" w:cs="Segoe UI" w:hint="eastAsia"/>
          <w:color w:val="24292E"/>
          <w:kern w:val="0"/>
        </w:rPr>
        <w:t>为预测输入实例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1 </w:t>
      </w:r>
      <w:r w:rsidRPr="003E0197">
        <w:rPr>
          <w:rFonts w:ascii="Segoe UI" w:hAnsi="Segoe UI" w:cs="Segoe UI" w:hint="eastAsia"/>
          <w:color w:val="24292E"/>
          <w:kern w:val="0"/>
        </w:rPr>
        <w:t>的概率</w:t>
      </w:r>
      <w:r w:rsidRPr="003E0197">
        <w:rPr>
          <w:rFonts w:ascii="Segoe UI" w:hAnsi="Segoe UI" w:cs="Segoe UI"/>
          <w:color w:val="24292E"/>
          <w:kern w:val="0"/>
        </w:rPr>
        <w:t xml:space="preserve">. </w:t>
      </w:r>
      <w:r w:rsidRPr="003E0197">
        <w:rPr>
          <w:rFonts w:ascii="Segoe UI" w:hAnsi="Segoe UI" w:cs="Segoe UI" w:hint="eastAsia"/>
          <w:color w:val="24292E"/>
          <w:kern w:val="0"/>
        </w:rPr>
        <w:t>对所有样本的对数损失表示对每个样本的对数损失的平均值</w:t>
      </w:r>
      <w:r w:rsidRPr="003E0197">
        <w:rPr>
          <w:rFonts w:ascii="Segoe UI" w:hAnsi="Segoe UI" w:cs="Segoe UI"/>
          <w:color w:val="24292E"/>
          <w:kern w:val="0"/>
        </w:rPr>
        <w:t xml:space="preserve">, </w:t>
      </w:r>
      <w:r w:rsidRPr="003E0197">
        <w:rPr>
          <w:rFonts w:ascii="Segoe UI" w:hAnsi="Segoe UI" w:cs="Segoe UI" w:hint="eastAsia"/>
          <w:color w:val="24292E"/>
          <w:kern w:val="0"/>
        </w:rPr>
        <w:t>对于完美的分类器</w:t>
      </w:r>
      <w:r w:rsidRPr="003E0197">
        <w:rPr>
          <w:rFonts w:ascii="Segoe UI" w:hAnsi="Segoe UI" w:cs="Segoe UI"/>
          <w:color w:val="24292E"/>
          <w:kern w:val="0"/>
        </w:rPr>
        <w:t xml:space="preserve">, </w:t>
      </w:r>
      <w:r w:rsidRPr="003E0197">
        <w:rPr>
          <w:rFonts w:ascii="Segoe UI" w:hAnsi="Segoe UI" w:cs="Segoe UI" w:hint="eastAsia"/>
          <w:color w:val="24292E"/>
          <w:kern w:val="0"/>
        </w:rPr>
        <w:t>对数损失为</w:t>
      </w:r>
      <w:r w:rsidRPr="003E0197">
        <w:rPr>
          <w:rFonts w:ascii="Segoe UI" w:hAnsi="Segoe UI" w:cs="Segoe UI"/>
          <w:color w:val="24292E"/>
          <w:kern w:val="0"/>
        </w:rPr>
        <w:t>0</w:t>
      </w:r>
      <w:r>
        <w:rPr>
          <w:rFonts w:ascii="Segoe UI" w:hAnsi="Segoe UI" w:cs="Segoe UI" w:hint="eastAsia"/>
          <w:color w:val="24292E"/>
          <w:kern w:val="0"/>
        </w:rPr>
        <w:t>.</w:t>
      </w:r>
    </w:p>
    <w:p w14:paraId="7BCC625E" w14:textId="6AE69E37" w:rsidR="002C47D8" w:rsidRDefault="002C47D8" w:rsidP="0013691A">
      <w:pPr>
        <w:pStyle w:val="af5"/>
        <w:ind w:firstLine="511"/>
        <w:rPr>
          <w:shd w:val="clear" w:color="auto" w:fill="FFFFFF"/>
        </w:rPr>
      </w:pPr>
    </w:p>
    <w:p w14:paraId="2C509DBE" w14:textId="7DB7C54D" w:rsidR="002C47D8" w:rsidRDefault="00F42FB4" w:rsidP="00F42FB4">
      <w:pPr>
        <w:pStyle w:val="3"/>
        <w:rPr>
          <w:shd w:val="clear" w:color="auto" w:fill="FFFFFF"/>
        </w:rPr>
      </w:pPr>
      <w:r>
        <w:rPr>
          <w:rFonts w:hint="eastAsia"/>
          <w:shd w:val="clear" w:color="auto" w:fill="FFFFFF"/>
        </w:rPr>
        <w:t>实现的思路</w:t>
      </w:r>
    </w:p>
    <w:p w14:paraId="08C8760E" w14:textId="4DDC01DD" w:rsidR="002C47D8" w:rsidRDefault="00F42FB4" w:rsidP="0013691A">
      <w:pPr>
        <w:pStyle w:val="af5"/>
        <w:ind w:firstLine="511"/>
        <w:rPr>
          <w:shd w:val="clear" w:color="auto" w:fill="FFFFFF"/>
        </w:rPr>
      </w:pPr>
      <w:r w:rsidRPr="003C23DB">
        <w:rPr>
          <w:rFonts w:ascii="Segoe UI" w:hAnsi="Segoe UI" w:cs="Segoe UI" w:hint="eastAsia"/>
          <w:color w:val="24292E"/>
          <w:kern w:val="0"/>
        </w:rPr>
        <w:t>我们知道在</w:t>
      </w:r>
      <w:r w:rsidRPr="003C23DB">
        <w:rPr>
          <w:rFonts w:ascii="Segoe UI" w:hAnsi="Segoe UI" w:cs="Segoe UI" w:hint="eastAsia"/>
          <w:color w:val="24292E"/>
          <w:kern w:val="0"/>
        </w:rPr>
        <w:t>python</w:t>
      </w:r>
      <w:r w:rsidRPr="003C23DB">
        <w:rPr>
          <w:rFonts w:ascii="Segoe UI" w:hAnsi="Segoe UI" w:cs="Segoe UI" w:hint="eastAsia"/>
          <w:color w:val="24292E"/>
          <w:kern w:val="0"/>
        </w:rPr>
        <w:t>的机器学习包中，有完整的逻辑斯蒂回归的学习模块，在</w:t>
      </w:r>
      <w:r w:rsidRPr="003C23DB">
        <w:rPr>
          <w:rFonts w:ascii="Segoe UI" w:hAnsi="Segoe UI" w:cs="Segoe UI" w:hint="eastAsia"/>
          <w:color w:val="24292E"/>
          <w:kern w:val="0"/>
        </w:rPr>
        <w:t>sklearn</w:t>
      </w:r>
      <w:r w:rsidRPr="003C23DB">
        <w:rPr>
          <w:rFonts w:ascii="Segoe UI" w:hAnsi="Segoe UI" w:cs="Segoe UI" w:hint="eastAsia"/>
          <w:color w:val="24292E"/>
          <w:kern w:val="0"/>
        </w:rPr>
        <w:t>（</w:t>
      </w:r>
      <w:r w:rsidRPr="003C23DB">
        <w:rPr>
          <w:rFonts w:ascii="Segoe UI" w:hAnsi="Segoe UI" w:cs="Segoe UI" w:hint="eastAsia"/>
          <w:color w:val="24292E"/>
          <w:kern w:val="0"/>
        </w:rPr>
        <w:t>scikit-learn</w:t>
      </w:r>
      <w:r w:rsidRPr="003C23DB">
        <w:rPr>
          <w:rFonts w:ascii="Segoe UI" w:hAnsi="Segoe UI" w:cs="Segoe UI" w:hint="eastAsia"/>
          <w:color w:val="24292E"/>
          <w:kern w:val="0"/>
        </w:rPr>
        <w:t>）之下，为此，我们可以借助</w:t>
      </w:r>
      <w:r w:rsidRPr="003C23DB">
        <w:rPr>
          <w:rFonts w:ascii="Segoe UI" w:hAnsi="Segoe UI" w:cs="Segoe UI" w:hint="eastAsia"/>
          <w:color w:val="24292E"/>
          <w:kern w:val="0"/>
        </w:rPr>
        <w:t>python</w:t>
      </w:r>
      <w:r w:rsidRPr="003C23DB">
        <w:rPr>
          <w:rFonts w:ascii="Segoe UI" w:hAnsi="Segoe UI" w:cs="Segoe UI" w:hint="eastAsia"/>
          <w:color w:val="24292E"/>
          <w:kern w:val="0"/>
        </w:rPr>
        <w:t>实现上文所述的机器学习方法，不过需要注意的是，逻辑斯蒂回归要求真实值不能为空，因此，我们在数据清洗的时候需要更深一层的清洗，也就是需要将所有</w:t>
      </w:r>
      <w:r w:rsidRPr="003C23DB">
        <w:rPr>
          <w:rFonts w:ascii="Segoe UI" w:hAnsi="Segoe UI" w:cs="Segoe UI" w:hint="eastAsia"/>
          <w:color w:val="24292E"/>
          <w:kern w:val="0"/>
        </w:rPr>
        <w:t>NaN</w:t>
      </w:r>
      <w:r w:rsidRPr="003C23DB">
        <w:rPr>
          <w:rFonts w:ascii="Segoe UI" w:hAnsi="Segoe UI" w:cs="Segoe UI" w:hint="eastAsia"/>
          <w:color w:val="24292E"/>
          <w:kern w:val="0"/>
        </w:rPr>
        <w:t>进行合理的填充，我们采用中位数填充法，不使用平均值填充是为了避免出现极值单方面影响均值的情况，填充完成后，我们使用归一化方法将所有的数据都压缩到</w:t>
      </w:r>
      <w:r w:rsidRPr="003C23DB">
        <w:rPr>
          <w:rFonts w:ascii="Segoe UI" w:hAnsi="Segoe UI" w:cs="Segoe UI" w:hint="eastAsia"/>
          <w:color w:val="24292E"/>
          <w:kern w:val="0"/>
        </w:rPr>
        <w:t>0-</w:t>
      </w:r>
      <w:r w:rsidRPr="003C23DB">
        <w:rPr>
          <w:rFonts w:ascii="Segoe UI" w:hAnsi="Segoe UI" w:cs="Segoe UI"/>
          <w:color w:val="24292E"/>
          <w:kern w:val="0"/>
        </w:rPr>
        <w:t>1</w:t>
      </w:r>
      <w:r w:rsidRPr="003C23DB">
        <w:rPr>
          <w:rFonts w:ascii="Segoe UI" w:hAnsi="Segoe UI" w:cs="Segoe UI" w:hint="eastAsia"/>
          <w:color w:val="24292E"/>
          <w:kern w:val="0"/>
        </w:rPr>
        <w:t>之间</w:t>
      </w:r>
      <w:r>
        <w:rPr>
          <w:rFonts w:ascii="Segoe UI" w:hAnsi="Segoe UI" w:cs="Segoe UI" w:hint="eastAsia"/>
          <w:color w:val="24292E"/>
          <w:kern w:val="0"/>
        </w:rPr>
        <w:t>。</w:t>
      </w:r>
    </w:p>
    <w:p w14:paraId="75FD6A9B" w14:textId="33DC7C1F" w:rsidR="00F42FB4" w:rsidRDefault="00F42FB4" w:rsidP="0013691A">
      <w:pPr>
        <w:pStyle w:val="af5"/>
        <w:ind w:firstLine="511"/>
        <w:rPr>
          <w:shd w:val="clear" w:color="auto" w:fill="FFFFFF"/>
        </w:rPr>
      </w:pPr>
      <w:r w:rsidRPr="003C23DB">
        <w:rPr>
          <w:rFonts w:ascii="Segoe UI" w:hAnsi="Segoe UI" w:cs="Segoe UI" w:hint="eastAsia"/>
          <w:color w:val="24292E"/>
          <w:kern w:val="0"/>
        </w:rPr>
        <w:t>具体的代码和实验结果见第七章</w:t>
      </w:r>
      <w:r>
        <w:rPr>
          <w:rFonts w:ascii="Segoe UI" w:hAnsi="Segoe UI" w:cs="Segoe UI" w:hint="eastAsia"/>
          <w:color w:val="24292E"/>
          <w:kern w:val="0"/>
        </w:rPr>
        <w:t>。</w:t>
      </w:r>
    </w:p>
    <w:p w14:paraId="24EF8FA7" w14:textId="1566BD42" w:rsidR="00F42FB4" w:rsidRDefault="00F42FB4" w:rsidP="0013691A">
      <w:pPr>
        <w:pStyle w:val="af5"/>
        <w:ind w:firstLine="511"/>
        <w:rPr>
          <w:shd w:val="clear" w:color="auto" w:fill="FFFFFF"/>
        </w:rPr>
      </w:pPr>
    </w:p>
    <w:p w14:paraId="21773A4F" w14:textId="535341C9" w:rsidR="00F42FB4" w:rsidRDefault="00B92330" w:rsidP="00B92330">
      <w:pPr>
        <w:pStyle w:val="2"/>
        <w:rPr>
          <w:shd w:val="clear" w:color="auto" w:fill="FFFFFF"/>
        </w:rPr>
      </w:pPr>
      <w:r>
        <w:rPr>
          <w:rFonts w:hint="eastAsia"/>
          <w:shd w:val="clear" w:color="auto" w:fill="FFFFFF"/>
        </w:rPr>
        <w:t>随机森林（</w:t>
      </w:r>
      <w:r>
        <w:rPr>
          <w:rFonts w:hint="eastAsia"/>
          <w:shd w:val="clear" w:color="auto" w:fill="FFFFFF"/>
        </w:rPr>
        <w:t>Random</w:t>
      </w:r>
      <w:r>
        <w:rPr>
          <w:shd w:val="clear" w:color="auto" w:fill="FFFFFF"/>
        </w:rPr>
        <w:t xml:space="preserve"> </w:t>
      </w:r>
      <w:r>
        <w:rPr>
          <w:rFonts w:hint="eastAsia"/>
          <w:shd w:val="clear" w:color="auto" w:fill="FFFFFF"/>
        </w:rPr>
        <w:t>Forest</w:t>
      </w:r>
      <w:r>
        <w:rPr>
          <w:rFonts w:hint="eastAsia"/>
          <w:shd w:val="clear" w:color="auto" w:fill="FFFFFF"/>
        </w:rPr>
        <w:t>）</w:t>
      </w:r>
    </w:p>
    <w:p w14:paraId="2F09E0EB" w14:textId="0F0F7117" w:rsidR="00F42FB4" w:rsidRDefault="005A61B3" w:rsidP="0013691A">
      <w:pPr>
        <w:pStyle w:val="af5"/>
        <w:ind w:firstLine="511"/>
        <w:rPr>
          <w:shd w:val="clear" w:color="auto" w:fill="FFFFFF"/>
        </w:rPr>
      </w:pPr>
      <w:r>
        <w:rPr>
          <w:rFonts w:eastAsiaTheme="minorEastAsia" w:hint="eastAsia"/>
        </w:rPr>
        <w:t>随机森林的主要思想可以用下图表示：</w:t>
      </w:r>
    </w:p>
    <w:p w14:paraId="769C7D03" w14:textId="6C74CBF5" w:rsidR="00F42FB4" w:rsidRDefault="00F42FB4" w:rsidP="0013691A">
      <w:pPr>
        <w:pStyle w:val="af5"/>
        <w:ind w:firstLine="511"/>
        <w:rPr>
          <w:shd w:val="clear" w:color="auto" w:fill="FFFFFF"/>
        </w:rPr>
      </w:pPr>
    </w:p>
    <w:p w14:paraId="57C1572F" w14:textId="57138042" w:rsidR="00F42FB4" w:rsidRDefault="005A61B3" w:rsidP="0013691A">
      <w:pPr>
        <w:pStyle w:val="af5"/>
        <w:ind w:firstLine="511"/>
        <w:rPr>
          <w:shd w:val="clear" w:color="auto" w:fill="FFFFFF"/>
        </w:rPr>
      </w:pPr>
      <w:r>
        <w:rPr>
          <w:noProof/>
          <w:shd w:val="clear" w:color="auto" w:fill="FFFFFF"/>
        </w:rPr>
        <w:drawing>
          <wp:inline distT="0" distB="0" distL="0" distR="0" wp14:anchorId="396BFB19" wp14:editId="340CCA21">
            <wp:extent cx="5986407" cy="270225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t="3318" b="2811"/>
                    <a:stretch/>
                  </pic:blipFill>
                  <pic:spPr bwMode="auto">
                    <a:xfrm>
                      <a:off x="0" y="0"/>
                      <a:ext cx="6024487" cy="2719446"/>
                    </a:xfrm>
                    <a:prstGeom prst="rect">
                      <a:avLst/>
                    </a:prstGeom>
                    <a:noFill/>
                    <a:ln>
                      <a:noFill/>
                    </a:ln>
                    <a:extLst>
                      <a:ext uri="{53640926-AAD7-44D8-BBD7-CCE9431645EC}">
                        <a14:shadowObscured xmlns:a14="http://schemas.microsoft.com/office/drawing/2010/main"/>
                      </a:ext>
                    </a:extLst>
                  </pic:spPr>
                </pic:pic>
              </a:graphicData>
            </a:graphic>
          </wp:inline>
        </w:drawing>
      </w:r>
    </w:p>
    <w:p w14:paraId="0EDD388B" w14:textId="57CED5EE" w:rsidR="002C47D8" w:rsidRDefault="002C47D8" w:rsidP="0013691A">
      <w:pPr>
        <w:pStyle w:val="af5"/>
        <w:ind w:firstLine="511"/>
        <w:rPr>
          <w:shd w:val="clear" w:color="auto" w:fill="FFFFFF"/>
        </w:rPr>
      </w:pPr>
    </w:p>
    <w:p w14:paraId="34F1F676" w14:textId="120568BD" w:rsidR="002C47D8" w:rsidRDefault="005A61B3" w:rsidP="0013691A">
      <w:pPr>
        <w:pStyle w:val="af5"/>
        <w:ind w:firstLine="511"/>
        <w:rPr>
          <w:rFonts w:ascii="Segoe UI" w:hAnsi="Segoe UI" w:cs="Segoe UI"/>
          <w:color w:val="24292E"/>
          <w:kern w:val="0"/>
        </w:rPr>
      </w:pPr>
      <w:r w:rsidRPr="0051373A">
        <w:rPr>
          <w:rFonts w:ascii="Segoe UI" w:hAnsi="Segoe UI" w:cs="Segoe UI" w:hint="eastAsia"/>
          <w:color w:val="24292E"/>
          <w:kern w:val="0"/>
        </w:rPr>
        <w:t>可以看到，随机森林是一种以决策树为基分类器的集成算法，通过组合多棵独立的决策树后根据投票或取均值的方式得到最终预测结果的机器学习方法</w:t>
      </w:r>
      <w:r>
        <w:rPr>
          <w:rFonts w:ascii="Segoe UI" w:hAnsi="Segoe UI" w:cs="Segoe UI" w:hint="eastAsia"/>
          <w:color w:val="24292E"/>
          <w:kern w:val="0"/>
        </w:rPr>
        <w:t>。</w:t>
      </w:r>
    </w:p>
    <w:p w14:paraId="748FE2D0" w14:textId="17C9F714" w:rsidR="005A61B3" w:rsidRDefault="005A61B3" w:rsidP="0013691A">
      <w:pPr>
        <w:pStyle w:val="af5"/>
        <w:ind w:firstLine="511"/>
        <w:rPr>
          <w:shd w:val="clear" w:color="auto" w:fill="FFFFFF"/>
        </w:rPr>
      </w:pPr>
      <w:r w:rsidRPr="00E51846">
        <w:rPr>
          <w:rFonts w:ascii="Segoe UI" w:hAnsi="Segoe UI" w:cs="Segoe UI" w:hint="eastAsia"/>
          <w:color w:val="24292E"/>
          <w:kern w:val="0"/>
        </w:rPr>
        <w:t>随机森林相比于决策树拥有出色的性能，这主要取决于他的“随机抽取样本特征”和“集成算法”，前者让它具有更稳定的抗过拟合能力，后者让它有更高的准确率</w:t>
      </w:r>
      <w:r>
        <w:rPr>
          <w:rFonts w:ascii="Segoe UI" w:hAnsi="Segoe UI" w:cs="Segoe UI" w:hint="eastAsia"/>
          <w:color w:val="24292E"/>
          <w:kern w:val="0"/>
        </w:rPr>
        <w:t>。</w:t>
      </w:r>
    </w:p>
    <w:p w14:paraId="387B284B" w14:textId="67C59C89" w:rsidR="002C47D8" w:rsidRDefault="002C47D8" w:rsidP="0013691A">
      <w:pPr>
        <w:pStyle w:val="af5"/>
        <w:ind w:firstLine="511"/>
        <w:rPr>
          <w:shd w:val="clear" w:color="auto" w:fill="FFFFFF"/>
        </w:rPr>
      </w:pPr>
    </w:p>
    <w:p w14:paraId="23132510" w14:textId="520C369C" w:rsidR="002C47D8" w:rsidRDefault="00DC23AC" w:rsidP="00DC23AC">
      <w:pPr>
        <w:pStyle w:val="3"/>
        <w:rPr>
          <w:shd w:val="clear" w:color="auto" w:fill="FFFFFF"/>
        </w:rPr>
      </w:pPr>
      <w:r>
        <w:rPr>
          <w:rFonts w:hint="eastAsia"/>
          <w:shd w:val="clear" w:color="auto" w:fill="FFFFFF"/>
        </w:rPr>
        <w:t>分类回归树（</w:t>
      </w:r>
      <w:r>
        <w:rPr>
          <w:rFonts w:hint="eastAsia"/>
          <w:shd w:val="clear" w:color="auto" w:fill="FFFFFF"/>
        </w:rPr>
        <w:t>C</w:t>
      </w:r>
      <w:r>
        <w:rPr>
          <w:shd w:val="clear" w:color="auto" w:fill="FFFFFF"/>
        </w:rPr>
        <w:t>ART</w:t>
      </w:r>
      <w:r>
        <w:rPr>
          <w:rFonts w:hint="eastAsia"/>
          <w:shd w:val="clear" w:color="auto" w:fill="FFFFFF"/>
        </w:rPr>
        <w:t>）</w:t>
      </w:r>
    </w:p>
    <w:p w14:paraId="7851E022" w14:textId="6625FC06" w:rsidR="002C47D8" w:rsidRDefault="00DC23AC" w:rsidP="0013691A">
      <w:pPr>
        <w:pStyle w:val="af5"/>
        <w:ind w:firstLine="511"/>
        <w:rPr>
          <w:rFonts w:ascii="Segoe UI" w:hAnsi="Segoe UI" w:cs="Segoe UI"/>
          <w:color w:val="24292E"/>
          <w:kern w:val="0"/>
        </w:rPr>
      </w:pPr>
      <w:r w:rsidRPr="00E51846">
        <w:rPr>
          <w:rFonts w:ascii="Segoe UI" w:hAnsi="Segoe UI" w:cs="Segoe UI" w:hint="eastAsia"/>
          <w:color w:val="24292E"/>
          <w:kern w:val="0"/>
        </w:rPr>
        <w:t>随机森林的决策树一般被称为</w:t>
      </w:r>
      <w:r w:rsidRPr="00E51846">
        <w:rPr>
          <w:rFonts w:ascii="Segoe UI" w:hAnsi="Segoe UI" w:cs="Segoe UI" w:hint="eastAsia"/>
          <w:color w:val="24292E"/>
          <w:kern w:val="0"/>
        </w:rPr>
        <w:t>CART</w:t>
      </w:r>
      <w:r w:rsidRPr="00E51846">
        <w:rPr>
          <w:rFonts w:ascii="Segoe UI" w:hAnsi="Segoe UI" w:cs="Segoe UI" w:hint="eastAsia"/>
          <w:color w:val="24292E"/>
          <w:kern w:val="0"/>
        </w:rPr>
        <w:t>（</w:t>
      </w:r>
      <w:r w:rsidRPr="00E51846">
        <w:rPr>
          <w:rFonts w:ascii="Segoe UI" w:hAnsi="Segoe UI" w:cs="Segoe UI" w:hint="eastAsia"/>
          <w:color w:val="24292E"/>
          <w:kern w:val="0"/>
        </w:rPr>
        <w:t>Classification</w:t>
      </w:r>
      <w:r w:rsidRPr="00E51846">
        <w:rPr>
          <w:rFonts w:ascii="Segoe UI" w:hAnsi="Segoe UI" w:cs="Segoe UI"/>
          <w:color w:val="24292E"/>
          <w:kern w:val="0"/>
        </w:rPr>
        <w:t xml:space="preserve"> </w:t>
      </w:r>
      <w:r w:rsidRPr="00E51846">
        <w:rPr>
          <w:rFonts w:ascii="Segoe UI" w:hAnsi="Segoe UI" w:cs="Segoe UI" w:hint="eastAsia"/>
          <w:color w:val="24292E"/>
          <w:kern w:val="0"/>
        </w:rPr>
        <w:t>and</w:t>
      </w:r>
      <w:r w:rsidRPr="00E51846">
        <w:rPr>
          <w:rFonts w:ascii="Segoe UI" w:hAnsi="Segoe UI" w:cs="Segoe UI"/>
          <w:color w:val="24292E"/>
          <w:kern w:val="0"/>
        </w:rPr>
        <w:t xml:space="preserve"> </w:t>
      </w:r>
      <w:r w:rsidRPr="00E51846">
        <w:rPr>
          <w:rFonts w:ascii="Segoe UI" w:hAnsi="Segoe UI" w:cs="Segoe UI" w:hint="eastAsia"/>
          <w:color w:val="24292E"/>
          <w:kern w:val="0"/>
        </w:rPr>
        <w:t>Regress</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，分类回归树，是决策树【</w:t>
      </w:r>
      <w:r w:rsidRPr="00E51846">
        <w:rPr>
          <w:rFonts w:ascii="Segoe UI" w:hAnsi="Segoe UI" w:cs="Segoe UI" w:hint="eastAsia"/>
          <w:color w:val="24292E"/>
          <w:kern w:val="0"/>
        </w:rPr>
        <w:t>decision</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】的一种，一般而言，用于数据挖掘的决策树都可以称为</w:t>
      </w:r>
      <w:r w:rsidRPr="00E51846">
        <w:rPr>
          <w:rFonts w:ascii="Segoe UI" w:hAnsi="Segoe UI" w:cs="Segoe UI" w:hint="eastAsia"/>
          <w:color w:val="24292E"/>
          <w:kern w:val="0"/>
        </w:rPr>
        <w:t>CART</w:t>
      </w:r>
      <w:r w:rsidRPr="00E51846">
        <w:rPr>
          <w:rFonts w:ascii="Segoe UI" w:hAnsi="Segoe UI" w:cs="Segoe UI" w:hint="eastAsia"/>
          <w:color w:val="24292E"/>
          <w:kern w:val="0"/>
        </w:rPr>
        <w:t>，然后根据更进一步的用途，即，用于分类还是回归，分为分类树和回归树）本文中，我们需要的是一种分类算法，也就是根据大量自变量（借贷者信息）对这些记录进行分类（会违约的和不会违约的）。而分类树的功能，简单来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Pr="00E51846">
        <w:rPr>
          <w:rFonts w:ascii="Segoe UI" w:hAnsi="Segoe UI" w:cs="Segoe UI" w:hint="eastAsia"/>
          <w:color w:val="24292E"/>
          <w:kern w:val="0"/>
        </w:rPr>
        <w:t>Random</w:t>
      </w:r>
      <w:r w:rsidRPr="00E51846">
        <w:rPr>
          <w:rFonts w:ascii="Segoe UI" w:hAnsi="Segoe UI" w:cs="Segoe UI"/>
          <w:color w:val="24292E"/>
          <w:kern w:val="0"/>
        </w:rPr>
        <w:t xml:space="preserve"> </w:t>
      </w:r>
      <w:r w:rsidRPr="00E51846">
        <w:rPr>
          <w:rFonts w:ascii="Segoe UI" w:hAnsi="Segoe UI" w:cs="Segoe UI" w:hint="eastAsia"/>
          <w:color w:val="24292E"/>
          <w:kern w:val="0"/>
        </w:rPr>
        <w:t>Forest</w:t>
      </w:r>
      <w:r w:rsidRPr="00E51846">
        <w:rPr>
          <w:rFonts w:ascii="Segoe UI" w:hAnsi="Segoe UI" w:cs="Segoe UI" w:hint="eastAsia"/>
          <w:color w:val="24292E"/>
          <w:kern w:val="0"/>
        </w:rPr>
        <w:t>，简称</w:t>
      </w:r>
      <w:r w:rsidRPr="00E51846">
        <w:rPr>
          <w:rFonts w:ascii="Segoe UI" w:hAnsi="Segoe UI" w:cs="Segoe UI" w:hint="eastAsia"/>
          <w:color w:val="24292E"/>
          <w:kern w:val="0"/>
        </w:rPr>
        <w:t>RF</w:t>
      </w:r>
      <w:r w:rsidRPr="00E51846">
        <w:rPr>
          <w:rFonts w:ascii="Segoe UI" w:hAnsi="Segoe UI" w:cs="Segoe UI" w:hint="eastAsia"/>
          <w:color w:val="24292E"/>
          <w:kern w:val="0"/>
        </w:rPr>
        <w:t>）来解决此题。</w:t>
      </w:r>
    </w:p>
    <w:p w14:paraId="23CF636C" w14:textId="77777777" w:rsidR="00DC23AC" w:rsidRPr="00DC23AC" w:rsidRDefault="00DC23AC" w:rsidP="0013691A">
      <w:pPr>
        <w:pStyle w:val="af5"/>
        <w:ind w:firstLine="511"/>
        <w:rPr>
          <w:rFonts w:hint="eastAsia"/>
          <w:shd w:val="clear" w:color="auto" w:fill="FFFFFF"/>
        </w:rPr>
      </w:pPr>
    </w:p>
    <w:p w14:paraId="298381A1" w14:textId="163D8B6F" w:rsidR="002C47D8" w:rsidRDefault="00DC23AC" w:rsidP="0013691A">
      <w:pPr>
        <w:pStyle w:val="af5"/>
        <w:ind w:firstLine="511"/>
        <w:rPr>
          <w:shd w:val="clear" w:color="auto" w:fill="FFFFFF"/>
        </w:rPr>
      </w:pPr>
      <w:r>
        <w:rPr>
          <w:noProof/>
          <w:shd w:val="clear" w:color="auto" w:fill="FFFFFF"/>
        </w:rPr>
        <w:lastRenderedPageBreak/>
        <w:drawing>
          <wp:inline distT="0" distB="0" distL="0" distR="0" wp14:anchorId="50D37E1A" wp14:editId="0058146F">
            <wp:extent cx="5404513" cy="270999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221" cy="2719374"/>
                    </a:xfrm>
                    <a:prstGeom prst="rect">
                      <a:avLst/>
                    </a:prstGeom>
                    <a:noFill/>
                  </pic:spPr>
                </pic:pic>
              </a:graphicData>
            </a:graphic>
          </wp:inline>
        </w:drawing>
      </w:r>
    </w:p>
    <w:p w14:paraId="60725696" w14:textId="1D70963B" w:rsidR="002C47D8" w:rsidRDefault="002C47D8" w:rsidP="0013691A">
      <w:pPr>
        <w:pStyle w:val="af5"/>
        <w:ind w:firstLine="511"/>
        <w:rPr>
          <w:shd w:val="clear" w:color="auto" w:fill="FFFFFF"/>
        </w:rPr>
      </w:pPr>
    </w:p>
    <w:p w14:paraId="1F41C9CF" w14:textId="738A08FC" w:rsidR="002C47D8" w:rsidRDefault="00DC23AC" w:rsidP="0013691A">
      <w:pPr>
        <w:pStyle w:val="af5"/>
        <w:ind w:firstLine="511"/>
        <w:rPr>
          <w:shd w:val="clear" w:color="auto" w:fill="FFFFFF"/>
        </w:rPr>
      </w:pPr>
      <w:r>
        <w:rPr>
          <w:rFonts w:ascii="Segoe UI" w:hAnsi="Segoe UI" w:cs="Segoe UI" w:hint="eastAsia"/>
          <w:color w:val="24292E"/>
          <w:kern w:val="0"/>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会让叶结点包含所有的属性</w:t>
      </w:r>
      <w:r>
        <w:rPr>
          <w:rFonts w:ascii="Segoe UI" w:hAnsi="Segoe UI" w:cs="Segoe UI" w:hint="eastAsia"/>
          <w:color w:val="24292E"/>
          <w:kern w:val="0"/>
        </w:rPr>
        <w:t>。</w:t>
      </w:r>
    </w:p>
    <w:p w14:paraId="0D07E922" w14:textId="77777777" w:rsidR="002C47D8" w:rsidRPr="00DE44DF" w:rsidRDefault="002C47D8" w:rsidP="0013691A">
      <w:pPr>
        <w:pStyle w:val="af5"/>
        <w:ind w:firstLine="511"/>
        <w:rPr>
          <w:shd w:val="clear" w:color="auto" w:fill="FFFFFF"/>
        </w:rPr>
      </w:pPr>
    </w:p>
    <w:p w14:paraId="0A87CAA3" w14:textId="472C3456" w:rsidR="005C4E64" w:rsidRPr="00DE44DF" w:rsidRDefault="00DC23AC" w:rsidP="00DC23AC">
      <w:pPr>
        <w:pStyle w:val="3"/>
        <w:rPr>
          <w:shd w:val="clear" w:color="auto" w:fill="FFFFFF"/>
        </w:rPr>
      </w:pPr>
      <w:r>
        <w:rPr>
          <w:rFonts w:hint="eastAsia"/>
          <w:shd w:val="clear" w:color="auto" w:fill="FFFFFF"/>
        </w:rPr>
        <w:t>随机森林的优化：随机化</w:t>
      </w:r>
    </w:p>
    <w:p w14:paraId="37C433B6" w14:textId="24AF7A97" w:rsidR="005C4E64" w:rsidRDefault="00DC23AC" w:rsidP="0013691A">
      <w:pPr>
        <w:pStyle w:val="af5"/>
        <w:ind w:firstLine="511"/>
        <w:rPr>
          <w:rFonts w:ascii="Segoe UI" w:hAnsi="Segoe UI" w:cs="Segoe UI"/>
          <w:color w:val="24292E"/>
          <w:kern w:val="0"/>
        </w:rPr>
      </w:pPr>
      <w:r w:rsidRPr="00765A14">
        <w:rPr>
          <w:rFonts w:ascii="Segoe UI" w:hAnsi="Segoe UI" w:cs="Segoe UI" w:hint="eastAsia"/>
          <w:color w:val="24292E"/>
          <w:kern w:val="0"/>
        </w:rPr>
        <w:t>随机森林为了保证较强的抗过拟合和抗噪声能力，在构建每一棵</w:t>
      </w:r>
      <w:r w:rsidRPr="00765A14">
        <w:rPr>
          <w:rFonts w:ascii="Segoe UI" w:hAnsi="Segoe UI" w:cs="Segoe UI"/>
          <w:color w:val="24292E"/>
          <w:kern w:val="0"/>
        </w:rPr>
        <w:t>CART</w:t>
      </w:r>
      <w:r w:rsidRPr="00765A14">
        <w:rPr>
          <w:rFonts w:ascii="Segoe UI" w:hAnsi="Segoe UI" w:cs="Segoe UI" w:hint="eastAsia"/>
          <w:color w:val="24292E"/>
          <w:kern w:val="0"/>
        </w:rPr>
        <w:t>决策树的时候采用了行抽样和列抽样的随机化方法</w:t>
      </w:r>
      <w:r>
        <w:rPr>
          <w:rFonts w:ascii="Segoe UI" w:hAnsi="Segoe UI" w:cs="Segoe UI" w:hint="eastAsia"/>
          <w:color w:val="24292E"/>
          <w:kern w:val="0"/>
        </w:rPr>
        <w:t>。</w:t>
      </w:r>
    </w:p>
    <w:p w14:paraId="7AFEB769" w14:textId="6B40C2F4" w:rsidR="00DC23AC" w:rsidRPr="00DC23AC" w:rsidRDefault="00DC23AC" w:rsidP="0013691A">
      <w:pPr>
        <w:pStyle w:val="af5"/>
        <w:ind w:firstLine="513"/>
        <w:rPr>
          <w:rFonts w:hint="eastAsia"/>
          <w:b/>
          <w:bCs/>
          <w:shd w:val="clear" w:color="auto" w:fill="FFFFFF"/>
        </w:rPr>
      </w:pPr>
      <w:r w:rsidRPr="00DC23AC">
        <w:rPr>
          <w:rFonts w:hint="eastAsia"/>
          <w:b/>
          <w:bCs/>
          <w:shd w:val="clear" w:color="auto" w:fill="FFFFFF"/>
        </w:rPr>
        <w:t>行抽样：</w:t>
      </w:r>
    </w:p>
    <w:p w14:paraId="1E43E9BD" w14:textId="77777777" w:rsidR="00DC23AC" w:rsidRPr="00DC23AC" w:rsidRDefault="00DC23AC" w:rsidP="00DC23AC">
      <w:pPr>
        <w:pStyle w:val="af5"/>
        <w:ind w:firstLine="511"/>
        <w:rPr>
          <w:rFonts w:hint="eastAsia"/>
          <w:shd w:val="clear" w:color="auto" w:fill="FFFFFF"/>
        </w:rPr>
      </w:pPr>
      <w:r w:rsidRPr="00DC23AC">
        <w:rPr>
          <w:rFonts w:hint="eastAsia"/>
          <w:shd w:val="clear" w:color="auto" w:fill="FFFFFF"/>
        </w:rPr>
        <w:t>假设训练集的数据行数为</w:t>
      </w:r>
      <w:r w:rsidRPr="00DC23AC">
        <w:rPr>
          <w:rFonts w:hint="eastAsia"/>
          <w:shd w:val="clear" w:color="auto" w:fill="FFFFFF"/>
        </w:rPr>
        <w:t>N</w:t>
      </w:r>
      <w:r w:rsidRPr="00DC23AC">
        <w:rPr>
          <w:rFonts w:hint="eastAsia"/>
          <w:shd w:val="clear" w:color="auto" w:fill="FFFFFF"/>
        </w:rPr>
        <w:t>，对于每一棵</w:t>
      </w:r>
      <w:r w:rsidRPr="00DC23AC">
        <w:rPr>
          <w:rFonts w:hint="eastAsia"/>
          <w:shd w:val="clear" w:color="auto" w:fill="FFFFFF"/>
        </w:rPr>
        <w:t>CART</w:t>
      </w:r>
      <w:r w:rsidRPr="00DC23AC">
        <w:rPr>
          <w:rFonts w:hint="eastAsia"/>
          <w:shd w:val="clear" w:color="auto" w:fill="FFFFFF"/>
        </w:rPr>
        <w:t>树，我们从</w:t>
      </w:r>
      <w:r w:rsidRPr="00DC23AC">
        <w:rPr>
          <w:rFonts w:hint="eastAsia"/>
          <w:shd w:val="clear" w:color="auto" w:fill="FFFFFF"/>
        </w:rPr>
        <w:t>N</w:t>
      </w:r>
      <w:r w:rsidRPr="00DC23AC">
        <w:rPr>
          <w:rFonts w:hint="eastAsia"/>
          <w:shd w:val="clear" w:color="auto" w:fill="FFFFFF"/>
        </w:rPr>
        <w:t>个原始样本中有放回地随机抽取</w:t>
      </w:r>
      <w:r w:rsidRPr="00DC23AC">
        <w:rPr>
          <w:rFonts w:hint="eastAsia"/>
          <w:shd w:val="clear" w:color="auto" w:fill="FFFFFF"/>
        </w:rPr>
        <w:t>K</w:t>
      </w:r>
      <w:r w:rsidRPr="00DC23AC">
        <w:rPr>
          <w:rFonts w:hint="eastAsia"/>
          <w:shd w:val="clear" w:color="auto" w:fill="FFFFFF"/>
        </w:rPr>
        <w:t>个作为单棵树的训练集。</w:t>
      </w:r>
    </w:p>
    <w:p w14:paraId="2E6ACCA1" w14:textId="77777777" w:rsidR="00DC23AC" w:rsidRPr="00DC23AC" w:rsidRDefault="00DC23AC" w:rsidP="00DC23AC">
      <w:pPr>
        <w:pStyle w:val="af5"/>
        <w:ind w:firstLine="511"/>
        <w:rPr>
          <w:rFonts w:hint="eastAsia"/>
          <w:shd w:val="clear" w:color="auto" w:fill="FFFFFF"/>
        </w:rPr>
      </w:pPr>
      <w:r w:rsidRPr="00DC23AC">
        <w:rPr>
          <w:rFonts w:hint="eastAsia"/>
          <w:shd w:val="clear" w:color="auto" w:fill="FFFFFF"/>
        </w:rPr>
        <w:t>假设随机森林中</w:t>
      </w:r>
      <w:r w:rsidRPr="00DC23AC">
        <w:rPr>
          <w:rFonts w:hint="eastAsia"/>
          <w:shd w:val="clear" w:color="auto" w:fill="FFFFFF"/>
        </w:rPr>
        <w:t>CART</w:t>
      </w:r>
      <w:r w:rsidRPr="00DC23AC">
        <w:rPr>
          <w:rFonts w:hint="eastAsia"/>
          <w:shd w:val="clear" w:color="auto" w:fill="FFFFFF"/>
        </w:rPr>
        <w:t>树数目为</w:t>
      </w:r>
      <w:r w:rsidRPr="00DC23AC">
        <w:rPr>
          <w:rFonts w:hint="eastAsia"/>
          <w:shd w:val="clear" w:color="auto" w:fill="FFFFFF"/>
        </w:rPr>
        <w:t xml:space="preserve">K </w:t>
      </w:r>
      <w:r w:rsidRPr="00DC23AC">
        <w:rPr>
          <w:rFonts w:hint="eastAsia"/>
          <w:shd w:val="clear" w:color="auto" w:fill="FFFFFF"/>
        </w:rPr>
        <w:t>，那么我们通过该办法生成</w:t>
      </w:r>
      <w:r w:rsidRPr="00DC23AC">
        <w:rPr>
          <w:rFonts w:hint="eastAsia"/>
          <w:shd w:val="clear" w:color="auto" w:fill="FFFFFF"/>
        </w:rPr>
        <w:t>K</w:t>
      </w:r>
      <w:r w:rsidRPr="00DC23AC">
        <w:rPr>
          <w:rFonts w:hint="eastAsia"/>
          <w:shd w:val="clear" w:color="auto" w:fill="FFFFFF"/>
        </w:rPr>
        <w:t>个独立的训练集用于</w:t>
      </w:r>
      <w:r w:rsidRPr="00DC23AC">
        <w:rPr>
          <w:rFonts w:hint="eastAsia"/>
          <w:shd w:val="clear" w:color="auto" w:fill="FFFFFF"/>
        </w:rPr>
        <w:t>CART</w:t>
      </w:r>
      <w:r w:rsidRPr="00DC23AC">
        <w:rPr>
          <w:rFonts w:hint="eastAsia"/>
          <w:shd w:val="clear" w:color="auto" w:fill="FFFFFF"/>
        </w:rPr>
        <w:t>的训练。</w:t>
      </w:r>
    </w:p>
    <w:p w14:paraId="2E8FDDEC" w14:textId="52391594" w:rsidR="00EE0211" w:rsidRPr="00DE44DF" w:rsidRDefault="00DC23AC" w:rsidP="00DC23AC">
      <w:pPr>
        <w:pStyle w:val="af5"/>
        <w:ind w:firstLine="511"/>
        <w:rPr>
          <w:shd w:val="clear" w:color="auto" w:fill="FFFFFF"/>
        </w:rPr>
      </w:pPr>
      <w:r w:rsidRPr="00DC23AC">
        <w:rPr>
          <w:rFonts w:hint="eastAsia"/>
          <w:shd w:val="clear" w:color="auto" w:fill="FFFFFF"/>
        </w:rPr>
        <w:t>对于单独一个样本而言，它在次有放回地随机抽样中都不被抽中的概率是：</w:t>
      </w:r>
    </w:p>
    <w:p w14:paraId="4B55FFEE" w14:textId="77777777" w:rsidR="00EE0211" w:rsidRPr="00DE44DF" w:rsidRDefault="00EE0211" w:rsidP="0013691A">
      <w:pPr>
        <w:pStyle w:val="af5"/>
        <w:ind w:firstLine="511"/>
        <w:rPr>
          <w:shd w:val="clear" w:color="auto" w:fill="FFFFFF"/>
        </w:rPr>
      </w:pPr>
    </w:p>
    <w:p w14:paraId="3B757E9C" w14:textId="77777777" w:rsidR="00DC23AC" w:rsidRPr="00750FD5" w:rsidRDefault="00DC23AC" w:rsidP="00DC23AC">
      <w:pPr>
        <w:rPr>
          <w:rFonts w:ascii="Segoe UI" w:hAnsi="Segoe UI" w:cs="Segoe UI"/>
          <w:color w:val="24292E"/>
          <w:kern w:val="0"/>
          <w:sz w:val="24"/>
        </w:rPr>
      </w:pPr>
      <m:oMathPara>
        <m:oMathParaPr>
          <m:jc m:val="centerGroup"/>
        </m:oMathParaPr>
        <m:oMath>
          <m:sSup>
            <m:sSupPr>
              <m:ctrlPr>
                <w:rPr>
                  <w:rFonts w:ascii="Cambria Math" w:hAnsi="Cambria Math" w:cs="Segoe UI"/>
                  <w:color w:val="24292E"/>
                  <w:kern w:val="0"/>
                  <w:sz w:val="24"/>
                </w:rPr>
              </m:ctrlPr>
            </m:sSupPr>
            <m:e>
              <m:d>
                <m:dPr>
                  <m:begChr m:val="（"/>
                  <m:endChr m:val="）"/>
                  <m:ctrlPr>
                    <w:rPr>
                      <w:rFonts w:ascii="Cambria Math" w:hAnsi="Cambria Math" w:cs="Segoe UI"/>
                      <w:color w:val="24292E"/>
                      <w:kern w:val="0"/>
                      <w:sz w:val="24"/>
                    </w:rPr>
                  </m:ctrlPr>
                </m:dPr>
                <m:e>
                  <m:r>
                    <m:rPr>
                      <m:sty m:val="b"/>
                    </m:rPr>
                    <w:rPr>
                      <w:rFonts w:ascii="Cambria Math" w:hAnsi="Cambria Math" w:cs="Segoe UI"/>
                      <w:color w:val="24292E"/>
                      <w:kern w:val="0"/>
                      <w:sz w:val="24"/>
                    </w:rPr>
                    <m:t>1</m:t>
                  </m:r>
                  <m:r>
                    <m:rPr>
                      <m:sty m:val="p"/>
                    </m:rPr>
                    <w:rPr>
                      <w:rFonts w:ascii="Cambria Math" w:hAnsi="Cambria Math" w:cs="Segoe UI"/>
                      <w:color w:val="24292E"/>
                      <w:kern w:val="0"/>
                      <w:sz w:val="24"/>
                    </w:rPr>
                    <m:t> -</m:t>
                  </m:r>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e>
              </m:d>
            </m:e>
            <m:sup>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sup>
          </m:sSup>
        </m:oMath>
      </m:oMathPara>
    </w:p>
    <w:p w14:paraId="185F1725" w14:textId="77777777" w:rsidR="00EE2671" w:rsidRPr="00DE44DF" w:rsidRDefault="00EE2671" w:rsidP="0013691A">
      <w:pPr>
        <w:pStyle w:val="af5"/>
        <w:ind w:firstLine="511"/>
        <w:rPr>
          <w:shd w:val="clear" w:color="auto" w:fill="FFFFFF"/>
        </w:rPr>
      </w:pPr>
    </w:p>
    <w:p w14:paraId="33CEA1DF" w14:textId="77777777" w:rsidR="00DC23AC" w:rsidRDefault="00DC23AC" w:rsidP="00DC23AC">
      <w:pPr>
        <w:pStyle w:val="af5"/>
        <w:ind w:firstLine="511"/>
        <w:rPr>
          <w:rFonts w:hint="eastAsia"/>
        </w:rPr>
      </w:pPr>
      <w:r>
        <w:rPr>
          <w:rFonts w:hint="eastAsia"/>
        </w:rPr>
        <w:t>当足够大时，该式的结果约等于</w:t>
      </w:r>
      <w:r>
        <w:rPr>
          <w:rFonts w:hint="eastAsia"/>
        </w:rPr>
        <w:t>1/e</w:t>
      </w:r>
      <w:r>
        <w:rPr>
          <w:rFonts w:hint="eastAsia"/>
        </w:rPr>
        <w:t>，即在每一轮行抽样大概有的</w:t>
      </w:r>
      <w:r>
        <w:rPr>
          <w:rFonts w:hint="eastAsia"/>
        </w:rPr>
        <w:t xml:space="preserve">36.8% </w:t>
      </w:r>
      <w:r>
        <w:rPr>
          <w:rFonts w:hint="eastAsia"/>
        </w:rPr>
        <w:t>数据始终不会被采集到。</w:t>
      </w:r>
    </w:p>
    <w:p w14:paraId="1924AC80" w14:textId="77777777" w:rsidR="00DC23AC" w:rsidRPr="00DC23AC" w:rsidRDefault="00DC23AC" w:rsidP="00DC23AC">
      <w:pPr>
        <w:pStyle w:val="af5"/>
        <w:ind w:firstLine="513"/>
        <w:rPr>
          <w:rFonts w:hint="eastAsia"/>
          <w:b/>
          <w:bCs/>
        </w:rPr>
      </w:pPr>
      <w:r w:rsidRPr="00DC23AC">
        <w:rPr>
          <w:rFonts w:hint="eastAsia"/>
          <w:b/>
          <w:bCs/>
        </w:rPr>
        <w:t>列抽样：</w:t>
      </w:r>
    </w:p>
    <w:p w14:paraId="2EFA5EBA" w14:textId="77777777" w:rsidR="00DC23AC" w:rsidRDefault="00DC23AC" w:rsidP="00DC23AC">
      <w:pPr>
        <w:pStyle w:val="af5"/>
        <w:ind w:firstLine="511"/>
        <w:rPr>
          <w:rFonts w:hint="eastAsia"/>
        </w:rPr>
      </w:pPr>
      <w:r>
        <w:rPr>
          <w:rFonts w:hint="eastAsia"/>
        </w:rPr>
        <w:t>假设原始数据集的特征数为，在通过行采样获取每棵</w:t>
      </w:r>
      <w:r>
        <w:rPr>
          <w:rFonts w:hint="eastAsia"/>
        </w:rPr>
        <w:t>CART</w:t>
      </w:r>
      <w:r>
        <w:rPr>
          <w:rFonts w:hint="eastAsia"/>
        </w:rPr>
        <w:t>树的训练集后，随机森林会随机选取</w:t>
      </w:r>
      <w:r>
        <w:rPr>
          <w:rFonts w:hint="eastAsia"/>
        </w:rPr>
        <w:t>m</w:t>
      </w:r>
      <w:r>
        <w:rPr>
          <w:rFonts w:hint="eastAsia"/>
        </w:rPr>
        <w:t>个特征（</w:t>
      </w:r>
      <w:r>
        <w:rPr>
          <w:rFonts w:hint="eastAsia"/>
        </w:rPr>
        <w:t>m&lt;M</w:t>
      </w:r>
      <w:r>
        <w:rPr>
          <w:rFonts w:hint="eastAsia"/>
        </w:rPr>
        <w:t>）训练用于每一棵</w:t>
      </w:r>
      <w:r>
        <w:rPr>
          <w:rFonts w:hint="eastAsia"/>
        </w:rPr>
        <w:t>CART</w:t>
      </w:r>
      <w:r>
        <w:rPr>
          <w:rFonts w:hint="eastAsia"/>
        </w:rPr>
        <w:t>树的生成。</w:t>
      </w:r>
    </w:p>
    <w:p w14:paraId="129356B7" w14:textId="52FC7E4F" w:rsidR="00B96DFD" w:rsidRDefault="00DC23AC" w:rsidP="00DC23AC">
      <w:pPr>
        <w:pStyle w:val="af5"/>
        <w:ind w:firstLine="511"/>
      </w:pPr>
      <w:r>
        <w:rPr>
          <w:rFonts w:hint="eastAsia"/>
        </w:rPr>
        <w:lastRenderedPageBreak/>
        <w:t>当</w:t>
      </w:r>
      <w:r>
        <w:rPr>
          <w:rFonts w:hint="eastAsia"/>
        </w:rPr>
        <w:t>m</w:t>
      </w:r>
      <w:r>
        <w:rPr>
          <w:rFonts w:hint="eastAsia"/>
        </w:rPr>
        <w:t>越小时，模型的抗干扰性和抗过拟合性越强，但是模型的准确率会下降，因此在实际建模过程中，常需要用交叉验证等方式选择合适的值</w:t>
      </w:r>
      <w:r>
        <w:rPr>
          <w:rFonts w:hint="eastAsia"/>
        </w:rPr>
        <w:t>。</w:t>
      </w:r>
    </w:p>
    <w:p w14:paraId="3B866D8C" w14:textId="2F256D53" w:rsidR="00DC23AC" w:rsidRDefault="00DC23AC" w:rsidP="00DC23AC">
      <w:pPr>
        <w:pStyle w:val="af5"/>
        <w:ind w:firstLine="511"/>
      </w:pPr>
    </w:p>
    <w:p w14:paraId="49DFDE58" w14:textId="2086A069" w:rsidR="00DC23AC" w:rsidRDefault="00DC23AC" w:rsidP="00DC23AC">
      <w:pPr>
        <w:pStyle w:val="3"/>
      </w:pPr>
      <w:r>
        <w:rPr>
          <w:rFonts w:hint="eastAsia"/>
        </w:rPr>
        <w:t>实现的思路</w:t>
      </w:r>
    </w:p>
    <w:p w14:paraId="2E8A2B2C" w14:textId="77777777" w:rsidR="00DC23AC" w:rsidRDefault="00DC23AC" w:rsidP="00DC23AC">
      <w:pPr>
        <w:pStyle w:val="af5"/>
        <w:ind w:firstLine="511"/>
        <w:rPr>
          <w:rFonts w:hint="eastAsia"/>
        </w:rPr>
      </w:pPr>
      <w:r>
        <w:rPr>
          <w:rFonts w:hint="eastAsia"/>
        </w:rPr>
        <w:t>我</w:t>
      </w:r>
      <w:r>
        <w:rPr>
          <w:rFonts w:hint="eastAsia"/>
        </w:rPr>
        <w:t>们知道在</w:t>
      </w:r>
      <w:r>
        <w:rPr>
          <w:rFonts w:hint="eastAsia"/>
        </w:rPr>
        <w:t>python</w:t>
      </w:r>
      <w:r>
        <w:rPr>
          <w:rFonts w:hint="eastAsia"/>
        </w:rPr>
        <w:t>的机器学习包中，也有完整的随机森林的学习模块，在</w:t>
      </w:r>
      <w:r>
        <w:rPr>
          <w:rFonts w:hint="eastAsia"/>
        </w:rPr>
        <w:t>sklearn</w:t>
      </w:r>
      <w:r>
        <w:rPr>
          <w:rFonts w:hint="eastAsia"/>
        </w:rPr>
        <w:t>（</w:t>
      </w:r>
      <w:r>
        <w:rPr>
          <w:rFonts w:hint="eastAsia"/>
        </w:rPr>
        <w:t>scikit-learn</w:t>
      </w:r>
      <w:r>
        <w:rPr>
          <w:rFonts w:hint="eastAsia"/>
        </w:rPr>
        <w:t>）之下，为此，我们可以借助</w:t>
      </w:r>
      <w:r>
        <w:rPr>
          <w:rFonts w:hint="eastAsia"/>
        </w:rPr>
        <w:t>python</w:t>
      </w:r>
      <w:r>
        <w:rPr>
          <w:rFonts w:hint="eastAsia"/>
        </w:rPr>
        <w:t>实现上文所述的机器学习方法，同样需要注意的是，随机森林要求真实值不能为空，因此，我们在数据清洗的时候也将所有</w:t>
      </w:r>
      <w:r>
        <w:rPr>
          <w:rFonts w:hint="eastAsia"/>
        </w:rPr>
        <w:t>NaN</w:t>
      </w:r>
      <w:r>
        <w:rPr>
          <w:rFonts w:hint="eastAsia"/>
        </w:rPr>
        <w:t>进行合理的填充，我们同样采用中位数填充法，填充完成后，我们同样使用归一化方法将所有的数据都压缩到</w:t>
      </w:r>
      <w:r>
        <w:rPr>
          <w:rFonts w:hint="eastAsia"/>
        </w:rPr>
        <w:t>0-1</w:t>
      </w:r>
      <w:r>
        <w:rPr>
          <w:rFonts w:hint="eastAsia"/>
        </w:rPr>
        <w:t>之间。</w:t>
      </w:r>
    </w:p>
    <w:p w14:paraId="3DA7A715" w14:textId="05A6F93A" w:rsidR="00DC23AC" w:rsidRDefault="00DC23AC" w:rsidP="00DC23AC">
      <w:pPr>
        <w:pStyle w:val="af5"/>
        <w:ind w:firstLine="511"/>
      </w:pPr>
      <w:r>
        <w:rPr>
          <w:rFonts w:hint="eastAsia"/>
        </w:rPr>
        <w:t>具体的代码和实验结果见第七章。</w:t>
      </w:r>
    </w:p>
    <w:p w14:paraId="183CA931" w14:textId="6A336DF4" w:rsidR="00DC23AC" w:rsidRDefault="00DC23AC" w:rsidP="00DC23AC">
      <w:pPr>
        <w:pStyle w:val="af5"/>
        <w:ind w:firstLine="511"/>
      </w:pPr>
    </w:p>
    <w:p w14:paraId="520E0979" w14:textId="1F8E418A" w:rsidR="00DC23AC" w:rsidRDefault="00DC23AC" w:rsidP="00DC23AC">
      <w:pPr>
        <w:pStyle w:val="2"/>
      </w:pPr>
      <w:r>
        <w:rPr>
          <w:rFonts w:hint="eastAsia"/>
        </w:rPr>
        <w:t>XGBoost</w:t>
      </w:r>
      <w:r>
        <w:rPr>
          <w:rFonts w:hint="eastAsia"/>
        </w:rPr>
        <w:t>和</w:t>
      </w:r>
      <w:r>
        <w:rPr>
          <w:rFonts w:hint="eastAsia"/>
        </w:rPr>
        <w:t>LightGBM</w:t>
      </w:r>
    </w:p>
    <w:p w14:paraId="112D2EB4" w14:textId="7153EE7E" w:rsidR="00DC23AC" w:rsidRDefault="00E806AC" w:rsidP="00E806AC">
      <w:pPr>
        <w:pStyle w:val="3"/>
      </w:pPr>
      <w:r>
        <w:rPr>
          <w:rFonts w:hint="eastAsia"/>
        </w:rPr>
        <w:t>X</w:t>
      </w:r>
      <w:r>
        <w:t>Gboost</w:t>
      </w:r>
    </w:p>
    <w:p w14:paraId="2703538E" w14:textId="4D90A77F" w:rsidR="00E806AC" w:rsidRDefault="00E806AC" w:rsidP="00E806AC">
      <w:pPr>
        <w:pStyle w:val="af5"/>
        <w:ind w:firstLine="511"/>
        <w:rPr>
          <w:rFonts w:hint="eastAsia"/>
        </w:rPr>
      </w:pPr>
      <w:r>
        <w:rPr>
          <w:rFonts w:hint="eastAsia"/>
        </w:rPr>
        <w:t>XGboost</w:t>
      </w:r>
      <w:r>
        <w:rPr>
          <w:rFonts w:hint="eastAsia"/>
        </w:rPr>
        <w:t>是</w:t>
      </w:r>
      <w:r>
        <w:rPr>
          <w:rFonts w:hint="eastAsia"/>
        </w:rPr>
        <w:t xml:space="preserve">Extreme Gradient Boosting </w:t>
      </w:r>
      <w:r>
        <w:rPr>
          <w:rFonts w:hint="eastAsia"/>
        </w:rPr>
        <w:t>（</w:t>
      </w:r>
      <w:r>
        <w:rPr>
          <w:rFonts w:hint="eastAsia"/>
        </w:rPr>
        <w:t>Decision Tree</w:t>
      </w:r>
      <w:r>
        <w:rPr>
          <w:rFonts w:hint="eastAsia"/>
        </w:rPr>
        <w:t>）（极限梯度提升决策树）的简称，和随机森林一样，他也是通过改进单一决策树而来的，不过他的想法不是简单的增加树的数量，而是通过泰勒展开式，对之前决策树的优化过程做一些改进，使得优化更加有效，具体的算法思想如下：</w:t>
      </w:r>
    </w:p>
    <w:p w14:paraId="45A93A90" w14:textId="77777777" w:rsidR="00E806AC" w:rsidRDefault="00E806AC" w:rsidP="00E806AC">
      <w:pPr>
        <w:pStyle w:val="af5"/>
        <w:ind w:firstLine="511"/>
        <w:rPr>
          <w:rFonts w:hint="eastAsia"/>
        </w:rPr>
      </w:pPr>
      <w:r>
        <w:rPr>
          <w:rFonts w:hint="eastAsia"/>
        </w:rPr>
        <w:t>1.</w:t>
      </w:r>
      <w:r>
        <w:rPr>
          <w:rFonts w:hint="eastAsia"/>
        </w:rPr>
        <w:tab/>
      </w:r>
      <w:r>
        <w:rPr>
          <w:rFonts w:hint="eastAsia"/>
        </w:rPr>
        <w:t>不断地添加树，不断地进行特征分裂来生长一棵树，每次添加一个树，其实是学习一个新函数</w:t>
      </w:r>
      <w:r>
        <w:rPr>
          <w:rFonts w:hint="eastAsia"/>
        </w:rPr>
        <w:t>f(x)</w:t>
      </w:r>
      <w:r>
        <w:rPr>
          <w:rFonts w:hint="eastAsia"/>
        </w:rPr>
        <w:t>，去拟合上次预测的残差。</w:t>
      </w:r>
    </w:p>
    <w:p w14:paraId="08388733" w14:textId="77777777" w:rsidR="00E806AC" w:rsidRDefault="00E806AC" w:rsidP="00E806AC">
      <w:pPr>
        <w:pStyle w:val="af5"/>
        <w:ind w:firstLine="511"/>
        <w:rPr>
          <w:rFonts w:hint="eastAsia"/>
        </w:rPr>
      </w:pPr>
      <w:r>
        <w:rPr>
          <w:rFonts w:hint="eastAsia"/>
        </w:rPr>
        <w:t>2.</w:t>
      </w:r>
      <w:r>
        <w:rPr>
          <w:rFonts w:hint="eastAsia"/>
        </w:rPr>
        <w:tab/>
      </w:r>
      <w:r>
        <w:rPr>
          <w:rFonts w:hint="eastAsia"/>
        </w:rPr>
        <w:t>当我们训练完成得到</w:t>
      </w:r>
      <w:r>
        <w:rPr>
          <w:rFonts w:hint="eastAsia"/>
        </w:rPr>
        <w:t>k</w:t>
      </w:r>
      <w:r>
        <w:rPr>
          <w:rFonts w:hint="eastAsia"/>
        </w:rPr>
        <w:t>棵树，我们要预测一个样本的分数，其实就是根据这个样本的特征，在每棵树中会落到对应的一个叶子节点，每个叶子节点就对应一个分数</w:t>
      </w:r>
    </w:p>
    <w:p w14:paraId="7BA75DAE" w14:textId="77777777" w:rsidR="00E806AC" w:rsidRDefault="00E806AC" w:rsidP="00E806AC">
      <w:pPr>
        <w:pStyle w:val="af5"/>
        <w:ind w:firstLine="511"/>
        <w:rPr>
          <w:rFonts w:hint="eastAsia"/>
        </w:rPr>
      </w:pPr>
      <w:r>
        <w:rPr>
          <w:rFonts w:hint="eastAsia"/>
        </w:rPr>
        <w:t>3.</w:t>
      </w:r>
      <w:r>
        <w:rPr>
          <w:rFonts w:hint="eastAsia"/>
        </w:rPr>
        <w:tab/>
      </w:r>
      <w:r>
        <w:rPr>
          <w:rFonts w:hint="eastAsia"/>
        </w:rPr>
        <w:t>最后只需要将每棵树对应的分数加起来就是该样本的预测值。</w:t>
      </w:r>
    </w:p>
    <w:p w14:paraId="0851D083" w14:textId="3BF149E4" w:rsidR="00DC23AC" w:rsidRDefault="00E806AC" w:rsidP="00E806AC">
      <w:pPr>
        <w:pStyle w:val="af5"/>
        <w:ind w:firstLine="511"/>
      </w:pPr>
      <w:r>
        <w:rPr>
          <w:rFonts w:hint="eastAsia"/>
        </w:rPr>
        <w:t>XGboos</w:t>
      </w:r>
      <w:r>
        <w:t>t</w:t>
      </w:r>
      <w:r>
        <w:rPr>
          <w:rFonts w:hint="eastAsia"/>
        </w:rPr>
        <w:t>的关键在于优化误差项，我们这里每一次迭代，都是增加一棵树去拟合之前树的预测结果和真实值之间的残差，如下图所示，一个</w:t>
      </w:r>
      <w:r>
        <w:rPr>
          <w:rFonts w:hint="eastAsia"/>
        </w:rPr>
        <w:t>f(x_i )</w:t>
      </w:r>
      <w:r>
        <w:rPr>
          <w:rFonts w:hint="eastAsia"/>
        </w:rPr>
        <w:t>可以看作是一个决策树的配置函数。</w:t>
      </w:r>
    </w:p>
    <w:p w14:paraId="5EB4ABD1" w14:textId="54304CB6" w:rsidR="00DC23AC" w:rsidRDefault="00DC23AC" w:rsidP="00DC23AC">
      <w:pPr>
        <w:pStyle w:val="af5"/>
        <w:ind w:firstLine="511"/>
      </w:pPr>
    </w:p>
    <w:p w14:paraId="5BFBCF83" w14:textId="12A479A8" w:rsidR="00DC23AC" w:rsidRPr="0034408B" w:rsidRDefault="0034408B" w:rsidP="00DC23AC">
      <w:pPr>
        <w:pStyle w:val="af5"/>
        <w:ind w:firstLine="511"/>
      </w:pPr>
      <w:r>
        <w:rPr>
          <w:noProof/>
        </w:rPr>
        <w:drawing>
          <wp:inline distT="0" distB="0" distL="0" distR="0" wp14:anchorId="166D5DC2" wp14:editId="5E2565DF">
            <wp:extent cx="5090615" cy="18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2574"/>
                    <a:stretch/>
                  </pic:blipFill>
                  <pic:spPr bwMode="auto">
                    <a:xfrm>
                      <a:off x="0" y="0"/>
                      <a:ext cx="5113931" cy="1880590"/>
                    </a:xfrm>
                    <a:prstGeom prst="rect">
                      <a:avLst/>
                    </a:prstGeom>
                    <a:noFill/>
                    <a:ln>
                      <a:noFill/>
                    </a:ln>
                    <a:extLst>
                      <a:ext uri="{53640926-AAD7-44D8-BBD7-CCE9431645EC}">
                        <a14:shadowObscured xmlns:a14="http://schemas.microsoft.com/office/drawing/2010/main"/>
                      </a:ext>
                    </a:extLst>
                  </pic:spPr>
                </pic:pic>
              </a:graphicData>
            </a:graphic>
          </wp:inline>
        </w:drawing>
      </w:r>
    </w:p>
    <w:p w14:paraId="5AD3F6B3" w14:textId="7AA2E920" w:rsidR="00DC23AC" w:rsidRDefault="0034408B" w:rsidP="00DC23AC">
      <w:pPr>
        <w:pStyle w:val="af5"/>
        <w:ind w:firstLine="511"/>
      </w:pPr>
      <w:r w:rsidRPr="0034408B">
        <w:rPr>
          <w:rFonts w:hint="eastAsia"/>
        </w:rPr>
        <w:lastRenderedPageBreak/>
        <w:t>每一次加入的</w:t>
      </w:r>
      <w:r w:rsidRPr="0034408B">
        <w:rPr>
          <w:rFonts w:hint="eastAsia"/>
        </w:rPr>
        <w:t>f(x)</w:t>
      </w:r>
      <w:r w:rsidRPr="0034408B">
        <w:rPr>
          <w:rFonts w:hint="eastAsia"/>
        </w:rPr>
        <w:t>可以用泰勒公式近似：</w:t>
      </w:r>
    </w:p>
    <w:p w14:paraId="3493E807" w14:textId="29391967" w:rsidR="00DC23AC" w:rsidRDefault="00DC23AC" w:rsidP="00DC23AC">
      <w:pPr>
        <w:pStyle w:val="af5"/>
        <w:ind w:firstLine="511"/>
      </w:pPr>
    </w:p>
    <w:p w14:paraId="0E905B7D" w14:textId="1F5BB7F2" w:rsidR="00DC23AC" w:rsidRDefault="0034408B" w:rsidP="00DC23AC">
      <w:pPr>
        <w:pStyle w:val="af5"/>
        <w:ind w:firstLine="511"/>
      </w:pPr>
      <w:r>
        <w:rPr>
          <w:noProof/>
        </w:rPr>
        <w:drawing>
          <wp:inline distT="0" distB="0" distL="0" distR="0" wp14:anchorId="50A279AB" wp14:editId="6B39B182">
            <wp:extent cx="5231130" cy="1042670"/>
            <wp:effectExtent l="0" t="0" r="762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1130" cy="1042670"/>
                    </a:xfrm>
                    <a:prstGeom prst="rect">
                      <a:avLst/>
                    </a:prstGeom>
                    <a:noFill/>
                  </pic:spPr>
                </pic:pic>
              </a:graphicData>
            </a:graphic>
          </wp:inline>
        </w:drawing>
      </w:r>
    </w:p>
    <w:p w14:paraId="07D5FABE" w14:textId="37010B63" w:rsidR="00DC23AC" w:rsidRDefault="00DC23AC" w:rsidP="00DC23AC">
      <w:pPr>
        <w:pStyle w:val="af5"/>
        <w:ind w:firstLine="511"/>
      </w:pPr>
    </w:p>
    <w:p w14:paraId="2ACC16FA" w14:textId="602E4748" w:rsidR="00DC23AC" w:rsidRDefault="0034408B" w:rsidP="0034408B">
      <w:pPr>
        <w:pStyle w:val="af5"/>
        <w:ind w:firstLine="511"/>
        <w:rPr>
          <w:rFonts w:hint="eastAsia"/>
        </w:rPr>
      </w:pPr>
      <w:r>
        <w:rPr>
          <w:rFonts w:hint="eastAsia"/>
        </w:rPr>
        <w:t>其中，</w:t>
      </w:r>
      <m:oMath>
        <m:nary>
          <m:naryPr>
            <m:chr m:val="∑"/>
            <m:limLoc m:val="undOvr"/>
            <m:ctrlPr>
              <w:rPr>
                <w:rFonts w:ascii="Cambria Math" w:hAnsi="Cambria Math" w:cs="Segoe UI"/>
                <w:color w:val="24292E"/>
                <w:kern w:val="0"/>
              </w:rPr>
            </m:ctrlPr>
          </m:naryPr>
          <m:sub>
            <m:r>
              <w:rPr>
                <w:rFonts w:ascii="Cambria Math" w:hAnsi="Cambria Math" w:cs="Segoe UI" w:hint="eastAsia"/>
                <w:color w:val="24292E"/>
                <w:kern w:val="0"/>
              </w:rPr>
              <m:t>i</m:t>
            </m:r>
            <m:r>
              <w:rPr>
                <w:rFonts w:ascii="Cambria Math" w:hAnsi="Cambria Math" w:cs="Segoe UI"/>
                <w:color w:val="24292E"/>
                <w:kern w:val="0"/>
              </w:rPr>
              <m:t>=1</m:t>
            </m:r>
          </m:sub>
          <m:sup>
            <m:r>
              <w:rPr>
                <w:rFonts w:ascii="Cambria Math" w:hAnsi="Cambria Math" w:cs="Segoe UI"/>
                <w:color w:val="24292E"/>
                <w:kern w:val="0"/>
              </w:rPr>
              <m:t>n</m:t>
            </m:r>
          </m:sup>
          <m:e>
            <m:r>
              <w:rPr>
                <w:rFonts w:ascii="Cambria Math" w:hAnsi="Cambria Math" w:cs="Segoe UI"/>
                <w:color w:val="24292E"/>
                <w:kern w:val="0"/>
              </w:rPr>
              <m:t>l(</m:t>
            </m:r>
            <m:sSub>
              <m:sSubPr>
                <m:ctrlPr>
                  <w:rPr>
                    <w:rFonts w:ascii="Cambria Math" w:hAnsi="Cambria Math" w:cs="Segoe UI"/>
                    <w:i/>
                    <w:color w:val="24292E"/>
                    <w:kern w:val="0"/>
                  </w:rPr>
                </m:ctrlPr>
              </m:sSubPr>
              <m:e>
                <m:r>
                  <w:rPr>
                    <w:rFonts w:ascii="Cambria Math" w:hAnsi="Cambria Math" w:cs="Segoe UI"/>
                    <w:color w:val="24292E"/>
                    <w:kern w:val="0"/>
                  </w:rPr>
                  <m:t>y</m:t>
                </m:r>
              </m:e>
              <m:sub>
                <m:r>
                  <w:rPr>
                    <w:rFonts w:ascii="Cambria Math" w:hAnsi="Cambria Math" w:cs="Segoe UI"/>
                    <w:color w:val="24292E"/>
                    <w:kern w:val="0"/>
                  </w:rPr>
                  <m:t>i</m:t>
                </m:r>
              </m:sub>
            </m:sSub>
            <m:r>
              <w:rPr>
                <w:rFonts w:ascii="Cambria Math" w:hAnsi="Cambria Math" w:cs="Segoe UI"/>
                <w:color w:val="24292E"/>
                <w:kern w:val="0"/>
              </w:rPr>
              <m:t>,</m:t>
            </m:r>
            <m:acc>
              <m:accPr>
                <m:ctrlPr>
                  <w:rPr>
                    <w:rFonts w:ascii="Cambria Math" w:hAnsi="Cambria Math" w:cs="Segoe UI"/>
                    <w:i/>
                    <w:color w:val="24292E"/>
                    <w:kern w:val="0"/>
                  </w:rPr>
                </m:ctrlPr>
              </m:accPr>
              <m:e>
                <m:sSubSup>
                  <m:sSubSupPr>
                    <m:ctrlPr>
                      <w:rPr>
                        <w:rFonts w:ascii="Cambria Math" w:hAnsi="Cambria Math" w:cs="Segoe UI"/>
                        <w:i/>
                        <w:color w:val="24292E"/>
                        <w:kern w:val="0"/>
                      </w:rPr>
                    </m:ctrlPr>
                  </m:sSubSupPr>
                  <m:e>
                    <m:r>
                      <w:rPr>
                        <w:rFonts w:ascii="Cambria Math" w:hAnsi="Cambria Math" w:cs="Segoe UI"/>
                        <w:color w:val="24292E"/>
                        <w:kern w:val="0"/>
                      </w:rPr>
                      <m:t>y</m:t>
                    </m:r>
                  </m:e>
                  <m:sub>
                    <m:r>
                      <w:rPr>
                        <w:rFonts w:ascii="Cambria Math" w:hAnsi="Cambria Math" w:cs="Segoe UI"/>
                        <w:color w:val="24292E"/>
                        <w:kern w:val="0"/>
                      </w:rPr>
                      <m:t>i</m:t>
                    </m:r>
                  </m:sub>
                  <m:sup>
                    <m:d>
                      <m:dPr>
                        <m:ctrlPr>
                          <w:rPr>
                            <w:rFonts w:ascii="Cambria Math" w:hAnsi="Cambria Math" w:cs="Segoe UI"/>
                            <w:i/>
                            <w:color w:val="24292E"/>
                            <w:kern w:val="0"/>
                          </w:rPr>
                        </m:ctrlPr>
                      </m:dPr>
                      <m:e>
                        <m:r>
                          <w:rPr>
                            <w:rFonts w:ascii="Cambria Math" w:hAnsi="Cambria Math" w:cs="Segoe UI"/>
                            <w:color w:val="24292E"/>
                            <w:kern w:val="0"/>
                          </w:rPr>
                          <m:t>t</m:t>
                        </m:r>
                      </m:e>
                    </m:d>
                  </m:sup>
                </m:sSubSup>
              </m:e>
            </m:acc>
            <m:r>
              <w:rPr>
                <w:rFonts w:ascii="Cambria Math" w:hAnsi="Cambria Math" w:cs="Segoe UI"/>
                <w:color w:val="24292E"/>
                <w:kern w:val="0"/>
              </w:rPr>
              <m:t>)</m:t>
            </m:r>
          </m:e>
        </m:nary>
      </m:oMath>
      <w:r>
        <w:rPr>
          <w:rFonts w:hint="eastAsia"/>
          <w:color w:val="24292E"/>
          <w:kern w:val="0"/>
        </w:rPr>
        <w:t>是用户定义的残差。</w:t>
      </w:r>
    </w:p>
    <w:p w14:paraId="23E2856A" w14:textId="39092E58" w:rsidR="00DC23AC" w:rsidRDefault="0034408B" w:rsidP="0034408B">
      <w:pPr>
        <w:pStyle w:val="af5"/>
        <w:ind w:firstLine="511"/>
        <w:rPr>
          <w:rFonts w:hint="eastAsia"/>
        </w:rPr>
      </w:pPr>
      <w:r w:rsidRPr="0034408B">
        <w:rPr>
          <w:rFonts w:hint="eastAsia"/>
        </w:rPr>
        <w:t>同时，</w:t>
      </w:r>
      <w:r w:rsidRPr="0034408B">
        <w:rPr>
          <w:rFonts w:hint="eastAsia"/>
        </w:rPr>
        <w:t>XGboost</w:t>
      </w:r>
      <w:r w:rsidRPr="0034408B">
        <w:rPr>
          <w:rFonts w:hint="eastAsia"/>
        </w:rPr>
        <w:t>还定义了树的复杂度</w:t>
      </w:r>
      <w:r>
        <w:rPr>
          <w:rFonts w:hint="eastAsia"/>
        </w:rPr>
        <w:t>：</w:t>
      </w:r>
    </w:p>
    <w:p w14:paraId="48856663" w14:textId="77777777" w:rsidR="0034408B" w:rsidRPr="00617FAC" w:rsidRDefault="0034408B" w:rsidP="0034408B">
      <w:pPr>
        <w:spacing w:line="300" w:lineRule="auto"/>
        <w:ind w:firstLine="420"/>
        <w:rPr>
          <w:rFonts w:ascii="Segoe UI" w:hAnsi="Segoe UI" w:cs="Segoe UI"/>
          <w:color w:val="000000" w:themeColor="text1"/>
          <w:kern w:val="0"/>
          <w:sz w:val="24"/>
        </w:rPr>
      </w:pPr>
      <m:oMathPara>
        <m:oMath>
          <m:r>
            <m:rPr>
              <m:sty m:val="bi"/>
            </m:rPr>
            <w:rPr>
              <w:rStyle w:val="af8"/>
              <w:rFonts w:ascii="Cambria Math" w:eastAsia="微软雅黑" w:hAnsi="Cambria Math" w:cs="微软雅黑"/>
              <w:color w:val="000000" w:themeColor="text1"/>
            </w:rPr>
            <m:t>Ω</m:t>
          </m:r>
          <m:d>
            <m:dPr>
              <m:begChr m:val="（"/>
              <m:endChr m:val="）"/>
              <m:ctrlPr>
                <w:rPr>
                  <w:rStyle w:val="af8"/>
                  <w:rFonts w:ascii="Cambria Math" w:eastAsia="微软雅黑" w:hAnsi="Cambria Math" w:cs="微软雅黑"/>
                  <w:b/>
                  <w:i/>
                  <w:iCs/>
                  <w:color w:val="000000" w:themeColor="text1"/>
                </w:rPr>
              </m:ctrlPr>
            </m:dPr>
            <m:e>
              <m:sSub>
                <m:sSubPr>
                  <m:ctrlPr>
                    <w:rPr>
                      <w:rStyle w:val="af8"/>
                      <w:rFonts w:ascii="Cambria Math" w:eastAsia="微软雅黑" w:hAnsi="Cambria Math" w:cs="微软雅黑"/>
                      <w:b/>
                      <w:i/>
                      <w:iCs/>
                      <w:color w:val="000000" w:themeColor="text1"/>
                    </w:rPr>
                  </m:ctrlPr>
                </m:sSubPr>
                <m:e>
                  <m:r>
                    <m:rPr>
                      <m:sty m:val="bi"/>
                    </m:rPr>
                    <w:rPr>
                      <w:rStyle w:val="af8"/>
                      <w:rFonts w:ascii="Cambria Math" w:eastAsia="微软雅黑" w:hAnsi="Cambria Math" w:cs="微软雅黑" w:hint="eastAsia"/>
                      <w:color w:val="000000" w:themeColor="text1"/>
                    </w:rPr>
                    <m:t>f</m:t>
                  </m:r>
                </m:e>
                <m:sub>
                  <m:r>
                    <m:rPr>
                      <m:sty m:val="bi"/>
                    </m:rPr>
                    <w:rPr>
                      <w:rStyle w:val="af8"/>
                      <w:rFonts w:ascii="Cambria Math" w:eastAsia="微软雅黑" w:hAnsi="Cambria Math" w:cs="微软雅黑"/>
                      <w:color w:val="000000" w:themeColor="text1"/>
                    </w:rPr>
                    <m:t>t</m:t>
                  </m:r>
                </m:sub>
              </m:sSub>
            </m:e>
          </m:d>
          <m:r>
            <m:rPr>
              <m:sty m:val="bi"/>
            </m:rPr>
            <w:rPr>
              <w:rStyle w:val="af8"/>
              <w:rFonts w:ascii="Cambria Math" w:eastAsia="微软雅黑" w:hAnsi="Cambria Math" w:cs="微软雅黑"/>
              <w:color w:val="000000" w:themeColor="text1"/>
            </w:rPr>
            <m:t>= γT+</m:t>
          </m:r>
          <m:f>
            <m:fPr>
              <m:ctrlPr>
                <w:rPr>
                  <w:rStyle w:val="af8"/>
                  <w:rFonts w:ascii="Cambria Math" w:eastAsia="微软雅黑" w:hAnsi="Cambria Math" w:cs="微软雅黑"/>
                  <w:b/>
                  <w:i/>
                  <w:color w:val="000000" w:themeColor="text1"/>
                </w:rPr>
              </m:ctrlPr>
            </m:fPr>
            <m:num>
              <m:r>
                <m:rPr>
                  <m:sty m:val="bi"/>
                </m:rPr>
                <w:rPr>
                  <w:rStyle w:val="af8"/>
                  <w:rFonts w:ascii="Cambria Math" w:eastAsia="微软雅黑" w:hAnsi="Cambria Math" w:cs="微软雅黑"/>
                  <w:color w:val="000000" w:themeColor="text1"/>
                </w:rPr>
                <m:t>1</m:t>
              </m:r>
            </m:num>
            <m:den>
              <m:r>
                <m:rPr>
                  <m:sty m:val="bi"/>
                </m:rPr>
                <w:rPr>
                  <w:rStyle w:val="af8"/>
                  <w:rFonts w:ascii="Cambria Math" w:eastAsia="微软雅黑" w:hAnsi="Cambria Math" w:cs="微软雅黑"/>
                  <w:color w:val="000000" w:themeColor="text1"/>
                </w:rPr>
                <m:t>2</m:t>
              </m:r>
            </m:den>
          </m:f>
          <m:r>
            <m:rPr>
              <m:sty m:val="bi"/>
            </m:rPr>
            <w:rPr>
              <w:rStyle w:val="af8"/>
              <w:rFonts w:ascii="Cambria Math" w:eastAsia="微软雅黑" w:hAnsi="Cambria Math" w:cs="微软雅黑" w:hint="eastAsia"/>
              <w:color w:val="000000" w:themeColor="text1"/>
            </w:rPr>
            <m:t>λ</m:t>
          </m:r>
          <m:nary>
            <m:naryPr>
              <m:chr m:val="∑"/>
              <m:limLoc m:val="undOvr"/>
              <m:ctrlPr>
                <w:rPr>
                  <w:rStyle w:val="af8"/>
                  <w:rFonts w:ascii="Cambria Math" w:eastAsia="微软雅黑" w:hAnsi="Cambria Math" w:cs="微软雅黑"/>
                  <w:b/>
                  <w:i/>
                  <w:color w:val="000000" w:themeColor="text1"/>
                </w:rPr>
              </m:ctrlPr>
            </m:naryPr>
            <m:sub>
              <m:r>
                <m:rPr>
                  <m:sty m:val="bi"/>
                </m:rPr>
                <w:rPr>
                  <w:rStyle w:val="af8"/>
                  <w:rFonts w:ascii="Cambria Math" w:eastAsia="微软雅黑" w:hAnsi="Cambria Math" w:cs="微软雅黑" w:hint="eastAsia"/>
                  <w:color w:val="000000" w:themeColor="text1"/>
                </w:rPr>
                <m:t>j</m:t>
              </m:r>
              <m:r>
                <m:rPr>
                  <m:sty m:val="bi"/>
                </m:rPr>
                <w:rPr>
                  <w:rStyle w:val="af8"/>
                  <w:rFonts w:ascii="Cambria Math" w:eastAsia="微软雅黑" w:hAnsi="Cambria Math" w:cs="微软雅黑"/>
                  <w:color w:val="000000" w:themeColor="text1"/>
                </w:rPr>
                <m:t>=1</m:t>
              </m:r>
            </m:sub>
            <m:sup>
              <m:r>
                <m:rPr>
                  <m:sty m:val="bi"/>
                </m:rPr>
                <w:rPr>
                  <w:rStyle w:val="af8"/>
                  <w:rFonts w:ascii="Cambria Math" w:eastAsia="微软雅黑" w:hAnsi="Cambria Math" w:cs="微软雅黑"/>
                  <w:color w:val="000000" w:themeColor="text1"/>
                </w:rPr>
                <m:t>T</m:t>
              </m:r>
            </m:sup>
            <m:e>
              <m:sSubSup>
                <m:sSubSupPr>
                  <m:ctrlPr>
                    <w:rPr>
                      <w:rStyle w:val="af8"/>
                      <w:rFonts w:ascii="Cambria Math" w:eastAsia="微软雅黑" w:hAnsi="Cambria Math" w:cs="微软雅黑"/>
                      <w:b/>
                      <w:i/>
                      <w:color w:val="000000" w:themeColor="text1"/>
                    </w:rPr>
                  </m:ctrlPr>
                </m:sSubSupPr>
                <m:e>
                  <m:r>
                    <m:rPr>
                      <m:sty m:val="bi"/>
                    </m:rPr>
                    <w:rPr>
                      <w:rStyle w:val="af8"/>
                      <w:rFonts w:ascii="Cambria Math" w:eastAsia="微软雅黑" w:hAnsi="Cambria Math" w:cs="微软雅黑" w:hint="eastAsia"/>
                      <w:color w:val="000000" w:themeColor="text1"/>
                    </w:rPr>
                    <m:t>ω</m:t>
                  </m:r>
                  <m:ctrlPr>
                    <w:rPr>
                      <w:rStyle w:val="af8"/>
                      <w:rFonts w:ascii="Cambria Math" w:eastAsia="微软雅黑" w:hAnsi="Cambria Math" w:cs="微软雅黑" w:hint="eastAsia"/>
                      <w:b/>
                      <w:i/>
                      <w:color w:val="000000" w:themeColor="text1"/>
                    </w:rPr>
                  </m:ctrlPr>
                </m:e>
                <m:sub>
                  <m:r>
                    <m:rPr>
                      <m:sty m:val="bi"/>
                    </m:rPr>
                    <w:rPr>
                      <w:rStyle w:val="af8"/>
                      <w:rFonts w:ascii="Cambria Math" w:eastAsia="微软雅黑" w:hAnsi="Cambria Math" w:cs="微软雅黑"/>
                      <w:color w:val="000000" w:themeColor="text1"/>
                    </w:rPr>
                    <m:t>j</m:t>
                  </m:r>
                </m:sub>
                <m:sup>
                  <m:r>
                    <m:rPr>
                      <m:sty m:val="bi"/>
                    </m:rPr>
                    <w:rPr>
                      <w:rStyle w:val="af8"/>
                      <w:rFonts w:ascii="Cambria Math" w:eastAsia="微软雅黑" w:hAnsi="Cambria Math" w:cs="微软雅黑"/>
                      <w:color w:val="000000" w:themeColor="text1"/>
                    </w:rPr>
                    <m:t>2</m:t>
                  </m:r>
                </m:sup>
              </m:sSubSup>
            </m:e>
          </m:nary>
        </m:oMath>
      </m:oMathPara>
    </w:p>
    <w:p w14:paraId="1F767EE2" w14:textId="11E7A65D" w:rsidR="0034408B" w:rsidRDefault="0034408B" w:rsidP="00DC23AC">
      <w:pPr>
        <w:pStyle w:val="af5"/>
        <w:ind w:firstLine="511"/>
      </w:pPr>
      <w:r w:rsidRPr="0034408B">
        <w:rPr>
          <w:rFonts w:hint="eastAsia"/>
        </w:rPr>
        <w:t>其中</w:t>
      </w:r>
      <w:r w:rsidRPr="0034408B">
        <w:rPr>
          <w:rFonts w:hint="eastAsia"/>
        </w:rPr>
        <w:t>T</w:t>
      </w:r>
      <w:r w:rsidRPr="0034408B">
        <w:rPr>
          <w:rFonts w:hint="eastAsia"/>
        </w:rPr>
        <w:t>是叶子结点的个数，而ω</w:t>
      </w:r>
      <w:r w:rsidRPr="0034408B">
        <w:rPr>
          <w:rFonts w:hint="eastAsia"/>
        </w:rPr>
        <w:t>^2</w:t>
      </w:r>
      <w:r w:rsidRPr="0034408B">
        <w:rPr>
          <w:rFonts w:hint="eastAsia"/>
        </w:rPr>
        <w:t>表示树上叶子节点的得分</w:t>
      </w:r>
      <w:r w:rsidRPr="0034408B">
        <w:rPr>
          <w:rFonts w:hint="eastAsia"/>
        </w:rPr>
        <w:t>w</w:t>
      </w:r>
      <w:r w:rsidRPr="0034408B">
        <w:rPr>
          <w:rFonts w:hint="eastAsia"/>
        </w:rPr>
        <w:t>的</w:t>
      </w:r>
      <w:r w:rsidRPr="0034408B">
        <w:rPr>
          <w:rFonts w:hint="eastAsia"/>
        </w:rPr>
        <w:t>L2</w:t>
      </w:r>
      <w:r w:rsidRPr="0034408B">
        <w:rPr>
          <w:rFonts w:hint="eastAsia"/>
        </w:rPr>
        <w:t>模平方（对</w:t>
      </w:r>
      <w:r w:rsidRPr="0034408B">
        <w:rPr>
          <w:rFonts w:hint="eastAsia"/>
        </w:rPr>
        <w:t>w</w:t>
      </w:r>
      <w:r w:rsidRPr="0034408B">
        <w:rPr>
          <w:rFonts w:hint="eastAsia"/>
        </w:rPr>
        <w:t>进行</w:t>
      </w:r>
      <w:r w:rsidRPr="0034408B">
        <w:rPr>
          <w:rFonts w:hint="eastAsia"/>
        </w:rPr>
        <w:t>L2</w:t>
      </w:r>
      <w:r w:rsidRPr="0034408B">
        <w:rPr>
          <w:rFonts w:hint="eastAsia"/>
        </w:rPr>
        <w:t>正则化，相当于针对每个叶结点的得分增加</w:t>
      </w:r>
      <w:r w:rsidRPr="0034408B">
        <w:rPr>
          <w:rFonts w:hint="eastAsia"/>
        </w:rPr>
        <w:t>L2</w:t>
      </w:r>
      <w:r w:rsidRPr="0034408B">
        <w:rPr>
          <w:rFonts w:hint="eastAsia"/>
        </w:rPr>
        <w:t>平滑，目的是为了避免过拟合），γ和λ是用户自定参数，可以用于调节树复杂度的定义。优化树的配置就是需要优化下面的</w:t>
      </w:r>
      <w:r w:rsidRPr="0034408B">
        <w:rPr>
          <w:rFonts w:hint="eastAsia"/>
        </w:rPr>
        <w:t>XGboost</w:t>
      </w:r>
      <w:r w:rsidRPr="0034408B">
        <w:rPr>
          <w:rFonts w:hint="eastAsia"/>
        </w:rPr>
        <w:t>目标函数（损失函数揭示训练误差</w:t>
      </w:r>
      <w:r w:rsidRPr="0034408B">
        <w:rPr>
          <w:rFonts w:hint="eastAsia"/>
        </w:rPr>
        <w:t xml:space="preserve"> + </w:t>
      </w:r>
      <w:r w:rsidRPr="0034408B">
        <w:rPr>
          <w:rFonts w:hint="eastAsia"/>
        </w:rPr>
        <w:t>正则化定义复杂度）：</w:t>
      </w:r>
    </w:p>
    <w:p w14:paraId="46BFAE7F" w14:textId="77777777" w:rsidR="0034408B" w:rsidRPr="00617FAC" w:rsidRDefault="0034408B" w:rsidP="0034408B">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L</m:t>
          </m:r>
          <m:d>
            <m:dPr>
              <m:ctrlPr>
                <w:rPr>
                  <w:rFonts w:ascii="Cambria Math" w:hAnsi="Cambria Math" w:cs="Segoe UI"/>
                  <w:i/>
                  <w:iCs/>
                  <w:color w:val="24292E"/>
                  <w:kern w:val="0"/>
                  <w:sz w:val="24"/>
                </w:rPr>
              </m:ctrlPr>
            </m:dPr>
            <m:e>
              <m:r>
                <w:rPr>
                  <w:rFonts w:ascii="Cambria Math" w:hAnsi="Cambria Math" w:cs="Segoe UI" w:hint="eastAsia"/>
                  <w:color w:val="24292E"/>
                  <w:kern w:val="0"/>
                  <w:sz w:val="24"/>
                </w:rPr>
                <m:t>φ</m:t>
              </m:r>
            </m:e>
          </m:d>
          <m:r>
            <w:rPr>
              <w:rFonts w:ascii="Cambria Math" w:hAnsi="Cambria Math" w:cs="Segoe UI" w:hint="eastAsia"/>
              <w:color w:val="24292E"/>
              <w:kern w:val="0"/>
              <w:sz w:val="24"/>
            </w:rPr>
            <m:t>=</m:t>
          </m:r>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hint="eastAsia"/>
                  <w:color w:val="24292E"/>
                  <w:kern w:val="0"/>
                  <w:sz w:val="24"/>
                </w:rPr>
                <m:t>i</m:t>
              </m:r>
            </m:sub>
            <m:sup/>
            <m:e>
              <m:r>
                <w:rPr>
                  <w:rFonts w:ascii="Cambria Math" w:hAnsi="Cambria Math" w:cs="Segoe UI"/>
                  <w:color w:val="24292E"/>
                  <w:kern w:val="0"/>
                  <w:sz w:val="24"/>
                </w:rPr>
                <m:t>l</m:t>
              </m:r>
              <m:d>
                <m:dPr>
                  <m:ctrlPr>
                    <w:rPr>
                      <w:rFonts w:ascii="Cambria Math" w:hAnsi="Cambria Math" w:cs="Segoe UI"/>
                      <w:i/>
                      <w:color w:val="24292E"/>
                      <w:kern w:val="0"/>
                      <w:sz w:val="24"/>
                    </w:rPr>
                  </m:ctrlPr>
                </m:dPr>
                <m:e>
                  <m:sSubSup>
                    <m:sSubSupPr>
                      <m:ctrlPr>
                        <w:rPr>
                          <w:rFonts w:ascii="Cambria Math" w:hAnsi="Cambria Math" w:cs="Segoe UI"/>
                          <w:i/>
                          <w:color w:val="24292E"/>
                          <w:kern w:val="0"/>
                          <w:sz w:val="24"/>
                        </w:rPr>
                      </m:ctrlPr>
                    </m:sSubSupPr>
                    <m:e>
                      <m:r>
                        <w:rPr>
                          <w:rFonts w:ascii="Cambria Math" w:hAnsi="Cambria Math" w:cs="Segoe UI"/>
                          <w:color w:val="24292E"/>
                          <w:kern w:val="0"/>
                          <w:sz w:val="24"/>
                        </w:rPr>
                        <m:t>y</m:t>
                      </m:r>
                    </m:e>
                    <m:sub>
                      <m:r>
                        <w:rPr>
                          <w:rFonts w:ascii="Cambria Math" w:hAnsi="Cambria Math" w:cs="Segoe UI"/>
                          <w:color w:val="24292E"/>
                          <w:kern w:val="0"/>
                          <w:sz w:val="24"/>
                        </w:rPr>
                        <m:t>i</m:t>
                      </m:r>
                    </m:sub>
                    <m:sup>
                      <m:r>
                        <w:rPr>
                          <w:rFonts w:ascii="Cambria Math" w:hAnsi="Cambria Math" w:cs="Segoe UI"/>
                          <w:color w:val="24292E"/>
                          <w:kern w:val="0"/>
                          <w:sz w:val="24"/>
                        </w:rPr>
                        <m:t>'</m:t>
                      </m:r>
                    </m:sup>
                  </m:sSubSup>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color w:val="24292E"/>
                      <w:kern w:val="0"/>
                      <w:sz w:val="24"/>
                    </w:rPr>
                    <m:t>k</m:t>
                  </m:r>
                </m:sub>
                <m:sup/>
                <m:e>
                  <m:r>
                    <m:rPr>
                      <m:sty m:val="p"/>
                    </m:rPr>
                    <w:rPr>
                      <w:rFonts w:ascii="Cambria Math" w:hAnsi="Cambria Math" w:cs="Segoe UI"/>
                      <w:color w:val="24292E"/>
                      <w:kern w:val="0"/>
                      <w:sz w:val="24"/>
                    </w:rPr>
                    <m:t>Ω</m:t>
                  </m:r>
                  <m:d>
                    <m:dPr>
                      <m:ctrlPr>
                        <w:rPr>
                          <w:rFonts w:ascii="Cambria Math" w:hAnsi="Cambria Math" w:cs="Segoe UI"/>
                          <w:i/>
                          <w:color w:val="24292E"/>
                          <w:kern w:val="0"/>
                          <w:sz w:val="24"/>
                        </w:rPr>
                      </m:ctrlPr>
                    </m:dPr>
                    <m:e>
                      <m:sSub>
                        <m:sSubPr>
                          <m:ctrlPr>
                            <w:rPr>
                              <w:rFonts w:ascii="Cambria Math" w:hAnsi="Cambria Math" w:cs="Segoe UI"/>
                              <w:i/>
                              <w:color w:val="24292E"/>
                              <w:kern w:val="0"/>
                              <w:sz w:val="24"/>
                            </w:rPr>
                          </m:ctrlPr>
                        </m:sSubPr>
                        <m:e>
                          <m:r>
                            <w:rPr>
                              <w:rFonts w:ascii="Cambria Math" w:hAnsi="Cambria Math" w:cs="Segoe UI"/>
                              <w:color w:val="24292E"/>
                              <w:kern w:val="0"/>
                              <w:sz w:val="24"/>
                            </w:rPr>
                            <m:t>f</m:t>
                          </m:r>
                        </m:e>
                        <m:sub>
                          <m:r>
                            <w:rPr>
                              <w:rFonts w:ascii="Cambria Math" w:hAnsi="Cambria Math" w:cs="Segoe UI"/>
                              <w:color w:val="24292E"/>
                              <w:kern w:val="0"/>
                              <w:sz w:val="24"/>
                            </w:rPr>
                            <m:t>t</m:t>
                          </m:r>
                        </m:sub>
                      </m:sSub>
                    </m:e>
                  </m:d>
                </m:e>
              </m:nary>
            </m:e>
          </m:nary>
        </m:oMath>
      </m:oMathPara>
    </w:p>
    <w:p w14:paraId="1AB8BFDB" w14:textId="77777777" w:rsidR="0034408B" w:rsidRDefault="0034408B" w:rsidP="00DC23AC">
      <w:pPr>
        <w:pStyle w:val="af5"/>
        <w:ind w:firstLine="511"/>
        <w:rPr>
          <w:rFonts w:hint="eastAsia"/>
        </w:rPr>
      </w:pPr>
    </w:p>
    <w:p w14:paraId="5A1C7C6B" w14:textId="366213AC" w:rsidR="00DC23AC" w:rsidRDefault="0034408B" w:rsidP="0034408B">
      <w:pPr>
        <w:pStyle w:val="3"/>
      </w:pPr>
      <w:r>
        <w:rPr>
          <w:rFonts w:hint="eastAsia"/>
        </w:rPr>
        <w:t>LightGBM</w:t>
      </w:r>
    </w:p>
    <w:p w14:paraId="77F294AE" w14:textId="02CC8662" w:rsidR="0034408B" w:rsidRDefault="0034408B" w:rsidP="0034408B">
      <w:pPr>
        <w:pStyle w:val="af5"/>
        <w:ind w:firstLine="511"/>
        <w:rPr>
          <w:rFonts w:hint="eastAsia"/>
        </w:rPr>
      </w:pPr>
      <w:r>
        <w:rPr>
          <w:rFonts w:hint="eastAsia"/>
        </w:rPr>
        <w:t>L</w:t>
      </w:r>
      <w:r>
        <w:rPr>
          <w:rFonts w:hint="eastAsia"/>
        </w:rPr>
        <w:t xml:space="preserve">ightGBM </w:t>
      </w:r>
      <w:r>
        <w:rPr>
          <w:rFonts w:hint="eastAsia"/>
        </w:rPr>
        <w:t>也是用于改进</w:t>
      </w:r>
      <w:r>
        <w:rPr>
          <w:rFonts w:hint="eastAsia"/>
        </w:rPr>
        <w:t>GBDT</w:t>
      </w:r>
      <w:r>
        <w:rPr>
          <w:rFonts w:hint="eastAsia"/>
        </w:rPr>
        <w:t>的一个算法，全称是</w:t>
      </w:r>
      <w:r>
        <w:rPr>
          <w:rFonts w:hint="eastAsia"/>
        </w:rPr>
        <w:t>light gradient boost machine</w:t>
      </w:r>
      <w:r>
        <w:rPr>
          <w:rFonts w:hint="eastAsia"/>
        </w:rPr>
        <w:t>，相较于</w:t>
      </w:r>
      <w:r>
        <w:t>XG</w:t>
      </w:r>
      <w:r>
        <w:rPr>
          <w:rFonts w:hint="eastAsia"/>
        </w:rPr>
        <w:t>boost</w:t>
      </w:r>
      <w:r>
        <w:rPr>
          <w:rFonts w:hint="eastAsia"/>
        </w:rPr>
        <w:t>，他其实更加快捷，而且更加适合在较小型的计算机（比如</w:t>
      </w:r>
      <w:r>
        <w:rPr>
          <w:rFonts w:hint="eastAsia"/>
        </w:rPr>
        <w:t>PC</w:t>
      </w:r>
      <w:r>
        <w:rPr>
          <w:rFonts w:hint="eastAsia"/>
        </w:rPr>
        <w:t>机）上运行，在实现中，我们主要实现</w:t>
      </w:r>
      <w:r>
        <w:rPr>
          <w:rFonts w:hint="eastAsia"/>
        </w:rPr>
        <w:t>L</w:t>
      </w:r>
      <w:r>
        <w:t>i</w:t>
      </w:r>
      <w:r>
        <w:rPr>
          <w:rFonts w:hint="eastAsia"/>
        </w:rPr>
        <w:t>ghtGBM</w:t>
      </w:r>
      <w:r>
        <w:rPr>
          <w:rFonts w:hint="eastAsia"/>
        </w:rPr>
        <w:t>，而</w:t>
      </w:r>
      <w:r>
        <w:rPr>
          <w:rFonts w:hint="eastAsia"/>
        </w:rPr>
        <w:t>XGboost</w:t>
      </w:r>
      <w:r>
        <w:rPr>
          <w:rFonts w:hint="eastAsia"/>
        </w:rPr>
        <w:t>则仅作上文的理论介绍。</w:t>
      </w:r>
    </w:p>
    <w:p w14:paraId="303EDE02" w14:textId="029C3999" w:rsidR="0034408B" w:rsidRDefault="0034408B" w:rsidP="0034408B">
      <w:pPr>
        <w:pStyle w:val="af5"/>
        <w:ind w:firstLine="511"/>
        <w:rPr>
          <w:rFonts w:hint="eastAsia"/>
        </w:rPr>
      </w:pPr>
      <w:r>
        <w:rPr>
          <w:rFonts w:hint="eastAsia"/>
        </w:rPr>
        <w:t>比起</w:t>
      </w:r>
      <w:r>
        <w:rPr>
          <w:rFonts w:hint="eastAsia"/>
        </w:rPr>
        <w:t>XGboost</w:t>
      </w:r>
      <w:r>
        <w:rPr>
          <w:rFonts w:hint="eastAsia"/>
        </w:rPr>
        <w:t>，</w:t>
      </w:r>
      <w:r>
        <w:t>L</w:t>
      </w:r>
      <w:r>
        <w:rPr>
          <w:rFonts w:hint="eastAsia"/>
        </w:rPr>
        <w:t>ightGBM</w:t>
      </w:r>
      <w:r>
        <w:rPr>
          <w:rFonts w:hint="eastAsia"/>
        </w:rPr>
        <w:t>的改进点有如下几个：</w:t>
      </w:r>
    </w:p>
    <w:p w14:paraId="76D7C3DF" w14:textId="77777777" w:rsidR="0034408B" w:rsidRPr="0009663D" w:rsidRDefault="0034408B" w:rsidP="0034408B">
      <w:pPr>
        <w:pStyle w:val="af5"/>
        <w:ind w:firstLine="513"/>
        <w:rPr>
          <w:rFonts w:hint="eastAsia"/>
          <w:b/>
          <w:bCs/>
        </w:rPr>
      </w:pPr>
      <w:r w:rsidRPr="0009663D">
        <w:rPr>
          <w:rFonts w:hint="eastAsia"/>
          <w:b/>
          <w:bCs/>
        </w:rPr>
        <w:t>直方图算法：</w:t>
      </w:r>
    </w:p>
    <w:p w14:paraId="4E823759" w14:textId="77777777" w:rsidR="0034408B" w:rsidRDefault="0034408B" w:rsidP="0034408B">
      <w:pPr>
        <w:pStyle w:val="af5"/>
        <w:ind w:firstLine="511"/>
        <w:rPr>
          <w:rFonts w:hint="eastAsia"/>
        </w:rPr>
      </w:pPr>
      <w:r>
        <w:rPr>
          <w:rFonts w:hint="eastAsia"/>
        </w:rPr>
        <w:t>直方图算法是先把连续的浮点特征值离散化成</w:t>
      </w:r>
      <w:r>
        <w:rPr>
          <w:rFonts w:hint="eastAsia"/>
        </w:rPr>
        <w:t>k</w:t>
      </w:r>
      <w:r>
        <w:rPr>
          <w:rFonts w:hint="eastAsia"/>
        </w:rPr>
        <w:t>个整数，同时构造一个宽度为</w:t>
      </w:r>
      <w:r>
        <w:rPr>
          <w:rFonts w:hint="eastAsia"/>
        </w:rPr>
        <w:t>k</w:t>
      </w:r>
      <w:r>
        <w:rPr>
          <w:rFonts w:hint="eastAsia"/>
        </w:rPr>
        <w:t>的直方图。遍历数据时，根据离散化后的值作为索引在直方图中积累统计量，当遍历一次数据后，直方图积累了需要的统计量，然后根据直方图的离散值，遍历寻找最优的分割点。</w:t>
      </w:r>
    </w:p>
    <w:p w14:paraId="74923C8D" w14:textId="77777777" w:rsidR="0034408B" w:rsidRPr="0009663D" w:rsidRDefault="0034408B" w:rsidP="0034408B">
      <w:pPr>
        <w:pStyle w:val="af5"/>
        <w:ind w:firstLine="513"/>
        <w:rPr>
          <w:rFonts w:hint="eastAsia"/>
          <w:b/>
          <w:bCs/>
        </w:rPr>
      </w:pPr>
      <w:r w:rsidRPr="0009663D">
        <w:rPr>
          <w:rFonts w:hint="eastAsia"/>
          <w:b/>
          <w:bCs/>
        </w:rPr>
        <w:t>梯度下降的优化：</w:t>
      </w:r>
      <w:r w:rsidRPr="0009663D">
        <w:rPr>
          <w:rFonts w:hint="eastAsia"/>
          <w:b/>
          <w:bCs/>
        </w:rPr>
        <w:t>GOSS</w:t>
      </w:r>
      <w:r w:rsidRPr="0009663D">
        <w:rPr>
          <w:rFonts w:hint="eastAsia"/>
          <w:b/>
          <w:bCs/>
        </w:rPr>
        <w:t>（</w:t>
      </w:r>
      <w:r w:rsidRPr="0009663D">
        <w:rPr>
          <w:rFonts w:hint="eastAsia"/>
          <w:b/>
          <w:bCs/>
        </w:rPr>
        <w:t>Gradient-based One-Side Sampling</w:t>
      </w:r>
      <w:r w:rsidRPr="0009663D">
        <w:rPr>
          <w:rFonts w:hint="eastAsia"/>
          <w:b/>
          <w:bCs/>
        </w:rPr>
        <w:t>）</w:t>
      </w:r>
    </w:p>
    <w:p w14:paraId="2929EAA8" w14:textId="77777777" w:rsidR="0034408B" w:rsidRDefault="0034408B" w:rsidP="0034408B">
      <w:pPr>
        <w:pStyle w:val="af5"/>
        <w:ind w:firstLine="511"/>
        <w:rPr>
          <w:rFonts w:hint="eastAsia"/>
        </w:rPr>
      </w:pPr>
      <w:r>
        <w:rPr>
          <w:rFonts w:hint="eastAsia"/>
        </w:rPr>
        <w:t>GOSS</w:t>
      </w:r>
      <w:r>
        <w:rPr>
          <w:rFonts w:hint="eastAsia"/>
        </w:rPr>
        <w:t>是通过区分不同梯度的实例，保留较大梯度实例同时对较小梯度随机采样的方式减少计算量，从而达到提升效率的目的。</w:t>
      </w:r>
    </w:p>
    <w:p w14:paraId="481BE534" w14:textId="77777777" w:rsidR="0034408B" w:rsidRDefault="0034408B" w:rsidP="0034408B">
      <w:pPr>
        <w:pStyle w:val="af5"/>
        <w:ind w:firstLine="511"/>
        <w:rPr>
          <w:rFonts w:hint="eastAsia"/>
        </w:rPr>
      </w:pPr>
      <w:r>
        <w:rPr>
          <w:rFonts w:hint="eastAsia"/>
        </w:rPr>
        <w:t>只对梯度小的样本进行采样，是因为在提升树训练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14:paraId="7134E23D" w14:textId="77777777" w:rsidR="0034408B" w:rsidRPr="0009663D" w:rsidRDefault="0034408B" w:rsidP="0034408B">
      <w:pPr>
        <w:pStyle w:val="af5"/>
        <w:ind w:firstLine="513"/>
        <w:rPr>
          <w:rFonts w:hint="eastAsia"/>
          <w:b/>
          <w:bCs/>
        </w:rPr>
      </w:pPr>
      <w:r w:rsidRPr="0009663D">
        <w:rPr>
          <w:rFonts w:hint="eastAsia"/>
          <w:b/>
          <w:bCs/>
        </w:rPr>
        <w:t>特征合并的优化：</w:t>
      </w:r>
      <w:r w:rsidRPr="0009663D">
        <w:rPr>
          <w:rFonts w:hint="eastAsia"/>
          <w:b/>
          <w:bCs/>
        </w:rPr>
        <w:t>EFB</w:t>
      </w:r>
      <w:r w:rsidRPr="0009663D">
        <w:rPr>
          <w:rFonts w:hint="eastAsia"/>
          <w:b/>
          <w:bCs/>
        </w:rPr>
        <w:t>（</w:t>
      </w:r>
      <w:r w:rsidRPr="0009663D">
        <w:rPr>
          <w:rFonts w:hint="eastAsia"/>
          <w:b/>
          <w:bCs/>
        </w:rPr>
        <w:t>Exclusive Feature Bundling[</w:t>
      </w:r>
      <w:r w:rsidRPr="0009663D">
        <w:rPr>
          <w:rFonts w:hint="eastAsia"/>
          <w:b/>
          <w:bCs/>
        </w:rPr>
        <w:t>独立特征合并</w:t>
      </w:r>
      <w:r w:rsidRPr="0009663D">
        <w:rPr>
          <w:rFonts w:hint="eastAsia"/>
          <w:b/>
          <w:bCs/>
        </w:rPr>
        <w:t>]</w:t>
      </w:r>
      <w:r w:rsidRPr="0009663D">
        <w:rPr>
          <w:rFonts w:hint="eastAsia"/>
          <w:b/>
          <w:bCs/>
        </w:rPr>
        <w:t>）</w:t>
      </w:r>
    </w:p>
    <w:p w14:paraId="0E7C9B5B" w14:textId="14D84303" w:rsidR="00DC23AC" w:rsidRDefault="0034408B" w:rsidP="0034408B">
      <w:pPr>
        <w:pStyle w:val="af5"/>
        <w:ind w:firstLine="511"/>
      </w:pPr>
      <w:r>
        <w:rPr>
          <w:rFonts w:hint="eastAsia"/>
        </w:rPr>
        <w:lastRenderedPageBreak/>
        <w:t>EFB</w:t>
      </w:r>
      <w:r>
        <w:rPr>
          <w:rFonts w:hint="eastAsia"/>
        </w:rPr>
        <w:t>是通过特征捆绑的方式减少特征维度（其实是降维技术）的方式来提升计算效率。通常被捆绑的特征都是互斥的（一个特征值为零一个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14:paraId="6045443B" w14:textId="5C578531" w:rsidR="00DC23AC" w:rsidRDefault="00DC23AC" w:rsidP="00DC23AC">
      <w:pPr>
        <w:pStyle w:val="af5"/>
        <w:ind w:firstLine="511"/>
      </w:pPr>
    </w:p>
    <w:p w14:paraId="249D8903" w14:textId="2CD23F70" w:rsidR="00DC23AC" w:rsidRDefault="0009663D" w:rsidP="0009663D">
      <w:pPr>
        <w:pStyle w:val="3"/>
      </w:pPr>
      <w:r>
        <w:rPr>
          <w:rFonts w:hint="eastAsia"/>
        </w:rPr>
        <w:t>L</w:t>
      </w:r>
      <w:r>
        <w:t>ightGBM</w:t>
      </w:r>
      <w:r>
        <w:rPr>
          <w:rFonts w:hint="eastAsia"/>
        </w:rPr>
        <w:t>实现</w:t>
      </w:r>
    </w:p>
    <w:p w14:paraId="6EEEAD76" w14:textId="7FFD0514" w:rsidR="0009663D" w:rsidRDefault="0009663D" w:rsidP="00DC23AC">
      <w:pPr>
        <w:pStyle w:val="af5"/>
        <w:ind w:firstLine="511"/>
      </w:pPr>
      <w:r w:rsidRPr="00CF7DBC">
        <w:rPr>
          <w:rFonts w:ascii="Segoe UI" w:hAnsi="Segoe UI" w:cs="Segoe UI" w:hint="eastAsia"/>
          <w:color w:val="24292E"/>
          <w:kern w:val="0"/>
        </w:rPr>
        <w:t>我们借助</w:t>
      </w:r>
      <w:r w:rsidR="00670EA6">
        <w:rPr>
          <w:rFonts w:ascii="Segoe UI" w:hAnsi="Segoe UI" w:cs="Segoe UI" w:hint="eastAsia"/>
          <w:color w:val="24292E"/>
          <w:kern w:val="0"/>
        </w:rPr>
        <w:t>现有</w:t>
      </w:r>
      <w:r w:rsidRPr="00CF7DBC">
        <w:rPr>
          <w:rFonts w:ascii="Segoe UI" w:hAnsi="Segoe UI" w:cs="Segoe UI" w:hint="eastAsia"/>
          <w:color w:val="24292E"/>
          <w:kern w:val="0"/>
        </w:rPr>
        <w:t>包进行实现，需要注意的是，</w:t>
      </w:r>
      <w:r w:rsidR="00B90059">
        <w:rPr>
          <w:rFonts w:ascii="Segoe UI" w:hAnsi="Segoe UI" w:cs="Segoe UI" w:hint="eastAsia"/>
          <w:color w:val="24292E"/>
          <w:kern w:val="0"/>
        </w:rPr>
        <w:t>Li</w:t>
      </w:r>
      <w:r w:rsidRPr="00CF7DBC">
        <w:rPr>
          <w:rFonts w:ascii="Segoe UI" w:hAnsi="Segoe UI" w:cs="Segoe UI" w:hint="eastAsia"/>
          <w:color w:val="24292E"/>
          <w:kern w:val="0"/>
        </w:rPr>
        <w:t>ghtGBM</w:t>
      </w:r>
      <w:r w:rsidRPr="00CF7DBC">
        <w:rPr>
          <w:rFonts w:ascii="Segoe UI" w:hAnsi="Segoe UI" w:cs="Segoe UI" w:hint="eastAsia"/>
          <w:color w:val="24292E"/>
          <w:kern w:val="0"/>
        </w:rPr>
        <w:t>不需要要求所有数据的真实标签已知，因此，我们在数据清洗的时候，即使有一些残留的</w:t>
      </w:r>
      <w:r w:rsidRPr="00CF7DBC">
        <w:rPr>
          <w:rFonts w:ascii="Segoe UI" w:hAnsi="Segoe UI" w:cs="Segoe UI" w:hint="eastAsia"/>
          <w:color w:val="24292E"/>
          <w:kern w:val="0"/>
        </w:rPr>
        <w:t>NaN</w:t>
      </w:r>
      <w:r w:rsidRPr="00CF7DBC">
        <w:rPr>
          <w:rFonts w:ascii="Segoe UI" w:hAnsi="Segoe UI" w:cs="Segoe UI" w:hint="eastAsia"/>
          <w:color w:val="24292E"/>
          <w:kern w:val="0"/>
        </w:rPr>
        <w:t>值也没有很大的关系</w:t>
      </w:r>
    </w:p>
    <w:p w14:paraId="6131DB9E" w14:textId="469B76BA" w:rsidR="0009663D" w:rsidRDefault="0009663D" w:rsidP="00DC23AC">
      <w:pPr>
        <w:pStyle w:val="af5"/>
        <w:ind w:firstLine="511"/>
      </w:pPr>
      <w:r>
        <w:rPr>
          <w:rFonts w:hint="eastAsia"/>
        </w:rPr>
        <w:t>代码见第七章。</w:t>
      </w:r>
    </w:p>
    <w:p w14:paraId="6A04B3A1" w14:textId="516C0A8B" w:rsidR="0009663D" w:rsidRDefault="0009663D" w:rsidP="00DC23AC">
      <w:pPr>
        <w:pStyle w:val="af5"/>
        <w:ind w:firstLine="511"/>
      </w:pPr>
    </w:p>
    <w:p w14:paraId="38DD5548" w14:textId="5EDFAEAF" w:rsidR="0009663D" w:rsidRDefault="002A7DE7" w:rsidP="002A7DE7">
      <w:pPr>
        <w:pStyle w:val="1"/>
      </w:pPr>
      <w:r>
        <w:rPr>
          <w:rFonts w:hint="eastAsia"/>
        </w:rPr>
        <w:t>实验与分析</w:t>
      </w:r>
    </w:p>
    <w:p w14:paraId="6C396B2E" w14:textId="7175A278" w:rsidR="0009663D" w:rsidRDefault="002A7DE7" w:rsidP="002A7DE7">
      <w:pPr>
        <w:pStyle w:val="2"/>
      </w:pPr>
      <w:r>
        <w:rPr>
          <w:rFonts w:hint="eastAsia"/>
        </w:rPr>
        <w:t>逻辑斯蒂回归</w:t>
      </w:r>
    </w:p>
    <w:p w14:paraId="459BC967" w14:textId="77777777" w:rsidR="006F4821" w:rsidRPr="00FC6862" w:rsidRDefault="006F4821" w:rsidP="006F4821">
      <w:pPr>
        <w:pStyle w:val="af5"/>
        <w:ind w:firstLine="511"/>
      </w:pPr>
      <w:r w:rsidRPr="00FC6862">
        <w:rPr>
          <w:rFonts w:hint="eastAsia"/>
        </w:rPr>
        <w:t>我们首先引入需要的包，并且读入数据：</w:t>
      </w:r>
    </w:p>
    <w:p w14:paraId="048A4DE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pandas </w:t>
      </w:r>
      <w:r w:rsidRPr="00681670">
        <w:rPr>
          <w:rFonts w:ascii="Courier New" w:hAnsi="Courier New" w:cs="Courier New"/>
          <w:b/>
          <w:bCs/>
          <w:color w:val="0000FF"/>
          <w:kern w:val="0"/>
          <w:sz w:val="20"/>
          <w:szCs w:val="20"/>
        </w:rPr>
        <w:t>as</w:t>
      </w:r>
      <w:r w:rsidRPr="00681670">
        <w:rPr>
          <w:rFonts w:ascii="Courier New" w:hAnsi="Courier New" w:cs="Courier New"/>
          <w:kern w:val="0"/>
          <w:sz w:val="20"/>
          <w:szCs w:val="20"/>
        </w:rPr>
        <w:t xml:space="preserve"> pd </w:t>
      </w:r>
    </w:p>
    <w:p w14:paraId="48DAAC4B"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810A73F"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preprocessing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MinMaxScaler</w:t>
      </w:r>
    </w:p>
    <w:p w14:paraId="01ECC1E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impute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SimpleImputer</w:t>
      </w:r>
    </w:p>
    <w:p w14:paraId="72D68BBC" w14:textId="77777777" w:rsidR="006F48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eastAsiaTheme="minorEastAsia"/>
        </w:rPr>
      </w:pPr>
    </w:p>
    <w:p w14:paraId="2BBB9194"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FILE_NAME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"preprocess.ipynb"</w:t>
      </w:r>
    </w:p>
    <w:p w14:paraId="55CCA2EC"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abspath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join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dirname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FILE_NAME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r w:rsidRPr="00681670">
        <w:rPr>
          <w:rFonts w:ascii="Courier New" w:hAnsi="Courier New" w:cs="Courier New"/>
          <w:b/>
          <w:bCs/>
          <w:color w:val="000080"/>
          <w:kern w:val="0"/>
          <w:sz w:val="20"/>
          <w:szCs w:val="20"/>
        </w:rPr>
        <w:t>))</w:t>
      </w:r>
    </w:p>
    <w:p w14:paraId="26930E8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app_train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read_csv</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'/data/processed_train.csv'</w:t>
      </w:r>
      <w:r w:rsidRPr="00681670">
        <w:rPr>
          <w:rFonts w:ascii="Courier New" w:hAnsi="Courier New" w:cs="Courier New"/>
          <w:b/>
          <w:bCs/>
          <w:color w:val="000080"/>
          <w:kern w:val="0"/>
          <w:sz w:val="20"/>
          <w:szCs w:val="20"/>
        </w:rPr>
        <w:t>)</w:t>
      </w:r>
    </w:p>
    <w:p w14:paraId="72A02B60" w14:textId="77777777" w:rsidR="006F48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b/>
          <w:bCs/>
          <w:color w:val="000080"/>
          <w:kern w:val="0"/>
          <w:sz w:val="20"/>
          <w:szCs w:val="20"/>
        </w:rPr>
      </w:pPr>
      <w:r w:rsidRPr="00681670">
        <w:rPr>
          <w:rFonts w:ascii="Courier New" w:hAnsi="Courier New" w:cs="Courier New"/>
          <w:kern w:val="0"/>
          <w:sz w:val="20"/>
          <w:szCs w:val="20"/>
        </w:rPr>
        <w:t xml:space="preserve">app_test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read_csv</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'/data/processed_test.csv'</w:t>
      </w:r>
      <w:r w:rsidRPr="00681670">
        <w:rPr>
          <w:rFonts w:ascii="Courier New" w:hAnsi="Courier New" w:cs="Courier New"/>
          <w:b/>
          <w:bCs/>
          <w:color w:val="000080"/>
          <w:kern w:val="0"/>
          <w:sz w:val="20"/>
          <w:szCs w:val="20"/>
        </w:rPr>
        <w:t>)</w:t>
      </w:r>
    </w:p>
    <w:p w14:paraId="05ACEAC7" w14:textId="06575B32" w:rsidR="006F4821" w:rsidRPr="00FC6862" w:rsidRDefault="006F4821" w:rsidP="006F4821">
      <w:pPr>
        <w:pStyle w:val="af5"/>
        <w:ind w:firstLine="511"/>
      </w:pPr>
      <w:r w:rsidRPr="00FC6862">
        <w:rPr>
          <w:rFonts w:hint="eastAsia"/>
        </w:rPr>
        <w:t>之后我们按照上文所述进行数据预处理，首先读取数据和特征名，然后拷贝一份数据，利用中位数填充缺失值（借助</w:t>
      </w:r>
      <w:r w:rsidRPr="00FC6862">
        <w:rPr>
          <w:rFonts w:hint="eastAsia"/>
        </w:rPr>
        <w:t>sklearn.</w:t>
      </w:r>
      <w:r w:rsidRPr="00FC6862">
        <w:t>impute</w:t>
      </w:r>
      <w:r w:rsidRPr="00FC6862">
        <w:rPr>
          <w:rFonts w:hint="eastAsia"/>
        </w:rPr>
        <w:t>实现），之后我们再使用</w:t>
      </w:r>
      <w:r w:rsidRPr="00FC6862">
        <w:rPr>
          <w:rFonts w:hint="eastAsia"/>
        </w:rPr>
        <w:t>sklearn.</w:t>
      </w:r>
      <w:r w:rsidRPr="00FC6862">
        <w:t>scaler</w:t>
      </w:r>
      <w:r w:rsidRPr="00FC6862">
        <w:rPr>
          <w:rFonts w:hint="eastAsia"/>
        </w:rPr>
        <w:t>进行数据归一化，将所有数据压缩到</w:t>
      </w:r>
      <w:r w:rsidRPr="00FC6862">
        <w:rPr>
          <w:rFonts w:hint="eastAsia"/>
        </w:rPr>
        <w:t>0-</w:t>
      </w:r>
      <w:r w:rsidRPr="00FC6862">
        <w:t>1</w:t>
      </w:r>
      <w:r w:rsidRPr="00FC6862">
        <w:rPr>
          <w:rFonts w:hint="eastAsia"/>
        </w:rPr>
        <w:t>之间，代码如下：</w:t>
      </w:r>
    </w:p>
    <w:p w14:paraId="55B7932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Drop the target from training data</w:t>
      </w:r>
    </w:p>
    <w:p w14:paraId="7E954E94"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0F476E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if</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'TARGET'</w:t>
      </w:r>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in</w:t>
      </w:r>
      <w:r w:rsidRPr="00681670">
        <w:rPr>
          <w:rFonts w:ascii="Courier New" w:hAnsi="Courier New" w:cs="Courier New"/>
          <w:kern w:val="0"/>
          <w:sz w:val="20"/>
          <w:szCs w:val="20"/>
        </w:rPr>
        <w:t xml:space="preserve"> app_train</w:t>
      </w:r>
      <w:r w:rsidRPr="00681670">
        <w:rPr>
          <w:rFonts w:ascii="Courier New" w:hAnsi="Courier New" w:cs="Courier New"/>
          <w:b/>
          <w:bCs/>
          <w:color w:val="000080"/>
          <w:kern w:val="0"/>
          <w:sz w:val="20"/>
          <w:szCs w:val="20"/>
        </w:rPr>
        <w:t>:</w:t>
      </w:r>
    </w:p>
    <w:p w14:paraId="7D83695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app_train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drop</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columns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'TARGET'</w:t>
      </w:r>
      <w:r w:rsidRPr="00681670">
        <w:rPr>
          <w:rFonts w:ascii="Courier New" w:hAnsi="Courier New" w:cs="Courier New"/>
          <w:b/>
          <w:bCs/>
          <w:color w:val="000080"/>
          <w:kern w:val="0"/>
          <w:sz w:val="20"/>
          <w:szCs w:val="20"/>
        </w:rPr>
        <w:t>])</w:t>
      </w:r>
    </w:p>
    <w:p w14:paraId="356D297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else</w:t>
      </w:r>
      <w:r w:rsidRPr="00681670">
        <w:rPr>
          <w:rFonts w:ascii="Courier New" w:hAnsi="Courier New" w:cs="Courier New"/>
          <w:b/>
          <w:bCs/>
          <w:color w:val="000080"/>
          <w:kern w:val="0"/>
          <w:sz w:val="20"/>
          <w:szCs w:val="20"/>
        </w:rPr>
        <w:t>:</w:t>
      </w:r>
    </w:p>
    <w:p w14:paraId="37DD760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app_train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r w:rsidRPr="00681670">
        <w:rPr>
          <w:rFonts w:ascii="Courier New" w:hAnsi="Courier New" w:cs="Courier New"/>
          <w:b/>
          <w:bCs/>
          <w:color w:val="000080"/>
          <w:kern w:val="0"/>
          <w:sz w:val="20"/>
          <w:szCs w:val="20"/>
        </w:rPr>
        <w:t>()</w:t>
      </w:r>
    </w:p>
    <w:p w14:paraId="4606C22A"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C539F40"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lastRenderedPageBreak/>
        <w:t># Feature names</w:t>
      </w:r>
    </w:p>
    <w:p w14:paraId="7F11137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features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880088"/>
          <w:kern w:val="0"/>
          <w:sz w:val="20"/>
          <w:szCs w:val="20"/>
        </w:rPr>
        <w:t>list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columns</w:t>
      </w:r>
      <w:r w:rsidRPr="00681670">
        <w:rPr>
          <w:rFonts w:ascii="Courier New" w:hAnsi="Courier New" w:cs="Courier New"/>
          <w:b/>
          <w:bCs/>
          <w:color w:val="000080"/>
          <w:kern w:val="0"/>
          <w:sz w:val="20"/>
          <w:szCs w:val="20"/>
        </w:rPr>
        <w:t>)</w:t>
      </w:r>
    </w:p>
    <w:p w14:paraId="4D25C049"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C4E7F9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Copy of the testing data</w:t>
      </w:r>
    </w:p>
    <w:p w14:paraId="2A80CFB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app_test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r w:rsidRPr="00681670">
        <w:rPr>
          <w:rFonts w:ascii="Courier New" w:hAnsi="Courier New" w:cs="Courier New"/>
          <w:b/>
          <w:bCs/>
          <w:color w:val="000080"/>
          <w:kern w:val="0"/>
          <w:sz w:val="20"/>
          <w:szCs w:val="20"/>
        </w:rPr>
        <w:t>()</w:t>
      </w:r>
    </w:p>
    <w:p w14:paraId="2AAD8ADB"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EB4B23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Median imputation of missing values</w:t>
      </w:r>
    </w:p>
    <w:p w14:paraId="552522AC"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imputer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SimpleImputer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strategy</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'median'</w:t>
      </w:r>
      <w:r w:rsidRPr="00681670">
        <w:rPr>
          <w:rFonts w:ascii="Courier New" w:hAnsi="Courier New" w:cs="Courier New"/>
          <w:b/>
          <w:bCs/>
          <w:color w:val="000080"/>
          <w:kern w:val="0"/>
          <w:sz w:val="20"/>
          <w:szCs w:val="20"/>
        </w:rPr>
        <w:t>)</w:t>
      </w:r>
    </w:p>
    <w:p w14:paraId="0CAFF9A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60934F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Scale each feature to 0-1 (Normalization)</w:t>
      </w:r>
    </w:p>
    <w:p w14:paraId="3A42A60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scaler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MinMaxScaler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feature_range</w:t>
      </w:r>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0</w:t>
      </w:r>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1</w:t>
      </w:r>
      <w:r w:rsidRPr="00681670">
        <w:rPr>
          <w:rFonts w:ascii="Courier New" w:hAnsi="Courier New" w:cs="Courier New"/>
          <w:b/>
          <w:bCs/>
          <w:color w:val="000080"/>
          <w:kern w:val="0"/>
          <w:sz w:val="20"/>
          <w:szCs w:val="20"/>
        </w:rPr>
        <w:t>))</w:t>
      </w:r>
    </w:p>
    <w:p w14:paraId="29E82566"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9EF7F2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Fit on the training data</w:t>
      </w:r>
    </w:p>
    <w:p w14:paraId="03ED4DB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41CA28F6"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3923EE9"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Transform both training data and testing data</w:t>
      </w:r>
    </w:p>
    <w:p w14:paraId="1C84267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14C3A6E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app_test</w:t>
      </w:r>
      <w:r w:rsidRPr="00681670">
        <w:rPr>
          <w:rFonts w:ascii="Courier New" w:hAnsi="Courier New" w:cs="Courier New"/>
          <w:b/>
          <w:bCs/>
          <w:color w:val="000080"/>
          <w:kern w:val="0"/>
          <w:sz w:val="20"/>
          <w:szCs w:val="20"/>
        </w:rPr>
        <w:t>)</w:t>
      </w:r>
    </w:p>
    <w:p w14:paraId="30E79ED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0C4DE7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Repeate with the scaler</w:t>
      </w:r>
    </w:p>
    <w:p w14:paraId="5B98597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fit</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7EAC43C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 xml:space="preserve">train </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 xml:space="preserve"> 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transform</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31B20410"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scaler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p>
    <w:p w14:paraId="1552A59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A677A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'Training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r w:rsidRPr="00681670">
        <w:rPr>
          <w:rFonts w:ascii="Courier New" w:hAnsi="Courier New" w:cs="Courier New"/>
          <w:b/>
          <w:bCs/>
          <w:color w:val="000080"/>
          <w:kern w:val="0"/>
          <w:sz w:val="20"/>
          <w:szCs w:val="20"/>
        </w:rPr>
        <w:t>)</w:t>
      </w:r>
    </w:p>
    <w:p w14:paraId="7349228C"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'Testing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r w:rsidRPr="00681670">
        <w:rPr>
          <w:rFonts w:ascii="Courier New" w:hAnsi="Courier New" w:cs="Courier New"/>
          <w:b/>
          <w:bCs/>
          <w:color w:val="000080"/>
          <w:kern w:val="0"/>
          <w:sz w:val="20"/>
          <w:szCs w:val="20"/>
        </w:rPr>
        <w:t>)</w:t>
      </w:r>
    </w:p>
    <w:p w14:paraId="57BF4FBE" w14:textId="77777777" w:rsidR="006F4821" w:rsidRDefault="006F4821" w:rsidP="006F4821">
      <w:pPr>
        <w:spacing w:line="300" w:lineRule="auto"/>
        <w:rPr>
          <w:rFonts w:eastAsiaTheme="minorEastAsia"/>
        </w:rPr>
      </w:pPr>
    </w:p>
    <w:p w14:paraId="616301AA" w14:textId="75A998C9" w:rsidR="006F4821" w:rsidRPr="00FC6862" w:rsidRDefault="006F4821" w:rsidP="006F4821">
      <w:pPr>
        <w:pStyle w:val="af5"/>
        <w:ind w:firstLine="511"/>
      </w:pPr>
      <w:r w:rsidRPr="00FC6862">
        <w:rPr>
          <w:rFonts w:hint="eastAsia"/>
        </w:rPr>
        <w:t>之后，如前所述，我们为了估计模型学习的准确率，需要对数据集进行切分，这个步骤需要我们使用</w:t>
      </w:r>
      <w:r w:rsidRPr="00FC6862">
        <w:rPr>
          <w:rFonts w:hint="eastAsia"/>
        </w:rPr>
        <w:t>sklearn.model_selection</w:t>
      </w:r>
      <w:r w:rsidRPr="00FC6862">
        <w:rPr>
          <w:rFonts w:hint="eastAsia"/>
        </w:rPr>
        <w:t>实现，从中调用函数</w:t>
      </w:r>
      <w:r w:rsidRPr="00FC6862">
        <w:rPr>
          <w:rFonts w:hint="eastAsia"/>
        </w:rPr>
        <w:t>train_test_split</w:t>
      </w:r>
    </w:p>
    <w:p w14:paraId="2E43C83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b/>
          <w:bCs/>
          <w:color w:val="0000FF"/>
          <w:kern w:val="0"/>
          <w:sz w:val="20"/>
          <w:szCs w:val="20"/>
        </w:rPr>
        <w:t>from</w:t>
      </w:r>
      <w:r w:rsidRPr="000D1D99">
        <w:rPr>
          <w:rFonts w:ascii="Courier New" w:hAnsi="Courier New" w:cs="Courier New"/>
          <w:kern w:val="0"/>
          <w:sz w:val="20"/>
          <w:szCs w:val="20"/>
        </w:rPr>
        <w:t xml:space="preserve"> sklearn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model_selection </w:t>
      </w:r>
      <w:r w:rsidRPr="000D1D99">
        <w:rPr>
          <w:rFonts w:ascii="Courier New" w:hAnsi="Courier New" w:cs="Courier New"/>
          <w:b/>
          <w:bCs/>
          <w:color w:val="0000FF"/>
          <w:kern w:val="0"/>
          <w:sz w:val="20"/>
          <w:szCs w:val="20"/>
        </w:rPr>
        <w:t>import</w:t>
      </w:r>
      <w:r w:rsidRPr="000D1D99">
        <w:rPr>
          <w:rFonts w:ascii="Courier New" w:hAnsi="Courier New" w:cs="Courier New"/>
          <w:kern w:val="0"/>
          <w:sz w:val="20"/>
          <w:szCs w:val="20"/>
        </w:rPr>
        <w:t xml:space="preserve"> train_test_split</w:t>
      </w:r>
    </w:p>
    <w:p w14:paraId="7964268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2267591"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color w:val="008000"/>
          <w:kern w:val="0"/>
          <w:sz w:val="20"/>
          <w:szCs w:val="20"/>
        </w:rPr>
        <w:t># 70% training and 30% testing</w:t>
      </w:r>
    </w:p>
    <w:p w14:paraId="6878E675"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kern w:val="0"/>
          <w:sz w:val="20"/>
          <w:szCs w:val="20"/>
        </w:rPr>
        <w:t>X_train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X_test</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y_train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y_test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train_test_split</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train_labels</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test_size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r w:rsidRPr="000D1D99">
        <w:rPr>
          <w:rFonts w:ascii="Courier New" w:hAnsi="Courier New" w:cs="Courier New"/>
          <w:color w:val="FF0000"/>
          <w:kern w:val="0"/>
          <w:sz w:val="20"/>
          <w:szCs w:val="20"/>
        </w:rPr>
        <w:t>0.3</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stratify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train_labels</w:t>
      </w:r>
      <w:r w:rsidRPr="000D1D99">
        <w:rPr>
          <w:rFonts w:ascii="Courier New" w:hAnsi="Courier New" w:cs="Courier New"/>
          <w:b/>
          <w:bCs/>
          <w:color w:val="000080"/>
          <w:kern w:val="0"/>
          <w:sz w:val="20"/>
          <w:szCs w:val="20"/>
        </w:rPr>
        <w:t>)</w:t>
      </w:r>
    </w:p>
    <w:p w14:paraId="012E0BD9"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0D1D99">
        <w:rPr>
          <w:rFonts w:ascii="Courier New" w:hAnsi="Courier New" w:cs="Courier New"/>
          <w:kern w:val="0"/>
          <w:sz w:val="20"/>
          <w:szCs w:val="20"/>
        </w:rPr>
        <w:t>X_train</w:t>
      </w:r>
    </w:p>
    <w:p w14:paraId="5E89222D" w14:textId="77777777" w:rsidR="006F4821" w:rsidRDefault="006F4821" w:rsidP="006F4821">
      <w:pPr>
        <w:spacing w:line="300" w:lineRule="auto"/>
        <w:rPr>
          <w:rFonts w:eastAsiaTheme="minorEastAsia"/>
        </w:rPr>
      </w:pPr>
    </w:p>
    <w:p w14:paraId="4DF107D7" w14:textId="77777777" w:rsidR="006F4821" w:rsidRPr="00FC6862" w:rsidRDefault="006F4821" w:rsidP="006F4821">
      <w:pPr>
        <w:pStyle w:val="af5"/>
        <w:ind w:firstLine="511"/>
      </w:pPr>
      <w:r w:rsidRPr="00FC6862">
        <w:rPr>
          <w:rFonts w:hint="eastAsia"/>
        </w:rPr>
        <w:lastRenderedPageBreak/>
        <w:t>然后我们调用</w:t>
      </w:r>
      <w:r w:rsidRPr="00FC6862">
        <w:rPr>
          <w:rFonts w:hint="eastAsia"/>
        </w:rPr>
        <w:t>sklearn</w:t>
      </w:r>
      <w:r w:rsidRPr="00FC6862">
        <w:rPr>
          <w:rFonts w:hint="eastAsia"/>
        </w:rPr>
        <w:t>中的学习方法</w:t>
      </w:r>
      <w:r w:rsidRPr="00FC6862">
        <w:rPr>
          <w:rFonts w:hint="eastAsia"/>
        </w:rPr>
        <w:t>LogisticRegression</w:t>
      </w:r>
    </w:p>
    <w:p w14:paraId="32C6B333" w14:textId="77777777" w:rsidR="006F4821" w:rsidRDefault="006F4821" w:rsidP="006F4821">
      <w:pPr>
        <w:spacing w:line="300" w:lineRule="auto"/>
        <w:rPr>
          <w:rFonts w:eastAsiaTheme="minorEastAsia"/>
        </w:rPr>
      </w:pPr>
    </w:p>
    <w:p w14:paraId="0BD57B2E"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b/>
          <w:bCs/>
          <w:color w:val="0000FF"/>
          <w:kern w:val="0"/>
          <w:sz w:val="20"/>
          <w:szCs w:val="20"/>
        </w:rPr>
        <w:t>from</w:t>
      </w:r>
      <w:r w:rsidRPr="004901CF">
        <w:rPr>
          <w:rFonts w:ascii="Courier New" w:hAnsi="Courier New" w:cs="Courier New"/>
          <w:kern w:val="0"/>
          <w:sz w:val="20"/>
          <w:szCs w:val="20"/>
        </w:rPr>
        <w:t xml:space="preserve"> sklearn</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 xml:space="preserve">linear_model </w:t>
      </w:r>
      <w:r w:rsidRPr="004901CF">
        <w:rPr>
          <w:rFonts w:ascii="Courier New" w:hAnsi="Courier New" w:cs="Courier New"/>
          <w:b/>
          <w:bCs/>
          <w:color w:val="0000FF"/>
          <w:kern w:val="0"/>
          <w:sz w:val="20"/>
          <w:szCs w:val="20"/>
        </w:rPr>
        <w:t>import</w:t>
      </w:r>
      <w:r w:rsidRPr="004901CF">
        <w:rPr>
          <w:rFonts w:ascii="Courier New" w:hAnsi="Courier New" w:cs="Courier New"/>
          <w:kern w:val="0"/>
          <w:sz w:val="20"/>
          <w:szCs w:val="20"/>
        </w:rPr>
        <w:t xml:space="preserve"> LogisticRegression</w:t>
      </w:r>
    </w:p>
    <w:p w14:paraId="17E34A69"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5AA688D"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color w:val="008000"/>
          <w:kern w:val="0"/>
          <w:sz w:val="20"/>
          <w:szCs w:val="20"/>
        </w:rPr>
        <w:t># Make the model with the specified regularization parameter</w:t>
      </w:r>
    </w:p>
    <w:p w14:paraId="7579AAD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 xml:space="preserve">log_reg </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LogisticRegression</w:t>
      </w:r>
      <w:r w:rsidRPr="004901CF">
        <w:rPr>
          <w:rFonts w:ascii="Courier New" w:hAnsi="Courier New" w:cs="Courier New"/>
          <w:b/>
          <w:bCs/>
          <w:color w:val="000080"/>
          <w:kern w:val="0"/>
          <w:sz w:val="20"/>
          <w:szCs w:val="20"/>
          <w:lang w:val="fr-FR"/>
        </w:rPr>
        <w:t>()</w:t>
      </w:r>
    </w:p>
    <w:p w14:paraId="579C9841"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D89E9D4"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log_reg</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fit</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X_train</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y_train</w:t>
      </w:r>
      <w:r w:rsidRPr="004901CF">
        <w:rPr>
          <w:rFonts w:ascii="Courier New" w:hAnsi="Courier New" w:cs="Courier New"/>
          <w:b/>
          <w:bCs/>
          <w:color w:val="000080"/>
          <w:kern w:val="0"/>
          <w:sz w:val="20"/>
          <w:szCs w:val="20"/>
          <w:lang w:val="fr-FR"/>
        </w:rPr>
        <w:t>)</w:t>
      </w:r>
    </w:p>
    <w:p w14:paraId="1EDC394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018EAC78"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4901CF">
        <w:rPr>
          <w:rFonts w:ascii="Courier New" w:hAnsi="Courier New" w:cs="Courier New"/>
          <w:kern w:val="0"/>
          <w:sz w:val="20"/>
          <w:szCs w:val="20"/>
        </w:rPr>
        <w:t xml:space="preserve">y_pred </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 xml:space="preserve"> log_reg</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predict_proba</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X_test</w:t>
      </w:r>
      <w:r w:rsidRPr="004901CF">
        <w:rPr>
          <w:rFonts w:ascii="Courier New" w:hAnsi="Courier New" w:cs="Courier New"/>
          <w:b/>
          <w:bCs/>
          <w:color w:val="000080"/>
          <w:kern w:val="0"/>
          <w:sz w:val="20"/>
          <w:szCs w:val="20"/>
        </w:rPr>
        <w:t>)[:,</w:t>
      </w:r>
      <w:r w:rsidRPr="004901CF">
        <w:rPr>
          <w:rFonts w:ascii="Courier New" w:hAnsi="Courier New" w:cs="Courier New"/>
          <w:color w:val="FF0000"/>
          <w:kern w:val="0"/>
          <w:sz w:val="20"/>
          <w:szCs w:val="20"/>
        </w:rPr>
        <w:t>1</w:t>
      </w:r>
      <w:r w:rsidRPr="004901CF">
        <w:rPr>
          <w:rFonts w:ascii="Courier New" w:hAnsi="Courier New" w:cs="Courier New"/>
          <w:b/>
          <w:bCs/>
          <w:color w:val="000080"/>
          <w:kern w:val="0"/>
          <w:sz w:val="20"/>
          <w:szCs w:val="20"/>
        </w:rPr>
        <w:t>]</w:t>
      </w:r>
    </w:p>
    <w:p w14:paraId="597B303D" w14:textId="77777777" w:rsidR="006F4821" w:rsidRDefault="006F4821" w:rsidP="006F4821">
      <w:pPr>
        <w:spacing w:line="300" w:lineRule="auto"/>
        <w:rPr>
          <w:rFonts w:eastAsiaTheme="minorEastAsia"/>
        </w:rPr>
      </w:pPr>
    </w:p>
    <w:p w14:paraId="65F67A49" w14:textId="77777777" w:rsidR="006F4821" w:rsidRPr="00FC6862" w:rsidRDefault="006F4821" w:rsidP="006F4821">
      <w:pPr>
        <w:pStyle w:val="af5"/>
        <w:ind w:firstLine="511"/>
      </w:pPr>
      <w:r w:rsidRPr="00FC6862">
        <w:rPr>
          <w:rFonts w:hint="eastAsia"/>
        </w:rPr>
        <w:t>为了评价我们的学习模型，我们这里设定了</w:t>
      </w:r>
      <w:r w:rsidRPr="00FC6862">
        <w:rPr>
          <w:rFonts w:hint="eastAsia"/>
        </w:rPr>
        <w:t>ROC</w:t>
      </w:r>
      <w:r w:rsidRPr="00FC6862">
        <w:rPr>
          <w:rFonts w:hint="eastAsia"/>
        </w:rPr>
        <w:t>曲线下的面积作为评价标准：</w:t>
      </w:r>
    </w:p>
    <w:p w14:paraId="3BBE3DED" w14:textId="77777777" w:rsidR="006F4821" w:rsidRDefault="006F4821" w:rsidP="006F4821">
      <w:pPr>
        <w:pStyle w:val="af5"/>
        <w:ind w:firstLine="511"/>
      </w:pPr>
      <w:r w:rsidRPr="00FC6862">
        <w:rPr>
          <w:rFonts w:hint="eastAsia"/>
        </w:rPr>
        <w:t>ROC</w:t>
      </w:r>
      <w:r w:rsidRPr="00FC6862">
        <w:rPr>
          <w:rFonts w:hint="eastAsia"/>
        </w:rPr>
        <w:t>曲线是指“接受者操作特性曲线（</w:t>
      </w:r>
      <w:r w:rsidRPr="00FC6862">
        <w:rPr>
          <w:rFonts w:hint="eastAsia"/>
          <w:b/>
          <w:bCs/>
        </w:rPr>
        <w:t>R</w:t>
      </w:r>
      <w:r w:rsidRPr="00FC6862">
        <w:t xml:space="preserve">eceiver </w:t>
      </w:r>
      <w:r w:rsidRPr="00FC6862">
        <w:rPr>
          <w:rFonts w:hint="eastAsia"/>
          <w:b/>
          <w:bCs/>
        </w:rPr>
        <w:t>O</w:t>
      </w:r>
      <w:r w:rsidRPr="00FC6862">
        <w:t xml:space="preserve">perating </w:t>
      </w:r>
      <w:r w:rsidRPr="00FC6862">
        <w:rPr>
          <w:rFonts w:hint="eastAsia"/>
          <w:b/>
          <w:bCs/>
        </w:rPr>
        <w:t>C</w:t>
      </w:r>
      <w:r w:rsidRPr="00FC6862">
        <w:t>haracteristic curve</w:t>
      </w:r>
      <w:r w:rsidRPr="00FC6862">
        <w:rPr>
          <w:rFonts w:hint="eastAsia"/>
        </w:rPr>
        <w:t>）”，又称为感受性曲线（</w:t>
      </w:r>
      <w:r w:rsidRPr="00FC6862">
        <w:t>sensitivity curve</w:t>
      </w:r>
      <w:r w:rsidRPr="00FC6862">
        <w:rPr>
          <w:rFonts w:hint="eastAsia"/>
        </w:rPr>
        <w:t>）。，以被试在不同判断标准下所得的虚报概率</w:t>
      </w:r>
      <w:r>
        <w:rPr>
          <w:rFonts w:hint="eastAsia"/>
        </w:rPr>
        <w:t>fpr</w:t>
      </w:r>
      <w:r>
        <w:t>(</w:t>
      </w:r>
      <w:r w:rsidRPr="00FC6862">
        <w:rPr>
          <w:b/>
          <w:bCs/>
        </w:rPr>
        <w:t>f</w:t>
      </w:r>
      <w:r>
        <w:t xml:space="preserve">alse </w:t>
      </w:r>
      <w:r w:rsidRPr="00FC6862">
        <w:rPr>
          <w:b/>
          <w:bCs/>
        </w:rPr>
        <w:t>p</w:t>
      </w:r>
      <w:r>
        <w:t xml:space="preserve">ositive </w:t>
      </w:r>
      <w:r w:rsidRPr="00FC6862">
        <w:rPr>
          <w:b/>
          <w:bCs/>
        </w:rPr>
        <w:t>r</w:t>
      </w:r>
      <w:r>
        <w:t>ate)</w:t>
      </w:r>
      <w:r w:rsidRPr="00FC6862">
        <w:rPr>
          <w:rFonts w:hint="eastAsia"/>
        </w:rPr>
        <w:t>为横坐标，以击中概率</w:t>
      </w:r>
      <w:r>
        <w:t>tpr(</w:t>
      </w:r>
      <w:r w:rsidRPr="00FC6862">
        <w:rPr>
          <w:b/>
          <w:bCs/>
        </w:rPr>
        <w:t>t</w:t>
      </w:r>
      <w:r>
        <w:t xml:space="preserve">rue </w:t>
      </w:r>
      <w:r w:rsidRPr="00FC6862">
        <w:rPr>
          <w:b/>
          <w:bCs/>
        </w:rPr>
        <w:t>p</w:t>
      </w:r>
      <w:r>
        <w:t xml:space="preserve">ositive </w:t>
      </w:r>
      <w:r w:rsidRPr="00FC6862">
        <w:rPr>
          <w:b/>
          <w:bCs/>
        </w:rPr>
        <w:t>r</w:t>
      </w:r>
      <w:r>
        <w:t>ate)</w:t>
      </w:r>
      <w:r w:rsidRPr="00FC6862">
        <w:rPr>
          <w:rFonts w:hint="eastAsia"/>
        </w:rPr>
        <w:t>为纵坐标，画得的各点的连线。</w:t>
      </w:r>
      <w:r>
        <w:rPr>
          <w:rFonts w:hint="eastAsia"/>
        </w:rPr>
        <w:t>假设一个算法根本就是随机的决定分类，那么他的击中概率和虚报概率应该相等，表现在图像上就是在</w:t>
      </w:r>
      <w:r>
        <w:rPr>
          <w:rFonts w:hint="eastAsia"/>
        </w:rPr>
        <w:t>y</w:t>
      </w:r>
      <w:r>
        <w:t>=x</w:t>
      </w:r>
      <w:r>
        <w:rPr>
          <w:rFonts w:hint="eastAsia"/>
        </w:rPr>
        <w:t>这条一三对角线上，而可用的分类算法，其</w:t>
      </w:r>
      <w:r>
        <w:rPr>
          <w:rFonts w:hint="eastAsia"/>
        </w:rPr>
        <w:t>ROC</w:t>
      </w:r>
      <w:r>
        <w:rPr>
          <w:rFonts w:hint="eastAsia"/>
        </w:rPr>
        <w:t>曲线一定是上凸的（所有点都在</w:t>
      </w:r>
      <w:r>
        <w:rPr>
          <w:rFonts w:hint="eastAsia"/>
        </w:rPr>
        <w:t>y</w:t>
      </w:r>
      <w:r>
        <w:t>=</w:t>
      </w:r>
      <w:r>
        <w:rPr>
          <w:rFonts w:hint="eastAsia"/>
        </w:rPr>
        <w:t>x</w:t>
      </w:r>
      <w:r>
        <w:rPr>
          <w:rFonts w:hint="eastAsia"/>
        </w:rPr>
        <w:t>之上），最好的分类方法其虚报率为</w:t>
      </w:r>
      <w:r>
        <w:rPr>
          <w:rFonts w:hint="eastAsia"/>
        </w:rPr>
        <w:t>0</w:t>
      </w:r>
      <w:r>
        <w:rPr>
          <w:rFonts w:hint="eastAsia"/>
        </w:rPr>
        <w:t>，击中率为</w:t>
      </w:r>
      <w:r>
        <w:rPr>
          <w:rFonts w:hint="eastAsia"/>
        </w:rPr>
        <w:t>1</w:t>
      </w:r>
      <w:r>
        <w:t>00</w:t>
      </w:r>
      <w:r>
        <w:rPr>
          <w:rFonts w:hint="eastAsia"/>
        </w:rPr>
        <w:t>%</w:t>
      </w:r>
      <w:r>
        <w:rPr>
          <w:rFonts w:hint="eastAsia"/>
        </w:rPr>
        <w:t>（</w:t>
      </w:r>
      <w:r>
        <w:rPr>
          <w:rFonts w:hint="eastAsia"/>
        </w:rPr>
        <w:t>=</w:t>
      </w:r>
      <w:r>
        <w:t>1</w:t>
      </w:r>
      <w:r>
        <w:rPr>
          <w:rFonts w:hint="eastAsia"/>
        </w:rPr>
        <w:t>）</w:t>
      </w:r>
      <w:r>
        <w:rPr>
          <w:rFonts w:hint="eastAsia"/>
        </w:rPr>
        <w:t>,</w:t>
      </w:r>
      <w:r>
        <w:rPr>
          <w:rFonts w:hint="eastAsia"/>
        </w:rPr>
        <w:t>应该是</w:t>
      </w:r>
      <w:r>
        <w:t>x=0,y=1</w:t>
      </w:r>
      <w:r>
        <w:rPr>
          <w:rFonts w:hint="eastAsia"/>
        </w:rPr>
        <w:t>这条折线，在这两者之间的话，一个学习模型的</w:t>
      </w:r>
      <w:r>
        <w:rPr>
          <w:rFonts w:hint="eastAsia"/>
        </w:rPr>
        <w:t>ROC</w:t>
      </w:r>
      <w:r>
        <w:rPr>
          <w:rFonts w:hint="eastAsia"/>
        </w:rPr>
        <w:t>曲线越偏向左上方，学习能力越高。</w:t>
      </w:r>
    </w:p>
    <w:p w14:paraId="0C5A8D29" w14:textId="5F5549AB" w:rsidR="006F4821" w:rsidRDefault="006F4821" w:rsidP="006F4821">
      <w:pPr>
        <w:pStyle w:val="af5"/>
        <w:ind w:firstLine="511"/>
      </w:pPr>
      <w:r>
        <w:rPr>
          <w:rFonts w:hint="eastAsia"/>
        </w:rPr>
        <w:t>为了定量的评判这个能力，我们可以使用</w:t>
      </w:r>
      <w:r>
        <w:rPr>
          <w:rFonts w:hint="eastAsia"/>
        </w:rPr>
        <w:t>ROC</w:t>
      </w:r>
      <w:r>
        <w:rPr>
          <w:rFonts w:hint="eastAsia"/>
        </w:rPr>
        <w:t>曲线下的面积来度量，</w:t>
      </w:r>
      <w:r>
        <w:rPr>
          <w:rFonts w:hint="eastAsia"/>
        </w:rPr>
        <w:t>sklearn</w:t>
      </w:r>
      <w:r>
        <w:rPr>
          <w:rFonts w:hint="eastAsia"/>
        </w:rPr>
        <w:t>中有专门的模块用于度量曲线下的面积：</w:t>
      </w:r>
      <w:r>
        <w:rPr>
          <w:rFonts w:hint="eastAsia"/>
        </w:rPr>
        <w:t>AUC</w:t>
      </w:r>
      <w:r>
        <w:rPr>
          <w:rFonts w:hint="eastAsia"/>
        </w:rPr>
        <w:t>（</w:t>
      </w:r>
      <w:r w:rsidRPr="00FC6862">
        <w:rPr>
          <w:rFonts w:hint="eastAsia"/>
          <w:b/>
          <w:bCs/>
        </w:rPr>
        <w:t>A</w:t>
      </w:r>
      <w:r>
        <w:rPr>
          <w:rFonts w:hint="eastAsia"/>
        </w:rPr>
        <w:t>rea</w:t>
      </w:r>
      <w:r>
        <w:t xml:space="preserve"> </w:t>
      </w:r>
      <w:r w:rsidRPr="00FC6862">
        <w:rPr>
          <w:rFonts w:hint="eastAsia"/>
          <w:b/>
          <w:bCs/>
        </w:rPr>
        <w:t>U</w:t>
      </w:r>
      <w:r>
        <w:rPr>
          <w:rFonts w:hint="eastAsia"/>
        </w:rPr>
        <w:t>nder</w:t>
      </w:r>
      <w:r>
        <w:t xml:space="preserve"> </w:t>
      </w:r>
      <w:r w:rsidRPr="00FC6862">
        <w:rPr>
          <w:rFonts w:hint="eastAsia"/>
          <w:b/>
          <w:bCs/>
        </w:rPr>
        <w:t>C</w:t>
      </w:r>
      <w:r>
        <w:rPr>
          <w:rFonts w:hint="eastAsia"/>
        </w:rPr>
        <w:t>urve</w:t>
      </w:r>
      <w:r>
        <w:rPr>
          <w:rFonts w:hint="eastAsia"/>
        </w:rPr>
        <w:t>）显然，根据之前的论述，曲线下的面积越大，这个模型越好。</w:t>
      </w:r>
    </w:p>
    <w:p w14:paraId="08E60C21" w14:textId="65F7FCC9" w:rsidR="006F4821" w:rsidRDefault="006F4821" w:rsidP="006F4821">
      <w:pPr>
        <w:pStyle w:val="af5"/>
        <w:ind w:firstLine="511"/>
      </w:pPr>
      <w:r>
        <w:rPr>
          <w:rFonts w:hint="eastAsia"/>
        </w:rPr>
        <w:t>我们给出作图的代码：</w:t>
      </w:r>
    </w:p>
    <w:p w14:paraId="7C6C043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metrics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roc_curve</w:t>
      </w:r>
    </w:p>
    <w:p w14:paraId="56EB5F1E"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metrics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auc</w:t>
      </w:r>
    </w:p>
    <w:p w14:paraId="1EACDC5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matplotlib</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pyplot </w:t>
      </w:r>
      <w:r w:rsidRPr="00E61D10">
        <w:rPr>
          <w:rFonts w:ascii="Courier New" w:hAnsi="Courier New" w:cs="Courier New"/>
          <w:b/>
          <w:bCs/>
          <w:color w:val="0000FF"/>
          <w:kern w:val="0"/>
          <w:sz w:val="20"/>
          <w:szCs w:val="20"/>
        </w:rPr>
        <w:t>as</w:t>
      </w:r>
      <w:r w:rsidRPr="00E61D10">
        <w:rPr>
          <w:rFonts w:ascii="Courier New" w:hAnsi="Courier New" w:cs="Courier New"/>
          <w:kern w:val="0"/>
          <w:sz w:val="20"/>
          <w:szCs w:val="20"/>
        </w:rPr>
        <w:t xml:space="preserve"> plt</w:t>
      </w:r>
    </w:p>
    <w:p w14:paraId="688DB24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FDEC65"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fpr_lr</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tpr_lr</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thresholds_lr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roc_curve</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y_test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y_pred</w:t>
      </w:r>
      <w:r w:rsidRPr="00E61D10">
        <w:rPr>
          <w:rFonts w:ascii="Courier New" w:hAnsi="Courier New" w:cs="Courier New"/>
          <w:b/>
          <w:bCs/>
          <w:color w:val="000080"/>
          <w:kern w:val="0"/>
          <w:sz w:val="20"/>
          <w:szCs w:val="20"/>
        </w:rPr>
        <w:t>)</w:t>
      </w:r>
    </w:p>
    <w:p w14:paraId="0E62AFE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 xml:space="preserve">auc_lr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auc</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fpr_lr</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tpr_lr</w:t>
      </w:r>
      <w:r w:rsidRPr="00E61D10">
        <w:rPr>
          <w:rFonts w:ascii="Courier New" w:hAnsi="Courier New" w:cs="Courier New"/>
          <w:b/>
          <w:bCs/>
          <w:color w:val="000080"/>
          <w:kern w:val="0"/>
          <w:sz w:val="20"/>
          <w:szCs w:val="20"/>
        </w:rPr>
        <w:t>)</w:t>
      </w:r>
    </w:p>
    <w:p w14:paraId="7B0379F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808080"/>
          <w:kern w:val="0"/>
          <w:sz w:val="20"/>
          <w:szCs w:val="20"/>
        </w:rPr>
        <w:t>'k--'</w:t>
      </w:r>
      <w:r w:rsidRPr="00E61D10">
        <w:rPr>
          <w:rFonts w:ascii="Courier New" w:hAnsi="Courier New" w:cs="Courier New"/>
          <w:b/>
          <w:bCs/>
          <w:color w:val="000080"/>
          <w:kern w:val="0"/>
          <w:sz w:val="20"/>
          <w:szCs w:val="20"/>
        </w:rPr>
        <w:t>)</w:t>
      </w:r>
    </w:p>
    <w:p w14:paraId="4F6A463A"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fpr_rf</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tpr_rf</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'LR (area = {:.3f})'</w:t>
      </w:r>
      <w:r w:rsidRPr="00E61D10">
        <w:rPr>
          <w:rFonts w:ascii="Courier New" w:hAnsi="Courier New" w:cs="Courier New"/>
          <w:b/>
          <w:bCs/>
          <w:color w:val="000080"/>
          <w:kern w:val="0"/>
          <w:sz w:val="20"/>
          <w:szCs w:val="20"/>
        </w:rPr>
        <w:t>.</w:t>
      </w:r>
      <w:r w:rsidRPr="00E61D10">
        <w:rPr>
          <w:rFonts w:ascii="Courier New" w:hAnsi="Courier New" w:cs="Courier New"/>
          <w:b/>
          <w:bCs/>
          <w:color w:val="880088"/>
          <w:kern w:val="0"/>
          <w:sz w:val="20"/>
          <w:szCs w:val="20"/>
        </w:rPr>
        <w:t>format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auc_rf</w:t>
      </w:r>
      <w:r w:rsidRPr="00E61D10">
        <w:rPr>
          <w:rFonts w:ascii="Courier New" w:hAnsi="Courier New" w:cs="Courier New"/>
          <w:b/>
          <w:bCs/>
          <w:color w:val="000080"/>
          <w:kern w:val="0"/>
          <w:sz w:val="20"/>
          <w:szCs w:val="20"/>
        </w:rPr>
        <w:t>))</w:t>
      </w:r>
    </w:p>
    <w:p w14:paraId="3B150F1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xlabel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'False positive rate'</w:t>
      </w:r>
      <w:r w:rsidRPr="00E61D10">
        <w:rPr>
          <w:rFonts w:ascii="Courier New" w:hAnsi="Courier New" w:cs="Courier New"/>
          <w:b/>
          <w:bCs/>
          <w:color w:val="000080"/>
          <w:kern w:val="0"/>
          <w:sz w:val="20"/>
          <w:szCs w:val="20"/>
        </w:rPr>
        <w:t>)</w:t>
      </w:r>
    </w:p>
    <w:p w14:paraId="31F0AE09"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ylabel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'True positive rate'</w:t>
      </w:r>
      <w:r w:rsidRPr="00E61D10">
        <w:rPr>
          <w:rFonts w:ascii="Courier New" w:hAnsi="Courier New" w:cs="Courier New"/>
          <w:b/>
          <w:bCs/>
          <w:color w:val="000080"/>
          <w:kern w:val="0"/>
          <w:sz w:val="20"/>
          <w:szCs w:val="20"/>
        </w:rPr>
        <w:t>)</w:t>
      </w:r>
    </w:p>
    <w:p w14:paraId="7951707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title</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'ROC curve'</w:t>
      </w:r>
      <w:r w:rsidRPr="00E61D10">
        <w:rPr>
          <w:rFonts w:ascii="Courier New" w:hAnsi="Courier New" w:cs="Courier New"/>
          <w:b/>
          <w:bCs/>
          <w:color w:val="000080"/>
          <w:kern w:val="0"/>
          <w:sz w:val="20"/>
          <w:szCs w:val="20"/>
        </w:rPr>
        <w:t>)</w:t>
      </w:r>
    </w:p>
    <w:p w14:paraId="4453DC2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legend</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loc</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'best'</w:t>
      </w:r>
      <w:r w:rsidRPr="00E61D10">
        <w:rPr>
          <w:rFonts w:ascii="Courier New" w:hAnsi="Courier New" w:cs="Courier New"/>
          <w:b/>
          <w:bCs/>
          <w:color w:val="000080"/>
          <w:kern w:val="0"/>
          <w:sz w:val="20"/>
          <w:szCs w:val="20"/>
        </w:rPr>
        <w:t>)</w:t>
      </w:r>
    </w:p>
    <w:p w14:paraId="60324924"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show</w:t>
      </w:r>
      <w:r w:rsidRPr="00E61D10">
        <w:rPr>
          <w:rFonts w:ascii="Courier New" w:hAnsi="Courier New" w:cs="Courier New"/>
          <w:b/>
          <w:bCs/>
          <w:color w:val="000080"/>
          <w:kern w:val="0"/>
          <w:sz w:val="20"/>
          <w:szCs w:val="20"/>
        </w:rPr>
        <w:t>()</w:t>
      </w:r>
    </w:p>
    <w:p w14:paraId="61DC265C" w14:textId="77777777" w:rsidR="006F4821" w:rsidRDefault="006F4821" w:rsidP="006F4821">
      <w:pPr>
        <w:spacing w:line="300" w:lineRule="auto"/>
        <w:rPr>
          <w:rFonts w:ascii="Segoe UI" w:hAnsi="Segoe UI" w:cs="Segoe UI"/>
          <w:color w:val="24292E"/>
          <w:kern w:val="0"/>
          <w:sz w:val="24"/>
        </w:rPr>
      </w:pPr>
      <w:r>
        <w:rPr>
          <w:rFonts w:ascii="Segoe UI" w:hAnsi="Segoe UI" w:cs="Segoe UI" w:hint="eastAsia"/>
          <w:color w:val="24292E"/>
          <w:kern w:val="0"/>
          <w:sz w:val="24"/>
        </w:rPr>
        <w:lastRenderedPageBreak/>
        <w:t>结果：</w:t>
      </w:r>
    </w:p>
    <w:p w14:paraId="674719AF" w14:textId="7DC87857" w:rsidR="006F4821" w:rsidRPr="006F4821" w:rsidRDefault="006F4821" w:rsidP="006F4821">
      <w:pPr>
        <w:spacing w:line="300" w:lineRule="auto"/>
        <w:rPr>
          <w:rFonts w:ascii="Segoe UI" w:hAnsi="Segoe UI" w:cs="Segoe UI" w:hint="eastAsia"/>
          <w:color w:val="24292E"/>
          <w:kern w:val="0"/>
          <w:sz w:val="24"/>
        </w:rPr>
      </w:pPr>
      <w:r>
        <w:rPr>
          <w:rFonts w:ascii="Segoe UI" w:hAnsi="Segoe UI" w:cs="Segoe UI"/>
          <w:noProof/>
          <w:color w:val="24292E"/>
          <w:kern w:val="0"/>
          <w:sz w:val="24"/>
        </w:rPr>
        <w:drawing>
          <wp:inline distT="0" distB="0" distL="0" distR="0" wp14:anchorId="436A7A57" wp14:editId="5BAD4B1A">
            <wp:extent cx="5457944" cy="363982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961" t="2200"/>
                    <a:stretch/>
                  </pic:blipFill>
                  <pic:spPr bwMode="auto">
                    <a:xfrm>
                      <a:off x="0" y="0"/>
                      <a:ext cx="5481834" cy="3655752"/>
                    </a:xfrm>
                    <a:prstGeom prst="rect">
                      <a:avLst/>
                    </a:prstGeom>
                    <a:noFill/>
                    <a:ln>
                      <a:noFill/>
                    </a:ln>
                    <a:extLst>
                      <a:ext uri="{53640926-AAD7-44D8-BBD7-CCE9431645EC}">
                        <a14:shadowObscured xmlns:a14="http://schemas.microsoft.com/office/drawing/2010/main"/>
                      </a:ext>
                    </a:extLst>
                  </pic:spPr>
                </pic:pic>
              </a:graphicData>
            </a:graphic>
          </wp:inline>
        </w:drawing>
      </w:r>
    </w:p>
    <w:p w14:paraId="2DB13048" w14:textId="77777777" w:rsidR="006F4821" w:rsidRDefault="006F4821" w:rsidP="006F4821">
      <w:pPr>
        <w:pStyle w:val="af5"/>
        <w:ind w:firstLine="511"/>
      </w:pPr>
      <w:r>
        <w:rPr>
          <w:rFonts w:hint="eastAsia"/>
        </w:rPr>
        <w:t>我们也可以使用</w:t>
      </w:r>
      <w:r>
        <w:rPr>
          <w:rFonts w:hint="eastAsia"/>
        </w:rPr>
        <w:t>LogsiticRegression</w:t>
      </w:r>
      <w:r>
        <w:rPr>
          <w:rFonts w:hint="eastAsia"/>
        </w:rPr>
        <w:t>内置的</w:t>
      </w:r>
      <w:r>
        <w:rPr>
          <w:rFonts w:hint="eastAsia"/>
        </w:rPr>
        <w:t>.</w:t>
      </w:r>
      <w:r>
        <w:t>score</w:t>
      </w:r>
      <w:r>
        <w:rPr>
          <w:rFonts w:hint="eastAsia"/>
        </w:rPr>
        <w:t>功能给出分类的结果</w:t>
      </w:r>
    </w:p>
    <w:p w14:paraId="01960E9B" w14:textId="77777777" w:rsidR="006F4821" w:rsidRPr="008B2ABB"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Pr>
          <w:rFonts w:ascii="Segoe UI" w:hAnsi="Segoe UI" w:cs="Segoe UI"/>
          <w:color w:val="24292E"/>
          <w:kern w:val="0"/>
          <w:sz w:val="24"/>
        </w:rPr>
        <w:tab/>
      </w:r>
      <w:r w:rsidRPr="008B2ABB">
        <w:rPr>
          <w:rFonts w:ascii="Courier New" w:hAnsi="Courier New" w:cs="Courier New"/>
          <w:kern w:val="0"/>
          <w:sz w:val="20"/>
          <w:szCs w:val="20"/>
        </w:rPr>
        <w:t>log_reg</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score</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X_test</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y_test</w:t>
      </w:r>
      <w:r w:rsidRPr="008B2ABB">
        <w:rPr>
          <w:rFonts w:ascii="Courier New" w:hAnsi="Courier New" w:cs="Courier New"/>
          <w:b/>
          <w:bCs/>
          <w:color w:val="000080"/>
          <w:kern w:val="0"/>
          <w:sz w:val="20"/>
          <w:szCs w:val="20"/>
        </w:rPr>
        <w:t>)</w:t>
      </w:r>
    </w:p>
    <w:p w14:paraId="74BAF89E" w14:textId="77777777" w:rsidR="006F4821" w:rsidRDefault="006F4821" w:rsidP="006F4821">
      <w:pPr>
        <w:pStyle w:val="af5"/>
        <w:ind w:firstLine="511"/>
      </w:pPr>
      <w:r>
        <w:tab/>
      </w:r>
      <w:r>
        <w:rPr>
          <w:rFonts w:hint="eastAsia"/>
        </w:rPr>
        <w:t>结果为：</w:t>
      </w:r>
    </w:p>
    <w:p w14:paraId="43E0BAF6" w14:textId="77777777" w:rsidR="006F4821" w:rsidRDefault="006F4821" w:rsidP="006F4821">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14:paraId="138D056A" w14:textId="24157C44" w:rsidR="0009663D" w:rsidRDefault="0009663D" w:rsidP="00DC23AC">
      <w:pPr>
        <w:pStyle w:val="af5"/>
        <w:ind w:firstLine="511"/>
      </w:pPr>
    </w:p>
    <w:p w14:paraId="674CFE7D" w14:textId="2965376E" w:rsidR="0009663D" w:rsidRDefault="006F4821" w:rsidP="006F4821">
      <w:pPr>
        <w:pStyle w:val="2"/>
      </w:pPr>
      <w:r>
        <w:rPr>
          <w:rFonts w:hint="eastAsia"/>
        </w:rPr>
        <w:t>随机森林</w:t>
      </w:r>
    </w:p>
    <w:p w14:paraId="7394876E" w14:textId="77777777" w:rsidR="006F4821" w:rsidRDefault="006F4821" w:rsidP="006F4821">
      <w:pPr>
        <w:pStyle w:val="af5"/>
        <w:ind w:firstLine="511"/>
        <w:rPr>
          <w:rFonts w:eastAsiaTheme="minorEastAsia"/>
        </w:rPr>
      </w:pPr>
      <w:r w:rsidRPr="00754917">
        <w:rPr>
          <w:rFonts w:hint="eastAsia"/>
        </w:rPr>
        <w:t>随机森林的数据清洗过程和</w:t>
      </w:r>
      <w:r w:rsidRPr="00754917">
        <w:rPr>
          <w:rFonts w:hint="eastAsia"/>
        </w:rPr>
        <w:t>7</w:t>
      </w:r>
      <w:r w:rsidRPr="00754917">
        <w:t>.1</w:t>
      </w:r>
      <w:r w:rsidRPr="00754917">
        <w:rPr>
          <w:rFonts w:hint="eastAsia"/>
        </w:rPr>
        <w:t>的逻辑斯蒂回归是完全一致的，数据集的切分也和</w:t>
      </w:r>
      <w:r w:rsidRPr="00754917">
        <w:rPr>
          <w:rFonts w:hint="eastAsia"/>
        </w:rPr>
        <w:t>7</w:t>
      </w:r>
      <w:r w:rsidRPr="00754917">
        <w:t>.1</w:t>
      </w:r>
      <w:r w:rsidRPr="00754917">
        <w:rPr>
          <w:rFonts w:hint="eastAsia"/>
        </w:rPr>
        <w:t>保持一致，不相同的地方仅仅在于我们的学习模型在制定的时候指定为</w:t>
      </w:r>
      <w:r w:rsidRPr="00754917">
        <w:rPr>
          <w:rFonts w:hint="eastAsia"/>
        </w:rPr>
        <w:t>sklearn</w:t>
      </w:r>
      <w:r w:rsidRPr="00754917">
        <w:t>.ensemble</w:t>
      </w:r>
      <w:r w:rsidRPr="00754917">
        <w:rPr>
          <w:rFonts w:hint="eastAsia"/>
        </w:rPr>
        <w:t>下的</w:t>
      </w:r>
      <w:r w:rsidRPr="00754917">
        <w:rPr>
          <w:rFonts w:hint="eastAsia"/>
        </w:rPr>
        <w:t>RandomForestClassifier</w:t>
      </w:r>
      <w:r w:rsidRPr="00754917">
        <w:rPr>
          <w:rFonts w:hint="eastAsia"/>
        </w:rPr>
        <w:t>，如下：</w:t>
      </w:r>
    </w:p>
    <w:p w14:paraId="241C82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from</w:t>
      </w:r>
      <w:r w:rsidRPr="00C64B48">
        <w:rPr>
          <w:rFonts w:ascii="Courier New" w:hAnsi="Courier New" w:cs="Courier New"/>
          <w:kern w:val="0"/>
          <w:sz w:val="20"/>
          <w:szCs w:val="20"/>
        </w:rPr>
        <w:t xml:space="preserve"> sklearn</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ensemble </w:t>
      </w: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RandomForestClassifier</w:t>
      </w:r>
    </w:p>
    <w:p w14:paraId="74CACFF7"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pandas </w:t>
      </w:r>
      <w:r w:rsidRPr="00C64B48">
        <w:rPr>
          <w:rFonts w:ascii="Courier New" w:hAnsi="Courier New" w:cs="Courier New"/>
          <w:b/>
          <w:bCs/>
          <w:color w:val="0000FF"/>
          <w:kern w:val="0"/>
          <w:sz w:val="20"/>
          <w:szCs w:val="20"/>
        </w:rPr>
        <w:t>as</w:t>
      </w:r>
      <w:r w:rsidRPr="00C64B48">
        <w:rPr>
          <w:rFonts w:ascii="Courier New" w:hAnsi="Courier New" w:cs="Courier New"/>
          <w:kern w:val="0"/>
          <w:sz w:val="20"/>
          <w:szCs w:val="20"/>
        </w:rPr>
        <w:t xml:space="preserve"> pd</w:t>
      </w:r>
    </w:p>
    <w:p w14:paraId="2399334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the random forest classifier</w:t>
      </w:r>
    </w:p>
    <w:p w14:paraId="475066F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kern w:val="0"/>
          <w:sz w:val="20"/>
          <w:szCs w:val="20"/>
        </w:rPr>
        <w:t xml:space="preserve">random_forest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RandomForestClassifier</w:t>
      </w:r>
      <w:r w:rsidRPr="00C64B48">
        <w:rPr>
          <w:rFonts w:ascii="Courier New" w:hAnsi="Courier New" w:cs="Courier New"/>
          <w:b/>
          <w:bCs/>
          <w:color w:val="000080"/>
          <w:kern w:val="0"/>
          <w:sz w:val="20"/>
          <w:szCs w:val="20"/>
        </w:rPr>
        <w:t>()</w:t>
      </w:r>
    </w:p>
    <w:p w14:paraId="728B9C9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104801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training</w:t>
      </w:r>
    </w:p>
    <w:p w14:paraId="54B3B83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kern w:val="0"/>
          <w:sz w:val="20"/>
          <w:szCs w:val="20"/>
        </w:rPr>
        <w:t xml:space="preserve">random_forest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RandomForestClassifier</w:t>
      </w:r>
      <w:r w:rsidRPr="00C64B48">
        <w:rPr>
          <w:rFonts w:ascii="Courier New" w:hAnsi="Courier New" w:cs="Courier New"/>
          <w:b/>
          <w:bCs/>
          <w:color w:val="000080"/>
          <w:kern w:val="0"/>
          <w:sz w:val="20"/>
          <w:szCs w:val="20"/>
        </w:rPr>
        <w:t>()</w:t>
      </w:r>
    </w:p>
    <w:p w14:paraId="0DAF148A"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fit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X_train</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y_train</w:t>
      </w:r>
      <w:r w:rsidRPr="00C64B48">
        <w:rPr>
          <w:rFonts w:ascii="Courier New" w:hAnsi="Courier New" w:cs="Courier New"/>
          <w:b/>
          <w:bCs/>
          <w:color w:val="000080"/>
          <w:kern w:val="0"/>
          <w:sz w:val="20"/>
          <w:szCs w:val="20"/>
          <w:lang w:val="fr-FR"/>
        </w:rPr>
        <w:t>)</w:t>
      </w:r>
    </w:p>
    <w:p w14:paraId="10B39D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55B1912E"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color w:val="008000"/>
          <w:kern w:val="0"/>
          <w:sz w:val="20"/>
          <w:szCs w:val="20"/>
          <w:lang w:val="fr-FR"/>
        </w:rPr>
        <w:t># Extract feature importances</w:t>
      </w:r>
    </w:p>
    <w:p w14:paraId="181B7E0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lastRenderedPageBreak/>
        <w:t xml:space="preserve">feature_importance_values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feature_importances_</w:t>
      </w:r>
    </w:p>
    <w:p w14:paraId="71BFD1F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pd</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DataFrame</w:t>
      </w:r>
      <w:r w:rsidRPr="00C64B48">
        <w:rPr>
          <w:rFonts w:ascii="Courier New" w:hAnsi="Courier New" w:cs="Courier New"/>
          <w:b/>
          <w:bCs/>
          <w:color w:val="000080"/>
          <w:kern w:val="0"/>
          <w:sz w:val="20"/>
          <w:szCs w:val="20"/>
          <w:lang w:val="fr-FR"/>
        </w:rPr>
        <w:t>({</w:t>
      </w:r>
      <w:r w:rsidRPr="00C64B48">
        <w:rPr>
          <w:rFonts w:ascii="Courier New" w:hAnsi="Courier New" w:cs="Courier New"/>
          <w:color w:val="808080"/>
          <w:kern w:val="0"/>
          <w:sz w:val="20"/>
          <w:szCs w:val="20"/>
          <w:lang w:val="fr-FR"/>
        </w:rPr>
        <w:t>'feature'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features</w:t>
      </w:r>
      <w:r w:rsidRPr="00C64B48">
        <w:rPr>
          <w:rFonts w:ascii="Courier New" w:hAnsi="Courier New" w:cs="Courier New"/>
          <w:b/>
          <w:bCs/>
          <w:color w:val="000080"/>
          <w:kern w:val="0"/>
          <w:sz w:val="20"/>
          <w:szCs w:val="20"/>
          <w:lang w:val="fr-FR"/>
        </w:rPr>
        <w:t>,</w:t>
      </w:r>
    </w:p>
    <w:p w14:paraId="66E6429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                                    </w:t>
      </w:r>
      <w:r w:rsidRPr="00C64B48">
        <w:rPr>
          <w:rFonts w:ascii="Courier New" w:hAnsi="Courier New" w:cs="Courier New"/>
          <w:color w:val="808080"/>
          <w:kern w:val="0"/>
          <w:sz w:val="20"/>
          <w:szCs w:val="20"/>
          <w:lang w:val="fr-FR"/>
        </w:rPr>
        <w:t>'importance'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feature_importance_values</w:t>
      </w:r>
      <w:r w:rsidRPr="00C64B48">
        <w:rPr>
          <w:rFonts w:ascii="Courier New" w:hAnsi="Courier New" w:cs="Courier New"/>
          <w:b/>
          <w:bCs/>
          <w:color w:val="000080"/>
          <w:kern w:val="0"/>
          <w:sz w:val="20"/>
          <w:szCs w:val="20"/>
          <w:lang w:val="fr-FR"/>
        </w:rPr>
        <w:t>})</w:t>
      </w:r>
    </w:p>
    <w:p w14:paraId="2A94DF70"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C4CA3F4"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predictions on the test data</w:t>
      </w:r>
    </w:p>
    <w:p w14:paraId="133AA06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C64B48">
        <w:rPr>
          <w:rFonts w:ascii="Courier New" w:hAnsi="Courier New" w:cs="Courier New"/>
          <w:kern w:val="0"/>
          <w:sz w:val="20"/>
          <w:szCs w:val="20"/>
        </w:rPr>
        <w:t xml:space="preserve">predictions_val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random_forest</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predict_proba</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X_test</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r w:rsidRPr="00C64B48">
        <w:rPr>
          <w:rFonts w:ascii="Courier New" w:hAnsi="Courier New" w:cs="Courier New"/>
          <w:color w:val="FF0000"/>
          <w:kern w:val="0"/>
          <w:sz w:val="20"/>
          <w:szCs w:val="20"/>
        </w:rPr>
        <w:t>1</w:t>
      </w:r>
      <w:r w:rsidRPr="00C64B48">
        <w:rPr>
          <w:rFonts w:ascii="Courier New" w:hAnsi="Courier New" w:cs="Courier New"/>
          <w:b/>
          <w:bCs/>
          <w:color w:val="000080"/>
          <w:kern w:val="0"/>
          <w:sz w:val="20"/>
          <w:szCs w:val="20"/>
        </w:rPr>
        <w:t>]</w:t>
      </w:r>
    </w:p>
    <w:p w14:paraId="12005AFB" w14:textId="77777777" w:rsidR="006F4821" w:rsidRDefault="006F4821" w:rsidP="006F4821">
      <w:pPr>
        <w:rPr>
          <w:rFonts w:eastAsiaTheme="minorEastAsia" w:hint="eastAsia"/>
        </w:rPr>
      </w:pPr>
    </w:p>
    <w:p w14:paraId="32AF182A" w14:textId="77777777" w:rsidR="006F4821" w:rsidRPr="00754917" w:rsidRDefault="006F4821" w:rsidP="006F4821">
      <w:pPr>
        <w:pStyle w:val="af5"/>
        <w:ind w:firstLine="511"/>
      </w:pPr>
      <w:r w:rsidRPr="00754917">
        <w:rPr>
          <w:rFonts w:hint="eastAsia"/>
        </w:rPr>
        <w:t>之后我们用相近的代码进行作图和分数计算</w:t>
      </w:r>
    </w:p>
    <w:p w14:paraId="023ED9F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metrics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roc_curve</w:t>
      </w:r>
    </w:p>
    <w:p w14:paraId="403C1F30"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metrics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auc</w:t>
      </w:r>
    </w:p>
    <w:p w14:paraId="5D853B19"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matplotlib</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pyplot </w:t>
      </w:r>
      <w:r w:rsidRPr="007E52EC">
        <w:rPr>
          <w:rFonts w:ascii="Courier New" w:hAnsi="Courier New" w:cs="Courier New"/>
          <w:b/>
          <w:bCs/>
          <w:color w:val="0000FF"/>
          <w:kern w:val="0"/>
          <w:sz w:val="20"/>
          <w:szCs w:val="20"/>
        </w:rPr>
        <w:t>as</w:t>
      </w:r>
      <w:r w:rsidRPr="007E52EC">
        <w:rPr>
          <w:rFonts w:ascii="Courier New" w:hAnsi="Courier New" w:cs="Courier New"/>
          <w:kern w:val="0"/>
          <w:sz w:val="20"/>
          <w:szCs w:val="20"/>
        </w:rPr>
        <w:t xml:space="preserve"> plt</w:t>
      </w:r>
    </w:p>
    <w:p w14:paraId="5B3903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54B01E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fpr_rf</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tpr_rf</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thresholds_rf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roc_curve</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y_test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predictions_val</w:t>
      </w:r>
      <w:r w:rsidRPr="007E52EC">
        <w:rPr>
          <w:rFonts w:ascii="Courier New" w:hAnsi="Courier New" w:cs="Courier New"/>
          <w:b/>
          <w:bCs/>
          <w:color w:val="000080"/>
          <w:kern w:val="0"/>
          <w:sz w:val="20"/>
          <w:szCs w:val="20"/>
        </w:rPr>
        <w:t>)</w:t>
      </w:r>
    </w:p>
    <w:p w14:paraId="1995038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 xml:space="preserve">auc_rf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auc</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fpr_rf</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tpr_rf</w:t>
      </w:r>
      <w:r w:rsidRPr="007E52EC">
        <w:rPr>
          <w:rFonts w:ascii="Courier New" w:hAnsi="Courier New" w:cs="Courier New"/>
          <w:b/>
          <w:bCs/>
          <w:color w:val="000080"/>
          <w:kern w:val="0"/>
          <w:sz w:val="20"/>
          <w:szCs w:val="20"/>
        </w:rPr>
        <w:t>)</w:t>
      </w:r>
    </w:p>
    <w:p w14:paraId="04B4977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808080"/>
          <w:kern w:val="0"/>
          <w:sz w:val="20"/>
          <w:szCs w:val="20"/>
        </w:rPr>
        <w:t>'k--'</w:t>
      </w:r>
      <w:r w:rsidRPr="007E52EC">
        <w:rPr>
          <w:rFonts w:ascii="Courier New" w:hAnsi="Courier New" w:cs="Courier New"/>
          <w:b/>
          <w:bCs/>
          <w:color w:val="000080"/>
          <w:kern w:val="0"/>
          <w:sz w:val="20"/>
          <w:szCs w:val="20"/>
        </w:rPr>
        <w:t>)</w:t>
      </w:r>
    </w:p>
    <w:p w14:paraId="1F22EEF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fpr_rf</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tpr_rf</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'RF (area = {:.3f})'</w:t>
      </w:r>
      <w:r w:rsidRPr="007E52EC">
        <w:rPr>
          <w:rFonts w:ascii="Courier New" w:hAnsi="Courier New" w:cs="Courier New"/>
          <w:b/>
          <w:bCs/>
          <w:color w:val="000080"/>
          <w:kern w:val="0"/>
          <w:sz w:val="20"/>
          <w:szCs w:val="20"/>
        </w:rPr>
        <w:t>.</w:t>
      </w:r>
      <w:r w:rsidRPr="007E52EC">
        <w:rPr>
          <w:rFonts w:ascii="Courier New" w:hAnsi="Courier New" w:cs="Courier New"/>
          <w:b/>
          <w:bCs/>
          <w:color w:val="880088"/>
          <w:kern w:val="0"/>
          <w:sz w:val="20"/>
          <w:szCs w:val="20"/>
        </w:rPr>
        <w:t>format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auc_rf</w:t>
      </w:r>
      <w:r w:rsidRPr="007E52EC">
        <w:rPr>
          <w:rFonts w:ascii="Courier New" w:hAnsi="Courier New" w:cs="Courier New"/>
          <w:b/>
          <w:bCs/>
          <w:color w:val="000080"/>
          <w:kern w:val="0"/>
          <w:sz w:val="20"/>
          <w:szCs w:val="20"/>
        </w:rPr>
        <w:t>))</w:t>
      </w:r>
    </w:p>
    <w:p w14:paraId="1A3671EB"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xlabel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'False positive rate'</w:t>
      </w:r>
      <w:r w:rsidRPr="007E52EC">
        <w:rPr>
          <w:rFonts w:ascii="Courier New" w:hAnsi="Courier New" w:cs="Courier New"/>
          <w:b/>
          <w:bCs/>
          <w:color w:val="000080"/>
          <w:kern w:val="0"/>
          <w:sz w:val="20"/>
          <w:szCs w:val="20"/>
        </w:rPr>
        <w:t>)</w:t>
      </w:r>
    </w:p>
    <w:p w14:paraId="35BD05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ylabel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'True positive rate'</w:t>
      </w:r>
      <w:r w:rsidRPr="007E52EC">
        <w:rPr>
          <w:rFonts w:ascii="Courier New" w:hAnsi="Courier New" w:cs="Courier New"/>
          <w:b/>
          <w:bCs/>
          <w:color w:val="000080"/>
          <w:kern w:val="0"/>
          <w:sz w:val="20"/>
          <w:szCs w:val="20"/>
        </w:rPr>
        <w:t>)</w:t>
      </w:r>
    </w:p>
    <w:p w14:paraId="2F827A3A"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title</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'ROC curve'</w:t>
      </w:r>
      <w:r w:rsidRPr="007E52EC">
        <w:rPr>
          <w:rFonts w:ascii="Courier New" w:hAnsi="Courier New" w:cs="Courier New"/>
          <w:b/>
          <w:bCs/>
          <w:color w:val="000080"/>
          <w:kern w:val="0"/>
          <w:sz w:val="20"/>
          <w:szCs w:val="20"/>
        </w:rPr>
        <w:t>)</w:t>
      </w:r>
    </w:p>
    <w:p w14:paraId="3B97CF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legend</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loc</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'best'</w:t>
      </w:r>
      <w:r w:rsidRPr="007E52EC">
        <w:rPr>
          <w:rFonts w:ascii="Courier New" w:hAnsi="Courier New" w:cs="Courier New"/>
          <w:b/>
          <w:bCs/>
          <w:color w:val="000080"/>
          <w:kern w:val="0"/>
          <w:sz w:val="20"/>
          <w:szCs w:val="20"/>
        </w:rPr>
        <w:t>)</w:t>
      </w:r>
    </w:p>
    <w:p w14:paraId="4A02FF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show</w:t>
      </w:r>
      <w:r w:rsidRPr="007E52EC">
        <w:rPr>
          <w:rFonts w:ascii="Courier New" w:hAnsi="Courier New" w:cs="Courier New"/>
          <w:b/>
          <w:bCs/>
          <w:color w:val="000080"/>
          <w:kern w:val="0"/>
          <w:sz w:val="20"/>
          <w:szCs w:val="20"/>
        </w:rPr>
        <w:t>()</w:t>
      </w:r>
    </w:p>
    <w:p w14:paraId="700A6446" w14:textId="77777777" w:rsidR="006F4821" w:rsidRDefault="006F4821" w:rsidP="006F4821">
      <w:pPr>
        <w:rPr>
          <w:rFonts w:eastAsiaTheme="minorEastAsia"/>
        </w:rPr>
      </w:pPr>
    </w:p>
    <w:p w14:paraId="2EFBA864" w14:textId="251070DB" w:rsidR="006F4821" w:rsidRPr="006F4821" w:rsidRDefault="006F4821" w:rsidP="006F4821">
      <w:pPr>
        <w:pStyle w:val="af5"/>
        <w:ind w:firstLine="511"/>
        <w:rPr>
          <w:rFonts w:hint="eastAsia"/>
        </w:rPr>
      </w:pPr>
      <w:r w:rsidRPr="00754917">
        <w:rPr>
          <w:rFonts w:hint="eastAsia"/>
        </w:rPr>
        <w:t>图像如下：</w:t>
      </w:r>
    </w:p>
    <w:p w14:paraId="01B0CC3E" w14:textId="6FCD637D" w:rsidR="006F4821" w:rsidRDefault="006F4821" w:rsidP="006F4821">
      <w:pPr>
        <w:pStyle w:val="af5"/>
        <w:ind w:firstLine="511"/>
        <w:rPr>
          <w:rFonts w:eastAsiaTheme="minorEastAsia" w:hint="eastAsia"/>
        </w:rPr>
      </w:pPr>
      <w:r>
        <w:rPr>
          <w:rFonts w:eastAsiaTheme="minorEastAsia"/>
          <w:noProof/>
        </w:rPr>
        <w:drawing>
          <wp:inline distT="0" distB="0" distL="0" distR="0" wp14:anchorId="43F0C643" wp14:editId="7D5E2F6F">
            <wp:extent cx="5241964" cy="33982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030" t="3097"/>
                    <a:stretch/>
                  </pic:blipFill>
                  <pic:spPr bwMode="auto">
                    <a:xfrm>
                      <a:off x="0" y="0"/>
                      <a:ext cx="5258196" cy="3408815"/>
                    </a:xfrm>
                    <a:prstGeom prst="rect">
                      <a:avLst/>
                    </a:prstGeom>
                    <a:noFill/>
                    <a:ln>
                      <a:noFill/>
                    </a:ln>
                    <a:extLst>
                      <a:ext uri="{53640926-AAD7-44D8-BBD7-CCE9431645EC}">
                        <a14:shadowObscured xmlns:a14="http://schemas.microsoft.com/office/drawing/2010/main"/>
                      </a:ext>
                    </a:extLst>
                  </pic:spPr>
                </pic:pic>
              </a:graphicData>
            </a:graphic>
          </wp:inline>
        </w:drawing>
      </w:r>
    </w:p>
    <w:p w14:paraId="1714CC44" w14:textId="77777777" w:rsidR="006F4821" w:rsidRDefault="006F4821" w:rsidP="006F4821">
      <w:pPr>
        <w:pStyle w:val="af5"/>
        <w:ind w:firstLine="511"/>
        <w:rPr>
          <w:rFonts w:eastAsiaTheme="minorEastAsia"/>
        </w:rPr>
      </w:pPr>
    </w:p>
    <w:p w14:paraId="13ED18FC" w14:textId="64F29E10" w:rsidR="006F4821" w:rsidRPr="00754917" w:rsidRDefault="006F4821" w:rsidP="006F4821">
      <w:pPr>
        <w:pStyle w:val="af5"/>
        <w:ind w:firstLine="511"/>
      </w:pPr>
      <w:r w:rsidRPr="00754917">
        <w:rPr>
          <w:rFonts w:hint="eastAsia"/>
        </w:rPr>
        <w:t>计分的函如下：</w:t>
      </w:r>
    </w:p>
    <w:p w14:paraId="09E42B94" w14:textId="77777777" w:rsidR="006F4821" w:rsidRPr="00C91D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C91D21">
        <w:rPr>
          <w:rFonts w:ascii="Courier New" w:hAnsi="Courier New" w:cs="Courier New"/>
          <w:kern w:val="0"/>
          <w:sz w:val="20"/>
          <w:szCs w:val="20"/>
        </w:rPr>
        <w:t>random_forest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score</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X_test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y_test</w:t>
      </w:r>
      <w:r w:rsidRPr="00C91D21">
        <w:rPr>
          <w:rFonts w:ascii="Courier New" w:hAnsi="Courier New" w:cs="Courier New"/>
          <w:b/>
          <w:bCs/>
          <w:color w:val="000080"/>
          <w:kern w:val="0"/>
          <w:sz w:val="20"/>
          <w:szCs w:val="20"/>
        </w:rPr>
        <w:t>)</w:t>
      </w:r>
    </w:p>
    <w:p w14:paraId="116890CE" w14:textId="77777777" w:rsidR="006F4821" w:rsidRDefault="006F4821" w:rsidP="006F4821">
      <w:pPr>
        <w:rPr>
          <w:rFonts w:eastAsiaTheme="minorEastAsia"/>
        </w:rPr>
      </w:pPr>
    </w:p>
    <w:p w14:paraId="7387DF9D" w14:textId="77777777" w:rsidR="006F4821" w:rsidRPr="00754917" w:rsidRDefault="006F4821" w:rsidP="006F4821">
      <w:pPr>
        <w:pStyle w:val="af5"/>
        <w:ind w:firstLine="511"/>
      </w:pPr>
      <w:r w:rsidRPr="00754917">
        <w:rPr>
          <w:rFonts w:hint="eastAsia"/>
        </w:rPr>
        <w:t>结果为：</w:t>
      </w:r>
    </w:p>
    <w:p w14:paraId="3E9A6D64" w14:textId="77777777" w:rsidR="006F4821" w:rsidRDefault="006F4821" w:rsidP="006F4821">
      <w:pPr>
        <w:pStyle w:val="HTML"/>
        <w:shd w:val="clear" w:color="auto" w:fill="1E1E1E"/>
        <w:rPr>
          <w:color w:val="D4D4D4"/>
          <w:sz w:val="21"/>
          <w:szCs w:val="21"/>
        </w:rPr>
      </w:pPr>
      <w:r>
        <w:rPr>
          <w:color w:val="D4D4D4"/>
          <w:sz w:val="21"/>
          <w:szCs w:val="21"/>
        </w:rPr>
        <w:t>0.9192338543586186</w:t>
      </w:r>
    </w:p>
    <w:p w14:paraId="456369C6" w14:textId="77777777" w:rsidR="006F4821" w:rsidRPr="00C91D21" w:rsidRDefault="006F4821" w:rsidP="006F4821">
      <w:pPr>
        <w:rPr>
          <w:rFonts w:eastAsiaTheme="minorEastAsia"/>
        </w:rPr>
      </w:pPr>
    </w:p>
    <w:p w14:paraId="11DD9F9C" w14:textId="77777777" w:rsidR="006F4821" w:rsidRPr="00754917" w:rsidRDefault="006F4821" w:rsidP="006F4821">
      <w:pPr>
        <w:pStyle w:val="af5"/>
        <w:ind w:firstLine="511"/>
      </w:pPr>
      <w:r w:rsidRPr="00754917">
        <w:rPr>
          <w:rFonts w:hint="eastAsia"/>
        </w:rPr>
        <w:t>可以看到，随机森林在单纯的</w:t>
      </w:r>
      <w:r w:rsidRPr="00754917">
        <w:rPr>
          <w:rFonts w:hint="eastAsia"/>
        </w:rPr>
        <w:t>ROC</w:t>
      </w:r>
      <w:r w:rsidRPr="00754917">
        <w:rPr>
          <w:rFonts w:hint="eastAsia"/>
        </w:rPr>
        <w:t>作图上似乎不如简单的逻辑斯蒂回归，但是其得分更高，也许是因为随机森林在面对一些阈值比较极端的情况下其效果不如逻辑斯蒂回归（鲁棒性不够），表现在</w:t>
      </w:r>
      <w:r w:rsidRPr="00754917">
        <w:rPr>
          <w:rFonts w:hint="eastAsia"/>
        </w:rPr>
        <w:t>ROC</w:t>
      </w:r>
      <w:r w:rsidRPr="00754917">
        <w:rPr>
          <w:rFonts w:hint="eastAsia"/>
        </w:rPr>
        <w:t>的图像上就是曲线的两段和对角线比较接近，所以才会出现面积小于逻辑斯蒂回归的情况。</w:t>
      </w:r>
    </w:p>
    <w:p w14:paraId="1D6A181C" w14:textId="0A2BB33B" w:rsidR="0009663D" w:rsidRPr="006F4821" w:rsidRDefault="0009663D" w:rsidP="00DC23AC">
      <w:pPr>
        <w:pStyle w:val="af5"/>
        <w:ind w:firstLine="511"/>
      </w:pPr>
    </w:p>
    <w:p w14:paraId="498795BB" w14:textId="5F19EFF2" w:rsidR="0009663D" w:rsidRDefault="006F4821" w:rsidP="006F4821">
      <w:pPr>
        <w:pStyle w:val="2"/>
      </w:pPr>
      <w:r>
        <w:t>LightGBM</w:t>
      </w:r>
    </w:p>
    <w:p w14:paraId="09DD3A3E" w14:textId="76CF9EF1" w:rsidR="0009663D" w:rsidRDefault="00466DE1" w:rsidP="00DC23AC">
      <w:pPr>
        <w:pStyle w:val="af5"/>
        <w:ind w:firstLine="511"/>
      </w:pPr>
      <w:r>
        <w:t>L</w:t>
      </w:r>
      <w:r w:rsidRPr="00466DE1">
        <w:rPr>
          <w:rFonts w:hint="eastAsia"/>
        </w:rPr>
        <w:t>ightGBM</w:t>
      </w:r>
      <w:r w:rsidRPr="00466DE1">
        <w:rPr>
          <w:rFonts w:hint="eastAsia"/>
        </w:rPr>
        <w:t>的实现相对来说更加复杂，因为在经典的机器学习模型</w:t>
      </w:r>
      <w:r w:rsidRPr="00466DE1">
        <w:rPr>
          <w:rFonts w:hint="eastAsia"/>
        </w:rPr>
        <w:t>sklearn</w:t>
      </w:r>
      <w:r w:rsidRPr="00466DE1">
        <w:rPr>
          <w:rFonts w:hint="eastAsia"/>
        </w:rPr>
        <w:t>之中，并没有提供</w:t>
      </w:r>
      <w:r w:rsidRPr="00466DE1">
        <w:rPr>
          <w:rFonts w:hint="eastAsia"/>
        </w:rPr>
        <w:t>lightgbm</w:t>
      </w:r>
      <w:r w:rsidRPr="00466DE1">
        <w:rPr>
          <w:rFonts w:hint="eastAsia"/>
        </w:rPr>
        <w:t>模型，所以我们需要另外引入</w:t>
      </w:r>
      <w:r w:rsidRPr="00466DE1">
        <w:rPr>
          <w:rFonts w:hint="eastAsia"/>
        </w:rPr>
        <w:t>lightgbm</w:t>
      </w:r>
      <w:r w:rsidRPr="00466DE1">
        <w:rPr>
          <w:rFonts w:hint="eastAsia"/>
        </w:rPr>
        <w:t>包，同时，在度量学习效果的时候，我们仍然需要借助</w:t>
      </w:r>
      <w:r w:rsidRPr="00466DE1">
        <w:rPr>
          <w:rFonts w:hint="eastAsia"/>
        </w:rPr>
        <w:t>sklearn</w:t>
      </w:r>
      <w:r w:rsidRPr="00466DE1">
        <w:rPr>
          <w:rFonts w:hint="eastAsia"/>
        </w:rPr>
        <w:t>中的度量模块（</w:t>
      </w:r>
      <w:r w:rsidRPr="00466DE1">
        <w:rPr>
          <w:rFonts w:hint="eastAsia"/>
        </w:rPr>
        <w:t>sklearn.metrics</w:t>
      </w:r>
      <w:r w:rsidRPr="00466DE1">
        <w:rPr>
          <w:rFonts w:hint="eastAsia"/>
        </w:rPr>
        <w:t>），这就需要注意这两个模块的函数的兼容问题，下文中我们会在度量结果这章中详细说明。</w:t>
      </w:r>
    </w:p>
    <w:p w14:paraId="0F6214BE" w14:textId="77777777" w:rsidR="0009663D" w:rsidRDefault="0009663D" w:rsidP="00DC23AC">
      <w:pPr>
        <w:pStyle w:val="af5"/>
        <w:ind w:firstLine="511"/>
        <w:rPr>
          <w:rFonts w:hint="eastAsia"/>
        </w:rPr>
      </w:pPr>
    </w:p>
    <w:p w14:paraId="28B05C59" w14:textId="03EA6C59" w:rsidR="00DC23AC" w:rsidRDefault="00466DE1" w:rsidP="00466DE1">
      <w:pPr>
        <w:pStyle w:val="3"/>
      </w:pPr>
      <w:r>
        <w:rPr>
          <w:rFonts w:hint="eastAsia"/>
        </w:rPr>
        <w:t>模型搭建</w:t>
      </w:r>
    </w:p>
    <w:p w14:paraId="7E1BF9AF" w14:textId="77777777" w:rsidR="004C4EB1" w:rsidRPr="00861BA2" w:rsidRDefault="004C4EB1" w:rsidP="004C4EB1">
      <w:pPr>
        <w:pStyle w:val="af5"/>
        <w:ind w:firstLine="511"/>
      </w:pPr>
      <w:r w:rsidRPr="00861BA2">
        <w:rPr>
          <w:rFonts w:hint="eastAsia"/>
        </w:rPr>
        <w:t>我们定义一个</w:t>
      </w:r>
      <w:r w:rsidRPr="00861BA2">
        <w:rPr>
          <w:rFonts w:hint="eastAsia"/>
        </w:rPr>
        <w:t>lightgbm</w:t>
      </w:r>
      <w:r w:rsidRPr="00861BA2">
        <w:rPr>
          <w:rFonts w:hint="eastAsia"/>
        </w:rPr>
        <w:t>的封装模块</w:t>
      </w:r>
      <w:r w:rsidRPr="00861BA2">
        <w:rPr>
          <w:rFonts w:hint="eastAsia"/>
        </w:rPr>
        <w:t>model</w:t>
      </w:r>
      <w:r w:rsidRPr="00861BA2">
        <w:t>,</w:t>
      </w:r>
      <w:r w:rsidRPr="00861BA2">
        <w:rPr>
          <w:rFonts w:hint="eastAsia"/>
        </w:rPr>
        <w:t>这个封装模块需要的参数是</w:t>
      </w:r>
      <w:r w:rsidRPr="00861BA2">
        <w:rPr>
          <w:rFonts w:hint="eastAsia"/>
        </w:rPr>
        <w:t>features</w:t>
      </w:r>
      <w:r w:rsidRPr="00861BA2">
        <w:rPr>
          <w:rFonts w:hint="eastAsia"/>
        </w:rPr>
        <w:t>、</w:t>
      </w:r>
      <w:r w:rsidRPr="00861BA2">
        <w:rPr>
          <w:rFonts w:hint="eastAsia"/>
        </w:rPr>
        <w:t>test_features</w:t>
      </w:r>
      <w:r w:rsidRPr="00861BA2">
        <w:t>,</w:t>
      </w:r>
      <w:r w:rsidRPr="00861BA2">
        <w:rPr>
          <w:rFonts w:hint="eastAsia"/>
        </w:rPr>
        <w:t>也就是测试集和训练集，这里我们同时引入交叉校验模块，让训练更加有效，交叉校验的分组默认是五组，另外，在给变量分类的时候，我们使用的编码方式默认是独热码（</w:t>
      </w:r>
      <w:r w:rsidRPr="00861BA2">
        <w:rPr>
          <w:rFonts w:hint="eastAsia"/>
        </w:rPr>
        <w:t>one-hot-encoding</w:t>
      </w:r>
      <w:r w:rsidRPr="00861BA2">
        <w:rPr>
          <w:rFonts w:hint="eastAsia"/>
        </w:rPr>
        <w:t>，</w:t>
      </w:r>
      <w:r w:rsidRPr="00861BA2">
        <w:rPr>
          <w:rFonts w:hint="eastAsia"/>
        </w:rPr>
        <w:t>encoding</w:t>
      </w:r>
      <w:r w:rsidRPr="00861BA2">
        <w:t xml:space="preserve"> = ‘ohe’</w:t>
      </w:r>
      <w:r w:rsidRPr="00861BA2">
        <w:rPr>
          <w:rFonts w:hint="eastAsia"/>
        </w:rPr>
        <w:t>），也可以改成顺序标签编码（‘</w:t>
      </w:r>
      <w:r w:rsidRPr="00861BA2">
        <w:rPr>
          <w:rFonts w:hint="eastAsia"/>
        </w:rPr>
        <w:t>le</w:t>
      </w:r>
      <w:r w:rsidRPr="00861BA2">
        <w:rPr>
          <w:rFonts w:hint="eastAsia"/>
        </w:rPr>
        <w:t>’），不过效果应该是独热码比较好。</w:t>
      </w:r>
    </w:p>
    <w:p w14:paraId="1246B17A" w14:textId="77777777" w:rsidR="004C4EB1" w:rsidRPr="00861BA2" w:rsidRDefault="004C4EB1" w:rsidP="004C4EB1">
      <w:pPr>
        <w:pStyle w:val="af5"/>
        <w:ind w:firstLine="511"/>
      </w:pPr>
      <w:r w:rsidRPr="00861BA2">
        <w:tab/>
      </w:r>
      <w:r w:rsidRPr="00861BA2">
        <w:rPr>
          <w:rFonts w:hint="eastAsia"/>
        </w:rPr>
        <w:t>搭建模型的思路如下：首先我们将数据记录的预测目标和身份标识号（‘</w:t>
      </w:r>
      <w:r w:rsidRPr="00861BA2">
        <w:rPr>
          <w:rFonts w:hint="eastAsia"/>
        </w:rPr>
        <w:t>SK_ID_CURR</w:t>
      </w:r>
      <w:r w:rsidRPr="00861BA2">
        <w:rPr>
          <w:rFonts w:hint="eastAsia"/>
        </w:rPr>
        <w:t>’）和预测目标（因变量‘</w:t>
      </w:r>
      <w:r w:rsidRPr="00861BA2">
        <w:rPr>
          <w:rFonts w:hint="eastAsia"/>
        </w:rPr>
        <w:t>TARGET</w:t>
      </w:r>
      <w:r w:rsidRPr="00861BA2">
        <w:rPr>
          <w:rFonts w:hint="eastAsia"/>
        </w:rPr>
        <w:t>’）取出，然后我们将余下的数据进行独热码或者顺序编码，这样算完成了数据预处理。之后我们创建交叉校验的</w:t>
      </w:r>
      <w:r w:rsidRPr="00861BA2">
        <w:rPr>
          <w:rFonts w:hint="eastAsia"/>
        </w:rPr>
        <w:t>KFold</w:t>
      </w:r>
      <w:r w:rsidRPr="00861BA2">
        <w:rPr>
          <w:rFonts w:hint="eastAsia"/>
        </w:rPr>
        <w:t>，从训练的数据集中随机抽取一部分做训练集（如果是默认的</w:t>
      </w:r>
      <w:r w:rsidRPr="00861BA2">
        <w:rPr>
          <w:rFonts w:hint="eastAsia"/>
        </w:rPr>
        <w:t>KFold=</w:t>
      </w:r>
      <w:r w:rsidRPr="00861BA2">
        <w:t xml:space="preserve"> 5,</w:t>
      </w:r>
      <w:r w:rsidRPr="00861BA2">
        <w:rPr>
          <w:rFonts w:hint="eastAsia"/>
        </w:rPr>
        <w:t>则抽取的是</w:t>
      </w:r>
      <w:r w:rsidRPr="00861BA2">
        <w:t>4</w:t>
      </w:r>
      <w:r w:rsidRPr="00861BA2">
        <w:rPr>
          <w:rFonts w:hint="eastAsia"/>
        </w:rPr>
        <w:t>/</w:t>
      </w:r>
      <w:r w:rsidRPr="00861BA2">
        <w:t>5</w:t>
      </w:r>
      <w:r w:rsidRPr="00861BA2">
        <w:rPr>
          <w:rFonts w:hint="eastAsia"/>
        </w:rPr>
        <w:t>）</w:t>
      </w:r>
      <w:r w:rsidRPr="00861BA2">
        <w:rPr>
          <w:rFonts w:hint="eastAsia"/>
        </w:rPr>
        <w:t>,</w:t>
      </w:r>
      <w:r w:rsidRPr="00861BA2">
        <w:rPr>
          <w:rFonts w:hint="eastAsia"/>
        </w:rPr>
        <w:t>余下的（默认是</w:t>
      </w:r>
      <w:r w:rsidRPr="00861BA2">
        <w:rPr>
          <w:rFonts w:hint="eastAsia"/>
        </w:rPr>
        <w:t>1/</w:t>
      </w:r>
      <w:r w:rsidRPr="00861BA2">
        <w:t>5</w:t>
      </w:r>
      <w:r w:rsidRPr="00861BA2">
        <w:rPr>
          <w:rFonts w:hint="eastAsia"/>
        </w:rPr>
        <w:t>）</w:t>
      </w:r>
      <w:r w:rsidRPr="00861BA2">
        <w:rPr>
          <w:rFonts w:hint="eastAsia"/>
        </w:rPr>
        <w:t>,</w:t>
      </w:r>
      <w:r w:rsidRPr="00861BA2">
        <w:rPr>
          <w:rFonts w:hint="eastAsia"/>
        </w:rPr>
        <w:t>做测试集，通过</w:t>
      </w:r>
      <w:r w:rsidRPr="00861BA2">
        <w:rPr>
          <w:rFonts w:hint="eastAsia"/>
        </w:rPr>
        <w:t>lgb</w:t>
      </w:r>
      <w:r w:rsidRPr="00861BA2">
        <w:t>.LGBMClassifier</w:t>
      </w:r>
      <w:r w:rsidRPr="00861BA2">
        <w:rPr>
          <w:rFonts w:hint="eastAsia"/>
        </w:rPr>
        <w:t>进行训练，重复这个“训练、测试”的过程（如果是默认的切分率，那么要重复五次，来确保每个数据都被训练和测试到），分别记录测试的结果（结果也会打印在屏幕上），我们寻找最好的测试结果，保留此时的模型配置，然后以这个配置对用户给出的测试集做预测，然后给出结果（返回</w:t>
      </w:r>
      <w:r w:rsidRPr="00861BA2">
        <w:rPr>
          <w:rFonts w:hint="eastAsia"/>
        </w:rPr>
        <w:t>submission</w:t>
      </w:r>
      <w:r w:rsidRPr="00861BA2">
        <w:rPr>
          <w:rFonts w:hint="eastAsia"/>
        </w:rPr>
        <w:t>）</w:t>
      </w:r>
      <w:r w:rsidRPr="00861BA2">
        <w:rPr>
          <w:rFonts w:hint="eastAsia"/>
        </w:rPr>
        <w:t>,</w:t>
      </w:r>
      <w:r w:rsidRPr="00861BA2">
        <w:rPr>
          <w:rFonts w:hint="eastAsia"/>
        </w:rPr>
        <w:t>以及一些运行结果的参数（最优情况下的正确率），以及每个单独的属性对预测结果的影响。</w:t>
      </w:r>
    </w:p>
    <w:p w14:paraId="3D135562" w14:textId="77777777" w:rsidR="004C4EB1" w:rsidRDefault="004C4EB1" w:rsidP="004C4EB1">
      <w:pPr>
        <w:pStyle w:val="af5"/>
        <w:ind w:firstLine="511"/>
        <w:rPr>
          <w:rFonts w:eastAsiaTheme="minorEastAsia"/>
        </w:rPr>
      </w:pPr>
      <w:r>
        <w:rPr>
          <w:rFonts w:eastAsiaTheme="minorEastAsia"/>
        </w:rPr>
        <w:tab/>
      </w:r>
      <w:r w:rsidRPr="00861BA2">
        <w:rPr>
          <w:rFonts w:hint="eastAsia"/>
        </w:rPr>
        <w:t>代码如下</w:t>
      </w:r>
      <w:r>
        <w:rPr>
          <w:rFonts w:hint="eastAsia"/>
        </w:rPr>
        <w:t>（绿色汉字对于代码的内容作了分割）</w:t>
      </w:r>
      <w:r w:rsidRPr="00861BA2">
        <w:rPr>
          <w:rFonts w:hint="eastAsia"/>
        </w:rPr>
        <w:t>：</w:t>
      </w:r>
    </w:p>
    <w:p w14:paraId="29BF760E" w14:textId="77777777" w:rsidR="004C4EB1" w:rsidRDefault="004C4EB1" w:rsidP="004C4EB1">
      <w:pPr>
        <w:spacing w:line="300" w:lineRule="auto"/>
        <w:rPr>
          <w:rFonts w:eastAsiaTheme="minorEastAsia"/>
        </w:rPr>
      </w:pPr>
    </w:p>
    <w:p w14:paraId="3120CE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b/>
          <w:bCs/>
          <w:color w:val="0000FF"/>
          <w:kern w:val="0"/>
          <w:sz w:val="20"/>
          <w:szCs w:val="20"/>
        </w:rPr>
        <w:t>def</w:t>
      </w:r>
      <w:r w:rsidRPr="00551369">
        <w:rPr>
          <w:rFonts w:ascii="Courier New" w:hAnsi="Courier New" w:cs="Courier New"/>
          <w:kern w:val="0"/>
          <w:sz w:val="20"/>
          <w:szCs w:val="20"/>
        </w:rPr>
        <w:t xml:space="preserve"> </w:t>
      </w:r>
      <w:r w:rsidRPr="00551369">
        <w:rPr>
          <w:rFonts w:ascii="Courier New" w:hAnsi="Courier New" w:cs="Courier New"/>
          <w:color w:val="FF00FF"/>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'ohe'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n_folds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w:t>
      </w:r>
      <w:r w:rsidRPr="00551369">
        <w:rPr>
          <w:rFonts w:ascii="Courier New" w:hAnsi="Courier New" w:cs="Courier New"/>
          <w:b/>
          <w:bCs/>
          <w:color w:val="000080"/>
          <w:kern w:val="0"/>
          <w:sz w:val="20"/>
          <w:szCs w:val="20"/>
        </w:rPr>
        <w:t>):</w:t>
      </w:r>
    </w:p>
    <w:p w14:paraId="52A5A9A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FF8000"/>
          <w:kern w:val="0"/>
          <w:sz w:val="20"/>
          <w:szCs w:val="20"/>
        </w:rPr>
        <w:t>"""Train and test a light gradient boosting model using</w:t>
      </w:r>
    </w:p>
    <w:p w14:paraId="386A27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cross validation. </w:t>
      </w:r>
    </w:p>
    <w:p w14:paraId="5B7012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7574FE1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Parameters</w:t>
      </w:r>
    </w:p>
    <w:p w14:paraId="244595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1C7A7A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features (pd.DataFrame): </w:t>
      </w:r>
    </w:p>
    <w:p w14:paraId="21C4302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dataframe of training features to use </w:t>
      </w:r>
    </w:p>
    <w:p w14:paraId="7E78338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training a model. Must include the TARGET column.</w:t>
      </w:r>
    </w:p>
    <w:p w14:paraId="645E1A2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test_features (pd.DataFrame): </w:t>
      </w:r>
    </w:p>
    <w:p w14:paraId="091D84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dataframe of testing features to use</w:t>
      </w:r>
    </w:p>
    <w:p w14:paraId="4C7EC5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making predictions with the model. </w:t>
      </w:r>
    </w:p>
    <w:p w14:paraId="365BBCA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encoding (str, default = 'ohe'): </w:t>
      </w:r>
    </w:p>
    <w:p w14:paraId="786210F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method for encoding categorical variables. Either 'ohe' for one-hot encoding or 'le' for integer label encoding</w:t>
      </w:r>
    </w:p>
    <w:p w14:paraId="65319E9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n_folds (int, default = 5): number of folds to use for cross validation</w:t>
      </w:r>
    </w:p>
    <w:p w14:paraId="3B9DA5A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29E8C43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Return</w:t>
      </w:r>
    </w:p>
    <w:p w14:paraId="61BD70C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3B9CCF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submission (pd.DataFrame): </w:t>
      </w:r>
    </w:p>
    <w:p w14:paraId="09C96F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dataframe with `SK_ID_CURR` and `TARGET` probabilities</w:t>
      </w:r>
    </w:p>
    <w:p w14:paraId="0FBDBF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predicted by the model.</w:t>
      </w:r>
    </w:p>
    <w:p w14:paraId="7D691F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feature_importances (pd.DataFrame): </w:t>
      </w:r>
    </w:p>
    <w:p w14:paraId="44FA42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dataframe with the feature importances from the model.</w:t>
      </w:r>
    </w:p>
    <w:p w14:paraId="4FD9EB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valid_metrics (pd.DataFrame): </w:t>
      </w:r>
    </w:p>
    <w:p w14:paraId="763354F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dataframe with training and validation metrics (ROC AUC) for each fold and overall.</w:t>
      </w:r>
    </w:p>
    <w:p w14:paraId="2A4F71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color w:val="FF8000"/>
          <w:kern w:val="0"/>
          <w:sz w:val="20"/>
          <w:szCs w:val="20"/>
        </w:rPr>
        <w:t xml:space="preserve">            """</w:t>
      </w:r>
    </w:p>
    <w:p w14:paraId="44AF15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ids</w:t>
      </w:r>
    </w:p>
    <w:p w14:paraId="0BCB07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train_ids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06F9271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test_ids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1F5E531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labels for training</w:t>
      </w:r>
    </w:p>
    <w:p w14:paraId="00A72F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28CD12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E4122B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Remove the ids and target</w:t>
      </w:r>
    </w:p>
    <w:p w14:paraId="03DCF4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4E8A54C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test_features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2BE45F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339CDF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w:t>
      </w:r>
      <w:r w:rsidRPr="00551369">
        <w:rPr>
          <w:rFonts w:ascii="Courier New" w:hAnsi="Courier New" w:cs="Courier New"/>
          <w:color w:val="008000"/>
          <w:kern w:val="0"/>
          <w:sz w:val="20"/>
          <w:szCs w:val="20"/>
        </w:rPr>
        <w:t>数据读入部分如上</w:t>
      </w:r>
      <w:r w:rsidRPr="00551369">
        <w:rPr>
          <w:rFonts w:ascii="Courier New" w:hAnsi="Courier New" w:cs="Courier New"/>
          <w:color w:val="008000"/>
          <w:kern w:val="0"/>
          <w:sz w:val="20"/>
          <w:szCs w:val="20"/>
        </w:rPr>
        <w:t>------------------------------------------</w:t>
      </w:r>
    </w:p>
    <w:p w14:paraId="0BA07E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72331F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One Hot Encoding</w:t>
      </w:r>
    </w:p>
    <w:p w14:paraId="0C400B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'ohe'</w:t>
      </w:r>
      <w:r w:rsidRPr="00551369">
        <w:rPr>
          <w:rFonts w:ascii="Courier New" w:hAnsi="Courier New" w:cs="Courier New"/>
          <w:b/>
          <w:bCs/>
          <w:color w:val="000080"/>
          <w:kern w:val="0"/>
          <w:sz w:val="20"/>
          <w:szCs w:val="20"/>
        </w:rPr>
        <w:t>:</w:t>
      </w:r>
    </w:p>
    <w:p w14:paraId="1005E74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4D861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p>
    <w:p w14:paraId="2D2B81F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926418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Align the dataframes by the columns</w:t>
      </w:r>
    </w:p>
    <w:p w14:paraId="4BAC3BC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align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join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'inner'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axis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297EC8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FE50D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No categorical indices to record</w:t>
      </w:r>
    </w:p>
    <w:p w14:paraId="1143EF5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cat_indices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'auto'</w:t>
      </w:r>
    </w:p>
    <w:p w14:paraId="7641E8F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9926DE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Integer label encoding</w:t>
      </w:r>
    </w:p>
    <w:p w14:paraId="618FC0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elif</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'le'</w:t>
      </w:r>
      <w:r w:rsidRPr="00551369">
        <w:rPr>
          <w:rFonts w:ascii="Courier New" w:hAnsi="Courier New" w:cs="Courier New"/>
          <w:b/>
          <w:bCs/>
          <w:color w:val="000080"/>
          <w:kern w:val="0"/>
          <w:sz w:val="20"/>
          <w:szCs w:val="20"/>
        </w:rPr>
        <w:t>:</w:t>
      </w:r>
    </w:p>
    <w:p w14:paraId="62E004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19267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lang w:val="es-ES"/>
        </w:rPr>
        <w:t># Create a label encoder</w:t>
      </w:r>
    </w:p>
    <w:p w14:paraId="2AE5B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lang w:val="es-ES"/>
        </w:rPr>
        <w:t xml:space="preserve">        label_encoder </w:t>
      </w:r>
      <w:r w:rsidRPr="00551369">
        <w:rPr>
          <w:rFonts w:ascii="Courier New" w:hAnsi="Courier New" w:cs="Courier New"/>
          <w:b/>
          <w:bCs/>
          <w:color w:val="000080"/>
          <w:kern w:val="0"/>
          <w:sz w:val="20"/>
          <w:szCs w:val="20"/>
          <w:lang w:val="es-ES"/>
        </w:rPr>
        <w:t>=</w:t>
      </w:r>
      <w:r w:rsidRPr="00551369">
        <w:rPr>
          <w:rFonts w:ascii="Courier New" w:hAnsi="Courier New" w:cs="Courier New"/>
          <w:kern w:val="0"/>
          <w:sz w:val="20"/>
          <w:szCs w:val="20"/>
          <w:lang w:val="es-ES"/>
        </w:rPr>
        <w:t xml:space="preserve"> LabelEncoder</w:t>
      </w:r>
      <w:r w:rsidRPr="00551369">
        <w:rPr>
          <w:rFonts w:ascii="Courier New" w:hAnsi="Courier New" w:cs="Courier New"/>
          <w:b/>
          <w:bCs/>
          <w:color w:val="000080"/>
          <w:kern w:val="0"/>
          <w:sz w:val="20"/>
          <w:szCs w:val="20"/>
          <w:lang w:val="es-ES"/>
        </w:rPr>
        <w:t>()</w:t>
      </w:r>
    </w:p>
    <w:p w14:paraId="4A56617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p>
    <w:p w14:paraId="6EE698E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es-ES"/>
        </w:rPr>
        <w:t xml:space="preserve">        </w:t>
      </w:r>
      <w:r w:rsidRPr="00551369">
        <w:rPr>
          <w:rFonts w:ascii="Courier New" w:hAnsi="Courier New" w:cs="Courier New"/>
          <w:color w:val="008000"/>
          <w:kern w:val="0"/>
          <w:sz w:val="20"/>
          <w:szCs w:val="20"/>
        </w:rPr>
        <w:t># List for storing categorical indices</w:t>
      </w:r>
    </w:p>
    <w:p w14:paraId="1F85B5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cat_indices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679E72D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A88B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column</w:t>
      </w:r>
    </w:p>
    <w:p w14:paraId="1100898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i</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col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enumerate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5CA9FB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dtype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'object'</w:t>
      </w:r>
      <w:r w:rsidRPr="00551369">
        <w:rPr>
          <w:rFonts w:ascii="Courier New" w:hAnsi="Courier New" w:cs="Courier New"/>
          <w:b/>
          <w:bCs/>
          <w:color w:val="000080"/>
          <w:kern w:val="0"/>
          <w:sz w:val="20"/>
          <w:szCs w:val="20"/>
        </w:rPr>
        <w:t>:</w:t>
      </w:r>
    </w:p>
    <w:p w14:paraId="001031B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Map the categorical features to integers</w:t>
      </w:r>
    </w:p>
    <w:p w14:paraId="084FB16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fit_transform</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4550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transform</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DA6B0D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EDA1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categorical indices</w:t>
      </w:r>
    </w:p>
    <w:p w14:paraId="0F318DE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cat_indices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i</w:t>
      </w:r>
      <w:r w:rsidRPr="00551369">
        <w:rPr>
          <w:rFonts w:ascii="Courier New" w:hAnsi="Courier New" w:cs="Courier New"/>
          <w:b/>
          <w:bCs/>
          <w:color w:val="000080"/>
          <w:kern w:val="0"/>
          <w:sz w:val="20"/>
          <w:szCs w:val="20"/>
        </w:rPr>
        <w:t>)</w:t>
      </w:r>
    </w:p>
    <w:p w14:paraId="7B1E418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2C45A4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r w:rsidRPr="00551369">
        <w:rPr>
          <w:rFonts w:ascii="Courier New" w:hAnsi="Courier New" w:cs="Courier New"/>
          <w:color w:val="008000"/>
          <w:kern w:val="0"/>
          <w:sz w:val="20"/>
          <w:szCs w:val="20"/>
        </w:rPr>
        <w:t># Catch error if label encoding scheme is not valid</w:t>
      </w:r>
    </w:p>
    <w:p w14:paraId="51C8B41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else</w:t>
      </w:r>
      <w:r w:rsidRPr="00551369">
        <w:rPr>
          <w:rFonts w:ascii="Courier New" w:hAnsi="Courier New" w:cs="Courier New"/>
          <w:b/>
          <w:bCs/>
          <w:color w:val="000080"/>
          <w:kern w:val="0"/>
          <w:sz w:val="20"/>
          <w:szCs w:val="20"/>
        </w:rPr>
        <w:t>:</w:t>
      </w:r>
    </w:p>
    <w:p w14:paraId="1BB246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raise</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ValueError</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"Encoding must be either 'ohe' or 'le'"</w:t>
      </w:r>
      <w:r w:rsidRPr="00551369">
        <w:rPr>
          <w:rFonts w:ascii="Courier New" w:hAnsi="Courier New" w:cs="Courier New"/>
          <w:b/>
          <w:bCs/>
          <w:color w:val="000080"/>
          <w:kern w:val="0"/>
          <w:sz w:val="20"/>
          <w:szCs w:val="20"/>
        </w:rPr>
        <w:t>)</w:t>
      </w:r>
    </w:p>
    <w:p w14:paraId="2155DBC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5DCA0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'Training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r w:rsidRPr="00551369">
        <w:rPr>
          <w:rFonts w:ascii="Courier New" w:hAnsi="Courier New" w:cs="Courier New"/>
          <w:b/>
          <w:bCs/>
          <w:color w:val="000080"/>
          <w:kern w:val="0"/>
          <w:sz w:val="20"/>
          <w:szCs w:val="20"/>
        </w:rPr>
        <w:t>)</w:t>
      </w:r>
    </w:p>
    <w:p w14:paraId="2BFCC45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'Testing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r w:rsidRPr="00551369">
        <w:rPr>
          <w:rFonts w:ascii="Courier New" w:hAnsi="Courier New" w:cs="Courier New"/>
          <w:b/>
          <w:bCs/>
          <w:color w:val="000080"/>
          <w:kern w:val="0"/>
          <w:sz w:val="20"/>
          <w:szCs w:val="20"/>
        </w:rPr>
        <w:t>)</w:t>
      </w:r>
    </w:p>
    <w:p w14:paraId="1B0518A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D8F400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编码处理部分如上</w:t>
      </w:r>
      <w:r w:rsidRPr="00551369">
        <w:rPr>
          <w:rFonts w:ascii="Courier New" w:hAnsi="Courier New" w:cs="Courier New"/>
          <w:color w:val="008000"/>
          <w:kern w:val="0"/>
          <w:sz w:val="20"/>
          <w:szCs w:val="20"/>
        </w:rPr>
        <w:t>--------------------------------------</w:t>
      </w:r>
    </w:p>
    <w:p w14:paraId="6B97B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752C41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feature names</w:t>
      </w:r>
    </w:p>
    <w:p w14:paraId="7D38C6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feature_names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columns</w:t>
      </w:r>
      <w:r w:rsidRPr="00551369">
        <w:rPr>
          <w:rFonts w:ascii="Courier New" w:hAnsi="Courier New" w:cs="Courier New"/>
          <w:b/>
          <w:bCs/>
          <w:color w:val="000080"/>
          <w:kern w:val="0"/>
          <w:sz w:val="20"/>
          <w:szCs w:val="20"/>
        </w:rPr>
        <w:t>)</w:t>
      </w:r>
    </w:p>
    <w:p w14:paraId="062A90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9E4F50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Convert to np arrays</w:t>
      </w:r>
    </w:p>
    <w:p w14:paraId="4F97D6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0F03E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p>
    <w:p w14:paraId="2341DF5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1225D6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Create the kfold object</w:t>
      </w:r>
    </w:p>
    <w:p w14:paraId="0E6727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k_fold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KFold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n_splits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n_folds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shuffle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True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random_state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266B80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5374DD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feature importances</w:t>
      </w:r>
    </w:p>
    <w:p w14:paraId="35B14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feature_importance_values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len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feature_names</w:t>
      </w:r>
      <w:r w:rsidRPr="00551369">
        <w:rPr>
          <w:rFonts w:ascii="Courier New" w:hAnsi="Courier New" w:cs="Courier New"/>
          <w:b/>
          <w:bCs/>
          <w:color w:val="000080"/>
          <w:kern w:val="0"/>
          <w:sz w:val="20"/>
          <w:szCs w:val="20"/>
        </w:rPr>
        <w:t>))</w:t>
      </w:r>
    </w:p>
    <w:p w14:paraId="6CCD0B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1511EA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test predictions</w:t>
      </w:r>
    </w:p>
    <w:p w14:paraId="7011EC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test_predictions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7AB338F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89C572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out of fold validation predictions</w:t>
      </w:r>
    </w:p>
    <w:p w14:paraId="30C973A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out_of_fold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3B659AE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3F3E7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Lists for recording validation and training scores</w:t>
      </w:r>
    </w:p>
    <w:p w14:paraId="7F0629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valid_scores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2A82EA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train_scores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7B605C0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AB86CA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创建交叉校验模型如上</w:t>
      </w:r>
      <w:r w:rsidRPr="00551369">
        <w:rPr>
          <w:rFonts w:ascii="Courier New" w:hAnsi="Courier New" w:cs="Courier New"/>
          <w:color w:val="008000"/>
          <w:kern w:val="0"/>
          <w:sz w:val="20"/>
          <w:szCs w:val="20"/>
        </w:rPr>
        <w:t>-----------------------------------</w:t>
      </w:r>
    </w:p>
    <w:p w14:paraId="502C84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fold</w:t>
      </w:r>
    </w:p>
    <w:p w14:paraId="56DA7F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train_indices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valid_indices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split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176167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EBDBE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Training data for the fold</w:t>
      </w:r>
    </w:p>
    <w:p w14:paraId="2033650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train_features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train_labels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train_indices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train_indices</w:t>
      </w:r>
      <w:r w:rsidRPr="00551369">
        <w:rPr>
          <w:rFonts w:ascii="Courier New" w:hAnsi="Courier New" w:cs="Courier New"/>
          <w:b/>
          <w:bCs/>
          <w:color w:val="000080"/>
          <w:kern w:val="0"/>
          <w:sz w:val="20"/>
          <w:szCs w:val="20"/>
        </w:rPr>
        <w:t>]</w:t>
      </w:r>
    </w:p>
    <w:p w14:paraId="6EB7BF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Validation data for the fold</w:t>
      </w:r>
    </w:p>
    <w:p w14:paraId="1A3937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valid_features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valid_labels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valid_indices</w:t>
      </w:r>
      <w:r w:rsidRPr="00551369">
        <w:rPr>
          <w:rFonts w:ascii="Courier New" w:hAnsi="Courier New" w:cs="Courier New"/>
          <w:b/>
          <w:bCs/>
          <w:color w:val="000080"/>
          <w:kern w:val="0"/>
          <w:sz w:val="20"/>
          <w:szCs w:val="20"/>
        </w:rPr>
        <w:t>]</w:t>
      </w:r>
    </w:p>
    <w:p w14:paraId="20030E6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Create the model</w:t>
      </w:r>
    </w:p>
    <w:p w14:paraId="304C3CD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model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lgb</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LGBMClassifier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n_estimators</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10000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objective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'binary'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77C7D4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class_weight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'balanced'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learning_rate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0.05</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481D35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reg_alpha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reg_lambda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23A8DAF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subsample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0.8</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n_jobs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random_state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1FE53AF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8137AD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 the model</w:t>
      </w:r>
    </w:p>
    <w:p w14:paraId="5E5C0F3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train_features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train_labels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eval_metric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'auc'</w:t>
      </w:r>
      <w:r w:rsidRPr="00551369">
        <w:rPr>
          <w:rFonts w:ascii="Courier New" w:hAnsi="Courier New" w:cs="Courier New"/>
          <w:b/>
          <w:bCs/>
          <w:color w:val="000080"/>
          <w:kern w:val="0"/>
          <w:sz w:val="20"/>
          <w:szCs w:val="20"/>
        </w:rPr>
        <w:t>,</w:t>
      </w:r>
    </w:p>
    <w:p w14:paraId="0CBFFED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eval_set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valid_labels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train_features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train_labels</w:t>
      </w:r>
      <w:r w:rsidRPr="00551369">
        <w:rPr>
          <w:rFonts w:ascii="Courier New" w:hAnsi="Courier New" w:cs="Courier New"/>
          <w:b/>
          <w:bCs/>
          <w:color w:val="000080"/>
          <w:kern w:val="0"/>
          <w:sz w:val="20"/>
          <w:szCs w:val="20"/>
        </w:rPr>
        <w:t>)],</w:t>
      </w:r>
    </w:p>
    <w:p w14:paraId="3CA0DD8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eval_names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'train'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categorical_feature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cat_indices</w:t>
      </w:r>
      <w:r w:rsidRPr="00551369">
        <w:rPr>
          <w:rFonts w:ascii="Courier New" w:hAnsi="Courier New" w:cs="Courier New"/>
          <w:b/>
          <w:bCs/>
          <w:color w:val="000080"/>
          <w:kern w:val="0"/>
          <w:sz w:val="20"/>
          <w:szCs w:val="20"/>
        </w:rPr>
        <w:t>,</w:t>
      </w:r>
    </w:p>
    <w:p w14:paraId="025FEA0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early_stopping_rounds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verbose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200</w:t>
      </w:r>
      <w:r w:rsidRPr="00551369">
        <w:rPr>
          <w:rFonts w:ascii="Courier New" w:hAnsi="Courier New" w:cs="Courier New"/>
          <w:b/>
          <w:bCs/>
          <w:color w:val="000080"/>
          <w:kern w:val="0"/>
          <w:sz w:val="20"/>
          <w:szCs w:val="20"/>
        </w:rPr>
        <w:t>)</w:t>
      </w:r>
    </w:p>
    <w:p w14:paraId="34A0C6E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6FC9C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模型多次训练如上</w:t>
      </w:r>
      <w:r w:rsidRPr="00551369">
        <w:rPr>
          <w:rFonts w:ascii="Courier New" w:hAnsi="Courier New" w:cs="Courier New"/>
          <w:color w:val="008000"/>
          <w:kern w:val="0"/>
          <w:sz w:val="20"/>
          <w:szCs w:val="20"/>
        </w:rPr>
        <w:t>---------------------------------------</w:t>
      </w:r>
    </w:p>
    <w:p w14:paraId="741A933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iteration</w:t>
      </w:r>
    </w:p>
    <w:p w14:paraId="3A8D8E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best_iteration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best_iteration_</w:t>
      </w:r>
    </w:p>
    <w:p w14:paraId="63A18EB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ECA26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feature importances</w:t>
      </w:r>
    </w:p>
    <w:p w14:paraId="5C1F0B6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feature_importance_values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feature_importances_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
    <w:p w14:paraId="2E0655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156C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predictions</w:t>
      </w:r>
    </w:p>
    <w:p w14:paraId="04EEDB6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test_predictions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predict_proba</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num_iteration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best_iteration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
    <w:p w14:paraId="5A641E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DE8F4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out of fold predictions</w:t>
      </w:r>
    </w:p>
    <w:p w14:paraId="7D06689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out_of_fold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predict_proba</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num_iteration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best_iteration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9E6A2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FEC2D6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score</w:t>
      </w:r>
    </w:p>
    <w:p w14:paraId="42957C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valid_score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best_score_</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'auc'</w:t>
      </w:r>
      <w:r w:rsidRPr="00551369">
        <w:rPr>
          <w:rFonts w:ascii="Courier New" w:hAnsi="Courier New" w:cs="Courier New"/>
          <w:b/>
          <w:bCs/>
          <w:color w:val="000080"/>
          <w:kern w:val="0"/>
          <w:sz w:val="20"/>
          <w:szCs w:val="20"/>
        </w:rPr>
        <w:t>]</w:t>
      </w:r>
    </w:p>
    <w:p w14:paraId="7BD78A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 xml:space="preserve">train_score </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model</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best_score_</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'auc'</w:t>
      </w:r>
      <w:r w:rsidRPr="00551369">
        <w:rPr>
          <w:rFonts w:ascii="Courier New" w:hAnsi="Courier New" w:cs="Courier New"/>
          <w:b/>
          <w:bCs/>
          <w:color w:val="000080"/>
          <w:kern w:val="0"/>
          <w:sz w:val="20"/>
          <w:szCs w:val="20"/>
          <w:lang w:val="fr-FR"/>
        </w:rPr>
        <w:t>]</w:t>
      </w:r>
    </w:p>
    <w:p w14:paraId="16ED39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5BBDC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kern w:val="0"/>
          <w:sz w:val="20"/>
          <w:szCs w:val="20"/>
        </w:rPr>
        <w:t>valid_scores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valid_score</w:t>
      </w:r>
      <w:r w:rsidRPr="00551369">
        <w:rPr>
          <w:rFonts w:ascii="Courier New" w:hAnsi="Courier New" w:cs="Courier New"/>
          <w:b/>
          <w:bCs/>
          <w:color w:val="000080"/>
          <w:kern w:val="0"/>
          <w:sz w:val="20"/>
          <w:szCs w:val="20"/>
        </w:rPr>
        <w:t>)</w:t>
      </w:r>
    </w:p>
    <w:p w14:paraId="32F85DF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w:t>
      </w:r>
      <w:r w:rsidRPr="00551369">
        <w:rPr>
          <w:rFonts w:ascii="Courier New" w:hAnsi="Courier New" w:cs="Courier New"/>
          <w:b/>
          <w:bCs/>
          <w:color w:val="000080"/>
          <w:kern w:val="0"/>
          <w:sz w:val="20"/>
          <w:szCs w:val="20"/>
          <w:lang w:val="fr-FR"/>
        </w:rPr>
        <w:t>)</w:t>
      </w:r>
    </w:p>
    <w:p w14:paraId="7D3A8CB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lastRenderedPageBreak/>
        <w:t xml:space="preserve">        </w:t>
      </w:r>
    </w:p>
    <w:p w14:paraId="4A36736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Clean up memory</w:t>
      </w:r>
    </w:p>
    <w:p w14:paraId="25F6CF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enable</w:t>
      </w:r>
      <w:r w:rsidRPr="00551369">
        <w:rPr>
          <w:rFonts w:ascii="Courier New" w:hAnsi="Courier New" w:cs="Courier New"/>
          <w:b/>
          <w:bCs/>
          <w:color w:val="000080"/>
          <w:kern w:val="0"/>
          <w:sz w:val="20"/>
          <w:szCs w:val="20"/>
        </w:rPr>
        <w:t>()</w:t>
      </w:r>
    </w:p>
    <w:p w14:paraId="088DBB1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del</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train_features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valid_features</w:t>
      </w:r>
    </w:p>
    <w:p w14:paraId="404F4B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collect</w:t>
      </w:r>
      <w:r w:rsidRPr="00551369">
        <w:rPr>
          <w:rFonts w:ascii="Courier New" w:hAnsi="Courier New" w:cs="Courier New"/>
          <w:b/>
          <w:bCs/>
          <w:color w:val="000080"/>
          <w:kern w:val="0"/>
          <w:sz w:val="20"/>
          <w:szCs w:val="20"/>
        </w:rPr>
        <w:t>()</w:t>
      </w:r>
    </w:p>
    <w:p w14:paraId="3D05E32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记录最优结果和最优配置如上</w:t>
      </w:r>
      <w:r w:rsidRPr="00551369">
        <w:rPr>
          <w:rFonts w:ascii="Courier New" w:hAnsi="Courier New" w:cs="Courier New"/>
          <w:color w:val="008000"/>
          <w:kern w:val="0"/>
          <w:sz w:val="20"/>
          <w:szCs w:val="20"/>
        </w:rPr>
        <w:t>------------------------------</w:t>
      </w:r>
    </w:p>
    <w:p w14:paraId="25E87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61F97E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the submission dataframe</w:t>
      </w:r>
    </w:p>
    <w:p w14:paraId="3B88C97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submission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test_ids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test_predictions</w:t>
      </w:r>
      <w:r w:rsidRPr="00551369">
        <w:rPr>
          <w:rFonts w:ascii="Courier New" w:hAnsi="Courier New" w:cs="Courier New"/>
          <w:b/>
          <w:bCs/>
          <w:color w:val="000080"/>
          <w:kern w:val="0"/>
          <w:sz w:val="20"/>
          <w:szCs w:val="20"/>
        </w:rPr>
        <w:t>})</w:t>
      </w:r>
    </w:p>
    <w:p w14:paraId="09A6684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FFB112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the feature importance dataframe</w:t>
      </w:r>
    </w:p>
    <w:p w14:paraId="6DCF04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feature_importances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'feature'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feature_names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'importance'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feature_importance_values</w:t>
      </w:r>
      <w:r w:rsidRPr="00551369">
        <w:rPr>
          <w:rFonts w:ascii="Courier New" w:hAnsi="Courier New" w:cs="Courier New"/>
          <w:b/>
          <w:bCs/>
          <w:color w:val="000080"/>
          <w:kern w:val="0"/>
          <w:sz w:val="20"/>
          <w:szCs w:val="20"/>
        </w:rPr>
        <w:t>})</w:t>
      </w:r>
    </w:p>
    <w:p w14:paraId="39DB47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C56D9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Overall validation score</w:t>
      </w:r>
    </w:p>
    <w:p w14:paraId="1AF24F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valid_auc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roc_auc_score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out_of_fold</w:t>
      </w:r>
      <w:r w:rsidRPr="00551369">
        <w:rPr>
          <w:rFonts w:ascii="Courier New" w:hAnsi="Courier New" w:cs="Courier New"/>
          <w:b/>
          <w:bCs/>
          <w:color w:val="000080"/>
          <w:kern w:val="0"/>
          <w:sz w:val="20"/>
          <w:szCs w:val="20"/>
        </w:rPr>
        <w:t>)</w:t>
      </w:r>
    </w:p>
    <w:p w14:paraId="5CE1DB5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FA959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Add the overall scores to the metrics</w:t>
      </w:r>
    </w:p>
    <w:p w14:paraId="7ECDE2E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valid_scores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valid_auc</w:t>
      </w:r>
      <w:r w:rsidRPr="00551369">
        <w:rPr>
          <w:rFonts w:ascii="Courier New" w:hAnsi="Courier New" w:cs="Courier New"/>
          <w:b/>
          <w:bCs/>
          <w:color w:val="000080"/>
          <w:kern w:val="0"/>
          <w:sz w:val="20"/>
          <w:szCs w:val="20"/>
        </w:rPr>
        <w:t>)</w:t>
      </w:r>
    </w:p>
    <w:p w14:paraId="3B8627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np</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mean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p>
    <w:p w14:paraId="24AF28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6EA3EC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Needed for creating dataframe of validation scores</w:t>
      </w:r>
    </w:p>
    <w:p w14:paraId="21C4557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fold_names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range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n_folds</w:t>
      </w:r>
      <w:r w:rsidRPr="00551369">
        <w:rPr>
          <w:rFonts w:ascii="Courier New" w:hAnsi="Courier New" w:cs="Courier New"/>
          <w:b/>
          <w:bCs/>
          <w:color w:val="000080"/>
          <w:kern w:val="0"/>
          <w:sz w:val="20"/>
          <w:szCs w:val="20"/>
        </w:rPr>
        <w:t>))</w:t>
      </w:r>
    </w:p>
    <w:p w14:paraId="040FF10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fold_names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'overall'</w:t>
      </w:r>
      <w:r w:rsidRPr="00551369">
        <w:rPr>
          <w:rFonts w:ascii="Courier New" w:hAnsi="Courier New" w:cs="Courier New"/>
          <w:b/>
          <w:bCs/>
          <w:color w:val="000080"/>
          <w:kern w:val="0"/>
          <w:sz w:val="20"/>
          <w:szCs w:val="20"/>
        </w:rPr>
        <w:t>)</w:t>
      </w:r>
    </w:p>
    <w:p w14:paraId="729E6C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2C333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Dataframe of validation scores</w:t>
      </w:r>
    </w:p>
    <w:p w14:paraId="559C826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metrics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fold_names</w:t>
      </w:r>
      <w:r w:rsidRPr="00551369">
        <w:rPr>
          <w:rFonts w:ascii="Courier New" w:hAnsi="Courier New" w:cs="Courier New"/>
          <w:b/>
          <w:bCs/>
          <w:color w:val="000080"/>
          <w:kern w:val="0"/>
          <w:sz w:val="20"/>
          <w:szCs w:val="20"/>
        </w:rPr>
        <w:t>,</w:t>
      </w:r>
    </w:p>
    <w:p w14:paraId="7043AA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train_scores</w:t>
      </w:r>
      <w:r w:rsidRPr="00551369">
        <w:rPr>
          <w:rFonts w:ascii="Courier New" w:hAnsi="Courier New" w:cs="Courier New"/>
          <w:b/>
          <w:bCs/>
          <w:color w:val="000080"/>
          <w:kern w:val="0"/>
          <w:sz w:val="20"/>
          <w:szCs w:val="20"/>
          <w:lang w:val="fr-FR"/>
        </w:rPr>
        <w:t>,</w:t>
      </w:r>
    </w:p>
    <w:p w14:paraId="6EFA287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551369">
        <w:rPr>
          <w:rFonts w:ascii="Courier New" w:hAnsi="Courier New" w:cs="Courier New"/>
          <w:color w:val="808080"/>
          <w:kern w:val="0"/>
          <w:sz w:val="20"/>
          <w:szCs w:val="20"/>
          <w:lang w:val="fr-FR"/>
        </w:rPr>
        <w:t>'valid'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valid_scores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w:t>
      </w:r>
    </w:p>
    <w:p w14:paraId="0DF0522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578C56B1"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0049D2">
        <w:rPr>
          <w:rFonts w:ascii="Courier New" w:hAnsi="Courier New" w:cs="Courier New"/>
          <w:color w:val="008000"/>
          <w:kern w:val="0"/>
          <w:sz w:val="20"/>
          <w:szCs w:val="20"/>
          <w:lang w:val="fr-FR"/>
        </w:rPr>
        <w:t xml:space="preserve">## </w:t>
      </w:r>
      <w:r w:rsidRPr="00551369">
        <w:rPr>
          <w:rFonts w:ascii="Courier New" w:hAnsi="Courier New" w:cs="Courier New"/>
          <w:color w:val="008000"/>
          <w:kern w:val="0"/>
          <w:sz w:val="20"/>
          <w:szCs w:val="20"/>
        </w:rPr>
        <w:t>创建返回值如上</w:t>
      </w:r>
      <w:r w:rsidRPr="000049D2">
        <w:rPr>
          <w:rFonts w:ascii="Courier New" w:hAnsi="Courier New" w:cs="Courier New"/>
          <w:color w:val="008000"/>
          <w:kern w:val="0"/>
          <w:sz w:val="20"/>
          <w:szCs w:val="20"/>
          <w:lang w:val="fr-FR"/>
        </w:rPr>
        <w:t>---------------------------------------</w:t>
      </w:r>
    </w:p>
    <w:p w14:paraId="3DE6AACE"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0049D2">
        <w:rPr>
          <w:rFonts w:ascii="Courier New" w:hAnsi="Courier New" w:cs="Courier New"/>
          <w:kern w:val="0"/>
          <w:sz w:val="20"/>
          <w:szCs w:val="20"/>
          <w:lang w:val="fr-FR"/>
        </w:rPr>
        <w:t xml:space="preserve">    </w:t>
      </w:r>
    </w:p>
    <w:p w14:paraId="553366E5"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lang w:val="fr-FR"/>
        </w:rPr>
      </w:pPr>
      <w:r w:rsidRPr="000049D2">
        <w:rPr>
          <w:rFonts w:ascii="Courier New" w:hAnsi="Courier New" w:cs="Courier New"/>
          <w:kern w:val="0"/>
          <w:sz w:val="20"/>
          <w:szCs w:val="20"/>
          <w:lang w:val="fr-FR"/>
        </w:rPr>
        <w:t xml:space="preserve">    </w:t>
      </w:r>
      <w:r w:rsidRPr="000049D2">
        <w:rPr>
          <w:rFonts w:ascii="Courier New" w:hAnsi="Courier New" w:cs="Courier New"/>
          <w:b/>
          <w:bCs/>
          <w:color w:val="0000FF"/>
          <w:kern w:val="0"/>
          <w:sz w:val="20"/>
          <w:szCs w:val="20"/>
          <w:lang w:val="fr-FR"/>
        </w:rPr>
        <w:t>return</w:t>
      </w:r>
      <w:r w:rsidRPr="000049D2">
        <w:rPr>
          <w:rFonts w:ascii="Courier New" w:hAnsi="Courier New" w:cs="Courier New"/>
          <w:kern w:val="0"/>
          <w:sz w:val="20"/>
          <w:szCs w:val="20"/>
          <w:lang w:val="fr-FR"/>
        </w:rPr>
        <w:t xml:space="preserve"> submission</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feature_importances</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metrics</w:t>
      </w:r>
    </w:p>
    <w:p w14:paraId="1E6374F5" w14:textId="4EED426F" w:rsidR="00DC23AC" w:rsidRDefault="00DC23AC" w:rsidP="00DC23AC">
      <w:pPr>
        <w:pStyle w:val="af5"/>
        <w:ind w:firstLine="511"/>
      </w:pPr>
    </w:p>
    <w:p w14:paraId="7F1A8179" w14:textId="4635E172" w:rsidR="006F4821" w:rsidRDefault="004C4EB1" w:rsidP="004C4EB1">
      <w:pPr>
        <w:pStyle w:val="3"/>
      </w:pPr>
      <w:r>
        <w:rPr>
          <w:rFonts w:hint="eastAsia"/>
        </w:rPr>
        <w:t>数据读入和训练</w:t>
      </w:r>
    </w:p>
    <w:p w14:paraId="47FFA519" w14:textId="77777777" w:rsidR="0073696C" w:rsidRPr="000049D2" w:rsidRDefault="0073696C" w:rsidP="0073696C">
      <w:pPr>
        <w:pStyle w:val="af5"/>
        <w:ind w:firstLine="511"/>
        <w:rPr>
          <w:lang w:val="fr-FR"/>
        </w:rPr>
      </w:pPr>
      <w:r w:rsidRPr="00A70658">
        <w:rPr>
          <w:rFonts w:hint="eastAsia"/>
        </w:rPr>
        <w:t>用和</w:t>
      </w:r>
      <w:r w:rsidRPr="000049D2">
        <w:rPr>
          <w:rFonts w:hint="eastAsia"/>
          <w:lang w:val="fr-FR"/>
        </w:rPr>
        <w:t>7</w:t>
      </w:r>
      <w:r w:rsidRPr="000049D2">
        <w:rPr>
          <w:lang w:val="fr-FR"/>
        </w:rPr>
        <w:t>.1</w:t>
      </w:r>
      <w:r w:rsidRPr="00A70658">
        <w:rPr>
          <w:rFonts w:hint="eastAsia"/>
        </w:rPr>
        <w:t>、</w:t>
      </w:r>
      <w:r w:rsidRPr="000049D2">
        <w:rPr>
          <w:lang w:val="fr-FR"/>
        </w:rPr>
        <w:t>7.2</w:t>
      </w:r>
      <w:r w:rsidRPr="00A70658">
        <w:rPr>
          <w:rFonts w:hint="eastAsia"/>
        </w:rPr>
        <w:t>一样的方法读入数据</w:t>
      </w:r>
      <w:r w:rsidRPr="000049D2">
        <w:rPr>
          <w:rFonts w:hint="eastAsia"/>
          <w:lang w:val="fr-FR"/>
        </w:rPr>
        <w:t>，</w:t>
      </w:r>
      <w:r w:rsidRPr="00A70658">
        <w:rPr>
          <w:rFonts w:hint="eastAsia"/>
        </w:rPr>
        <w:t>但是</w:t>
      </w:r>
      <w:r w:rsidRPr="000049D2">
        <w:rPr>
          <w:rFonts w:hint="eastAsia"/>
          <w:lang w:val="fr-FR"/>
        </w:rPr>
        <w:t>，</w:t>
      </w:r>
      <w:r w:rsidRPr="00A70658">
        <w:rPr>
          <w:rFonts w:hint="eastAsia"/>
        </w:rPr>
        <w:t>如前所述</w:t>
      </w:r>
      <w:r w:rsidRPr="000049D2">
        <w:rPr>
          <w:rFonts w:hint="eastAsia"/>
          <w:lang w:val="fr-FR"/>
        </w:rPr>
        <w:t>，</w:t>
      </w:r>
      <w:r w:rsidRPr="000049D2">
        <w:rPr>
          <w:rFonts w:hint="eastAsia"/>
          <w:lang w:val="fr-FR"/>
        </w:rPr>
        <w:t>lightgbm</w:t>
      </w:r>
      <w:r w:rsidRPr="00A70658">
        <w:rPr>
          <w:rFonts w:hint="eastAsia"/>
        </w:rPr>
        <w:t>不要求数据没有缺失值</w:t>
      </w:r>
      <w:r w:rsidRPr="000049D2">
        <w:rPr>
          <w:rFonts w:hint="eastAsia"/>
          <w:lang w:val="fr-FR"/>
        </w:rPr>
        <w:t>，</w:t>
      </w:r>
      <w:r w:rsidRPr="00A70658">
        <w:rPr>
          <w:rFonts w:hint="eastAsia"/>
        </w:rPr>
        <w:lastRenderedPageBreak/>
        <w:t>于是我们不必用中位数填充</w:t>
      </w:r>
      <w:r w:rsidRPr="000049D2">
        <w:rPr>
          <w:rFonts w:hint="eastAsia"/>
          <w:lang w:val="fr-FR"/>
        </w:rPr>
        <w:t>，</w:t>
      </w:r>
      <w:r w:rsidRPr="00A70658">
        <w:rPr>
          <w:rFonts w:hint="eastAsia"/>
        </w:rPr>
        <w:t>也不需要对数据进行归一化。</w:t>
      </w:r>
    </w:p>
    <w:p w14:paraId="356D8D85" w14:textId="77777777" w:rsidR="0073696C" w:rsidRDefault="0073696C" w:rsidP="0073696C">
      <w:pPr>
        <w:pStyle w:val="af5"/>
        <w:ind w:firstLine="511"/>
      </w:pPr>
      <w:r w:rsidRPr="000049D2">
        <w:rPr>
          <w:lang w:val="fr-FR"/>
        </w:rPr>
        <w:tab/>
      </w:r>
      <w:r w:rsidRPr="00A70658">
        <w:rPr>
          <w:rFonts w:hint="eastAsia"/>
        </w:rPr>
        <w:t>之后和</w:t>
      </w:r>
      <w:r w:rsidRPr="00A70658">
        <w:t>7.1</w:t>
      </w:r>
      <w:r w:rsidRPr="00A70658">
        <w:rPr>
          <w:rFonts w:hint="eastAsia"/>
        </w:rPr>
        <w:t>、</w:t>
      </w:r>
      <w:r w:rsidRPr="00A70658">
        <w:rPr>
          <w:rFonts w:hint="eastAsia"/>
        </w:rPr>
        <w:t>7</w:t>
      </w:r>
      <w:r w:rsidRPr="00A70658">
        <w:t>.2</w:t>
      </w:r>
      <w:r w:rsidRPr="00A70658">
        <w:rPr>
          <w:rFonts w:hint="eastAsia"/>
        </w:rPr>
        <w:t>一致，我们也是把数据划分为</w:t>
      </w:r>
      <w:r w:rsidRPr="00A70658">
        <w:rPr>
          <w:rFonts w:hint="eastAsia"/>
        </w:rPr>
        <w:t>7</w:t>
      </w:r>
      <w:r w:rsidRPr="00A70658">
        <w:t>0</w:t>
      </w:r>
      <w:r w:rsidRPr="00A70658">
        <w:rPr>
          <w:rFonts w:hint="eastAsia"/>
        </w:rPr>
        <w:t>%</w:t>
      </w:r>
      <w:r w:rsidRPr="00A70658">
        <w:rPr>
          <w:rFonts w:hint="eastAsia"/>
        </w:rPr>
        <w:t>用于训练，</w:t>
      </w:r>
      <w:r w:rsidRPr="00A70658">
        <w:rPr>
          <w:rFonts w:hint="eastAsia"/>
        </w:rPr>
        <w:t>3</w:t>
      </w:r>
      <w:r w:rsidRPr="00A70658">
        <w:t>0</w:t>
      </w:r>
      <w:r w:rsidRPr="00A70658">
        <w:rPr>
          <w:rFonts w:hint="eastAsia"/>
        </w:rPr>
        <w:t>%</w:t>
      </w:r>
      <w:r w:rsidRPr="00A70658">
        <w:rPr>
          <w:rFonts w:hint="eastAsia"/>
        </w:rPr>
        <w:t>用于测试。（注意这里的划分不同于</w:t>
      </w:r>
      <w:r w:rsidRPr="00A70658">
        <w:rPr>
          <w:rFonts w:hint="eastAsia"/>
        </w:rPr>
        <w:t>7</w:t>
      </w:r>
      <w:r w:rsidRPr="00A70658">
        <w:t>.3.1</w:t>
      </w:r>
      <w:r w:rsidRPr="00A70658">
        <w:rPr>
          <w:rFonts w:hint="eastAsia"/>
        </w:rPr>
        <w:t>训练过程中的</w:t>
      </w:r>
      <w:r w:rsidRPr="00A70658">
        <w:rPr>
          <w:rFonts w:hint="eastAsia"/>
        </w:rPr>
        <w:t>KFold</w:t>
      </w:r>
      <w:r w:rsidRPr="00A70658">
        <w:rPr>
          <w:rFonts w:hint="eastAsia"/>
        </w:rPr>
        <w:t>的划分，</w:t>
      </w:r>
      <w:r w:rsidRPr="00A70658">
        <w:rPr>
          <w:rFonts w:hint="eastAsia"/>
        </w:rPr>
        <w:t>KFold</w:t>
      </w:r>
      <w:r w:rsidRPr="00A70658">
        <w:rPr>
          <w:rFonts w:hint="eastAsia"/>
        </w:rPr>
        <w:t>的划分是暂时的，最终每个数据都会被训练和测试，但是这里的划分中，后</w:t>
      </w:r>
      <w:r w:rsidRPr="00A70658">
        <w:rPr>
          <w:rFonts w:hint="eastAsia"/>
        </w:rPr>
        <w:t>3</w:t>
      </w:r>
      <w:r w:rsidRPr="00A70658">
        <w:t>0</w:t>
      </w:r>
      <w:r w:rsidRPr="00A70658">
        <w:rPr>
          <w:rFonts w:hint="eastAsia"/>
        </w:rPr>
        <w:t>%</w:t>
      </w:r>
      <w:r w:rsidRPr="00A70658">
        <w:rPr>
          <w:rFonts w:hint="eastAsia"/>
        </w:rPr>
        <w:t>的数据从未被训练到，是直接用于预测和检验模型的可靠性的）不过，我们这里不用之前使用的</w:t>
      </w:r>
      <w:r w:rsidRPr="00FC6862">
        <w:rPr>
          <w:rFonts w:hint="eastAsia"/>
        </w:rPr>
        <w:t>sklearn.model_selection</w:t>
      </w:r>
      <w:r>
        <w:rPr>
          <w:rFonts w:hint="eastAsia"/>
        </w:rPr>
        <w:t>.</w:t>
      </w:r>
      <w:r w:rsidRPr="00FC6862">
        <w:rPr>
          <w:rFonts w:hint="eastAsia"/>
        </w:rPr>
        <w:t xml:space="preserve"> train_test_split</w:t>
      </w:r>
      <w:r>
        <w:rPr>
          <w:rFonts w:hint="eastAsia"/>
        </w:rPr>
        <w:t>实现分割，而是使用更加直接的</w:t>
      </w:r>
      <w:r>
        <w:rPr>
          <w:rFonts w:hint="eastAsia"/>
        </w:rPr>
        <w:t>n</w:t>
      </w:r>
      <w:r>
        <w:t>um</w:t>
      </w:r>
      <w:r>
        <w:rPr>
          <w:rFonts w:hint="eastAsia"/>
        </w:rPr>
        <w:t>p</w:t>
      </w:r>
      <w:r>
        <w:t>y</w:t>
      </w:r>
      <w:r>
        <w:rPr>
          <w:rFonts w:hint="eastAsia"/>
        </w:rPr>
        <w:t>的数据选择方法，理由是，</w:t>
      </w:r>
      <w:r>
        <w:rPr>
          <w:rFonts w:hint="eastAsia"/>
        </w:rPr>
        <w:t>sklearn</w:t>
      </w:r>
      <w:r>
        <w:rPr>
          <w:rFonts w:hint="eastAsia"/>
        </w:rPr>
        <w:t>的模型会自动把数据的标签（预测值‘</w:t>
      </w:r>
      <w:r>
        <w:rPr>
          <w:rFonts w:hint="eastAsia"/>
        </w:rPr>
        <w:t>TARGET</w:t>
      </w:r>
      <w:r>
        <w:rPr>
          <w:rFonts w:hint="eastAsia"/>
        </w:rPr>
        <w:t>’）和其他值分开，但是我们是在</w:t>
      </w:r>
      <w:r>
        <w:rPr>
          <w:rFonts w:hint="eastAsia"/>
        </w:rPr>
        <w:t>7</w:t>
      </w:r>
      <w:r>
        <w:t>.3.1</w:t>
      </w:r>
      <w:r>
        <w:rPr>
          <w:rFonts w:hint="eastAsia"/>
        </w:rPr>
        <w:t>定义的模型“</w:t>
      </w:r>
      <w:r>
        <w:rPr>
          <w:rFonts w:hint="eastAsia"/>
        </w:rPr>
        <w:t>model</w:t>
      </w:r>
      <w:r>
        <w:rPr>
          <w:rFonts w:hint="eastAsia"/>
        </w:rPr>
        <w:t>”中完成这步操作的，所以如果用</w:t>
      </w:r>
      <w:r>
        <w:rPr>
          <w:rFonts w:hint="eastAsia"/>
        </w:rPr>
        <w:t>sklearn.</w:t>
      </w:r>
      <w:r>
        <w:t>model_selection.train_test_split</w:t>
      </w:r>
      <w:r>
        <w:rPr>
          <w:rFonts w:hint="eastAsia"/>
        </w:rPr>
        <w:t>的话，会由于新的数据在</w:t>
      </w:r>
      <w:r>
        <w:rPr>
          <w:rFonts w:hint="eastAsia"/>
        </w:rPr>
        <w:t>model</w:t>
      </w:r>
      <w:r>
        <w:rPr>
          <w:rFonts w:hint="eastAsia"/>
        </w:rPr>
        <w:t>中找不到‘</w:t>
      </w:r>
      <w:r>
        <w:rPr>
          <w:rFonts w:hint="eastAsia"/>
        </w:rPr>
        <w:t>TARGET</w:t>
      </w:r>
      <w:r>
        <w:rPr>
          <w:rFonts w:hint="eastAsia"/>
        </w:rPr>
        <w:t>’而报错，于是我们使用</w:t>
      </w:r>
      <w:r>
        <w:t>numpy</w:t>
      </w:r>
      <w:r>
        <w:rPr>
          <w:rFonts w:hint="eastAsia"/>
        </w:rPr>
        <w:t>的数据选取方法即可：</w:t>
      </w:r>
    </w:p>
    <w:p w14:paraId="46DAEE3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num_train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880088"/>
          <w:kern w:val="0"/>
          <w:sz w:val="20"/>
          <w:szCs w:val="20"/>
          <w:lang w:val="fr-FR"/>
        </w:rPr>
        <w:t>int</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shape</w:t>
      </w:r>
      <w:r w:rsidRPr="00A70658">
        <w:rPr>
          <w:rFonts w:ascii="Courier New" w:hAnsi="Courier New" w:cs="Courier New"/>
          <w:b/>
          <w:bCs/>
          <w:color w:val="000080"/>
          <w:kern w:val="0"/>
          <w:sz w:val="20"/>
          <w:szCs w:val="20"/>
          <w:lang w:val="fr-FR"/>
        </w:rPr>
        <w:t>[</w:t>
      </w:r>
      <w:r w:rsidRPr="00A70658">
        <w:rPr>
          <w:rFonts w:ascii="Courier New" w:hAnsi="Courier New" w:cs="Courier New"/>
          <w:color w:val="FF0000"/>
          <w:kern w:val="0"/>
          <w:sz w:val="20"/>
          <w:szCs w:val="20"/>
          <w:lang w:val="fr-FR"/>
        </w:rPr>
        <w:t>0</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color w:val="FF0000"/>
          <w:kern w:val="0"/>
          <w:sz w:val="20"/>
          <w:szCs w:val="20"/>
          <w:lang w:val="fr-FR"/>
        </w:rPr>
        <w:t>0.7</w:t>
      </w:r>
      <w:r w:rsidRPr="00A70658">
        <w:rPr>
          <w:rFonts w:ascii="Courier New" w:hAnsi="Courier New" w:cs="Courier New"/>
          <w:b/>
          <w:bCs/>
          <w:color w:val="000080"/>
          <w:kern w:val="0"/>
          <w:sz w:val="20"/>
          <w:szCs w:val="20"/>
          <w:lang w:val="fr-FR"/>
        </w:rPr>
        <w:t>)</w:t>
      </w:r>
    </w:p>
    <w:p w14:paraId="57F0EDEC"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50E456F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X_test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62E83E14"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X_train</w:t>
      </w:r>
    </w:p>
    <w:p w14:paraId="02A2800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F1547B5"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submission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fi</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metrics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model</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X_train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X_test</w:t>
      </w:r>
      <w:r w:rsidRPr="00A70658">
        <w:rPr>
          <w:rFonts w:ascii="Courier New" w:hAnsi="Courier New" w:cs="Courier New"/>
          <w:b/>
          <w:bCs/>
          <w:color w:val="000080"/>
          <w:kern w:val="0"/>
          <w:sz w:val="20"/>
          <w:szCs w:val="20"/>
          <w:lang w:val="fr-FR"/>
        </w:rPr>
        <w:t>)</w:t>
      </w:r>
    </w:p>
    <w:p w14:paraId="5E6CBE1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color w:val="808080"/>
          <w:kern w:val="0"/>
          <w:sz w:val="20"/>
          <w:szCs w:val="20"/>
        </w:rPr>
        <w:t>'Baseline metrics'</w:t>
      </w:r>
      <w:r w:rsidRPr="00A70658">
        <w:rPr>
          <w:rFonts w:ascii="Courier New" w:hAnsi="Courier New" w:cs="Courier New"/>
          <w:b/>
          <w:bCs/>
          <w:color w:val="000080"/>
          <w:kern w:val="0"/>
          <w:sz w:val="20"/>
          <w:szCs w:val="20"/>
        </w:rPr>
        <w:t>)</w:t>
      </w:r>
    </w:p>
    <w:p w14:paraId="0CC4CF26"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kern w:val="0"/>
          <w:sz w:val="20"/>
          <w:szCs w:val="20"/>
        </w:rPr>
        <w:t>metrics</w:t>
      </w:r>
      <w:r w:rsidRPr="00A70658">
        <w:rPr>
          <w:rFonts w:ascii="Courier New" w:hAnsi="Courier New" w:cs="Courier New"/>
          <w:b/>
          <w:bCs/>
          <w:color w:val="000080"/>
          <w:kern w:val="0"/>
          <w:sz w:val="20"/>
          <w:szCs w:val="20"/>
        </w:rPr>
        <w:t>)</w:t>
      </w:r>
    </w:p>
    <w:p w14:paraId="754B9C06" w14:textId="62FDC875" w:rsidR="0073696C" w:rsidRDefault="0073696C" w:rsidP="0073696C">
      <w:pPr>
        <w:pStyle w:val="af5"/>
        <w:ind w:firstLine="511"/>
      </w:pPr>
      <w:r w:rsidRPr="00A70658">
        <w:rPr>
          <w:rFonts w:hint="eastAsia"/>
        </w:rPr>
        <w:t>实验结果</w:t>
      </w:r>
      <w:r>
        <w:rPr>
          <w:rFonts w:hint="eastAsia"/>
        </w:rPr>
        <w:t>：</w:t>
      </w:r>
    </w:p>
    <w:p w14:paraId="48E36886" w14:textId="77777777" w:rsidR="0073696C" w:rsidRDefault="0073696C" w:rsidP="0073696C">
      <w:pPr>
        <w:pStyle w:val="af5"/>
        <w:ind w:firstLine="511"/>
        <w:rPr>
          <w:noProof/>
        </w:rPr>
      </w:pPr>
    </w:p>
    <w:p w14:paraId="28D280D7" w14:textId="42452D23" w:rsidR="0073696C" w:rsidRDefault="0073696C" w:rsidP="0073696C">
      <w:pPr>
        <w:pStyle w:val="af5"/>
        <w:ind w:firstLine="511"/>
        <w:rPr>
          <w:rFonts w:hint="eastAsia"/>
        </w:rPr>
      </w:pPr>
      <w:r>
        <w:rPr>
          <w:noProof/>
        </w:rPr>
        <w:drawing>
          <wp:inline distT="0" distB="0" distL="0" distR="0" wp14:anchorId="012DB487" wp14:editId="0CD043D0">
            <wp:extent cx="5576911" cy="236537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209"/>
                    <a:stretch/>
                  </pic:blipFill>
                  <pic:spPr bwMode="auto">
                    <a:xfrm>
                      <a:off x="0" y="0"/>
                      <a:ext cx="5576911" cy="2365375"/>
                    </a:xfrm>
                    <a:prstGeom prst="rect">
                      <a:avLst/>
                    </a:prstGeom>
                    <a:noFill/>
                    <a:ln>
                      <a:noFill/>
                    </a:ln>
                    <a:extLst>
                      <a:ext uri="{53640926-AAD7-44D8-BBD7-CCE9431645EC}">
                        <a14:shadowObscured xmlns:a14="http://schemas.microsoft.com/office/drawing/2010/main"/>
                      </a:ext>
                    </a:extLst>
                  </pic:spPr>
                </pic:pic>
              </a:graphicData>
            </a:graphic>
          </wp:inline>
        </w:drawing>
      </w:r>
    </w:p>
    <w:p w14:paraId="2EA56E81" w14:textId="77777777" w:rsidR="0073696C" w:rsidRDefault="0073696C" w:rsidP="0073696C">
      <w:pPr>
        <w:pStyle w:val="af5"/>
        <w:ind w:firstLine="511"/>
      </w:pPr>
    </w:p>
    <w:p w14:paraId="1B8D1FC2" w14:textId="77777777" w:rsidR="0073696C" w:rsidRDefault="0073696C" w:rsidP="0073696C">
      <w:pPr>
        <w:pStyle w:val="af5"/>
        <w:ind w:firstLine="511"/>
        <w:rPr>
          <w:rFonts w:ascii="Segoe UI" w:hAnsi="Segoe UI" w:cs="Segoe UI"/>
          <w:color w:val="24292E"/>
          <w:kern w:val="0"/>
        </w:rPr>
      </w:pPr>
      <w:r w:rsidRPr="0020680E">
        <w:rPr>
          <w:rFonts w:ascii="Segoe UI" w:hAnsi="Segoe UI" w:cs="Segoe UI" w:hint="eastAsia"/>
          <w:color w:val="24292E"/>
          <w:kern w:val="0"/>
        </w:rPr>
        <w:t>最终的实验结果大概</w:t>
      </w:r>
      <w:r>
        <w:rPr>
          <w:rFonts w:ascii="Segoe UI" w:hAnsi="Segoe UI" w:cs="Segoe UI" w:hint="eastAsia"/>
          <w:color w:val="24292E"/>
          <w:kern w:val="0"/>
        </w:rPr>
        <w:t>在</w:t>
      </w:r>
      <w:r w:rsidRPr="0020680E">
        <w:rPr>
          <w:rFonts w:ascii="Segoe UI" w:hAnsi="Segoe UI" w:cs="Segoe UI" w:hint="eastAsia"/>
          <w:color w:val="24292E"/>
          <w:kern w:val="0"/>
        </w:rPr>
        <w:t>7</w:t>
      </w:r>
      <w:r w:rsidRPr="0020680E">
        <w:rPr>
          <w:rFonts w:ascii="Segoe UI" w:hAnsi="Segoe UI" w:cs="Segoe UI"/>
          <w:color w:val="24292E"/>
          <w:kern w:val="0"/>
        </w:rPr>
        <w:t>5</w:t>
      </w:r>
      <w:r w:rsidRPr="0020680E">
        <w:rPr>
          <w:rFonts w:ascii="Segoe UI" w:hAnsi="Segoe UI" w:cs="Segoe UI" w:hint="eastAsia"/>
          <w:color w:val="24292E"/>
          <w:kern w:val="0"/>
        </w:rPr>
        <w:t>%-</w:t>
      </w:r>
      <w:r w:rsidRPr="0020680E">
        <w:rPr>
          <w:rFonts w:ascii="Segoe UI" w:hAnsi="Segoe UI" w:cs="Segoe UI"/>
          <w:color w:val="24292E"/>
          <w:kern w:val="0"/>
        </w:rPr>
        <w:t>80%</w:t>
      </w:r>
      <w:r w:rsidRPr="0020680E">
        <w:rPr>
          <w:rFonts w:ascii="Segoe UI" w:hAnsi="Segoe UI" w:cs="Segoe UI" w:hint="eastAsia"/>
          <w:color w:val="24292E"/>
          <w:kern w:val="0"/>
        </w:rPr>
        <w:t>之间</w:t>
      </w:r>
      <w:r>
        <w:rPr>
          <w:rFonts w:ascii="Segoe UI" w:hAnsi="Segoe UI" w:cs="Segoe UI" w:hint="eastAsia"/>
          <w:color w:val="24292E"/>
          <w:kern w:val="0"/>
        </w:rPr>
        <w:t>，表示对于模型对于训练集的拟合优度。</w:t>
      </w:r>
    </w:p>
    <w:p w14:paraId="31B6CB6B" w14:textId="4CA688E9" w:rsidR="006F4821" w:rsidRPr="0073696C" w:rsidRDefault="006F4821" w:rsidP="00DC23AC">
      <w:pPr>
        <w:pStyle w:val="af5"/>
        <w:ind w:firstLine="511"/>
      </w:pPr>
    </w:p>
    <w:p w14:paraId="2BDF1F99" w14:textId="59E4BC69" w:rsidR="006F4821" w:rsidRDefault="00C95057" w:rsidP="00C95057">
      <w:pPr>
        <w:pStyle w:val="3"/>
      </w:pPr>
      <w:r>
        <w:rPr>
          <w:rFonts w:hint="eastAsia"/>
        </w:rPr>
        <w:t>模型测试</w:t>
      </w:r>
    </w:p>
    <w:p w14:paraId="37BCF143" w14:textId="77777777" w:rsidR="00417449" w:rsidRPr="00FC4236" w:rsidRDefault="00417449" w:rsidP="00417449">
      <w:pPr>
        <w:pStyle w:val="af5"/>
        <w:ind w:firstLine="511"/>
      </w:pPr>
      <w:r w:rsidRPr="00FC4236">
        <w:rPr>
          <w:rFonts w:hint="eastAsia"/>
        </w:rPr>
        <w:t>为了得到模型对于测试集的拟合优度，也就是模型真正的准确率，我们同样采用上文的</w:t>
      </w:r>
      <w:r w:rsidRPr="00FC4236">
        <w:rPr>
          <w:rFonts w:hint="eastAsia"/>
        </w:rPr>
        <w:t>ROC</w:t>
      </w:r>
      <w:r w:rsidRPr="00FC4236">
        <w:rPr>
          <w:rFonts w:hint="eastAsia"/>
        </w:rPr>
        <w:t>曲线的方法，代码如下：</w:t>
      </w:r>
    </w:p>
    <w:p w14:paraId="668070F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lastRenderedPageBreak/>
        <w:t>from</w:t>
      </w:r>
      <w:r w:rsidRPr="00FC4236">
        <w:rPr>
          <w:rFonts w:ascii="Courier New" w:hAnsi="Courier New" w:cs="Courier New"/>
          <w:kern w:val="0"/>
          <w:sz w:val="20"/>
          <w:szCs w:val="20"/>
        </w:rPr>
        <w:t xml:space="preserve"> 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metrics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roc_curve</w:t>
      </w:r>
    </w:p>
    <w:p w14:paraId="687A23C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from</w:t>
      </w:r>
      <w:r w:rsidRPr="00FC4236">
        <w:rPr>
          <w:rFonts w:ascii="Courier New" w:hAnsi="Courier New" w:cs="Courier New"/>
          <w:kern w:val="0"/>
          <w:sz w:val="20"/>
          <w:szCs w:val="20"/>
        </w:rPr>
        <w:t xml:space="preserve"> 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metrics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auc</w:t>
      </w:r>
    </w:p>
    <w:p w14:paraId="30BB2252"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matplotlib</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pyplot </w:t>
      </w:r>
      <w:r w:rsidRPr="00FC4236">
        <w:rPr>
          <w:rFonts w:ascii="Courier New" w:hAnsi="Courier New" w:cs="Courier New"/>
          <w:b/>
          <w:bCs/>
          <w:color w:val="0000FF"/>
          <w:kern w:val="0"/>
          <w:sz w:val="20"/>
          <w:szCs w:val="20"/>
        </w:rPr>
        <w:t>as</w:t>
      </w:r>
      <w:r w:rsidRPr="00FC4236">
        <w:rPr>
          <w:rFonts w:ascii="Courier New" w:hAnsi="Courier New" w:cs="Courier New"/>
          <w:kern w:val="0"/>
          <w:sz w:val="20"/>
          <w:szCs w:val="20"/>
        </w:rPr>
        <w:t xml:space="preserve"> plt</w:t>
      </w:r>
    </w:p>
    <w:p w14:paraId="162070E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97B12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fpr_lgbm</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tpr_lgbm</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thresholds_lgbm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roc_curve</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X_test</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submission</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p>
    <w:p w14:paraId="5773BBDF"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 xml:space="preserve">auc_lgbm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auc</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fpr_lgbm</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tpr_lgbm</w:t>
      </w:r>
      <w:r w:rsidRPr="00FC4236">
        <w:rPr>
          <w:rFonts w:ascii="Courier New" w:hAnsi="Courier New" w:cs="Courier New"/>
          <w:b/>
          <w:bCs/>
          <w:color w:val="000080"/>
          <w:kern w:val="0"/>
          <w:sz w:val="20"/>
          <w:szCs w:val="20"/>
        </w:rPr>
        <w:t>)</w:t>
      </w:r>
    </w:p>
    <w:p w14:paraId="0DFB355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808080"/>
          <w:kern w:val="0"/>
          <w:sz w:val="20"/>
          <w:szCs w:val="20"/>
        </w:rPr>
        <w:t>'k--'</w:t>
      </w:r>
      <w:r w:rsidRPr="00FC4236">
        <w:rPr>
          <w:rFonts w:ascii="Courier New" w:hAnsi="Courier New" w:cs="Courier New"/>
          <w:b/>
          <w:bCs/>
          <w:color w:val="000080"/>
          <w:kern w:val="0"/>
          <w:sz w:val="20"/>
          <w:szCs w:val="20"/>
        </w:rPr>
        <w:t>)</w:t>
      </w:r>
    </w:p>
    <w:p w14:paraId="793A814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fpr_lgbm</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tpr_lgbm</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'LGBM (area = {:.3f})'</w:t>
      </w:r>
      <w:r w:rsidRPr="00FC4236">
        <w:rPr>
          <w:rFonts w:ascii="Courier New" w:hAnsi="Courier New" w:cs="Courier New"/>
          <w:b/>
          <w:bCs/>
          <w:color w:val="000080"/>
          <w:kern w:val="0"/>
          <w:sz w:val="20"/>
          <w:szCs w:val="20"/>
        </w:rPr>
        <w:t>.</w:t>
      </w:r>
      <w:r w:rsidRPr="00FC4236">
        <w:rPr>
          <w:rFonts w:ascii="Courier New" w:hAnsi="Courier New" w:cs="Courier New"/>
          <w:b/>
          <w:bCs/>
          <w:color w:val="880088"/>
          <w:kern w:val="0"/>
          <w:sz w:val="20"/>
          <w:szCs w:val="20"/>
        </w:rPr>
        <w:t>format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auc_lgbm</w:t>
      </w:r>
      <w:r w:rsidRPr="00FC4236">
        <w:rPr>
          <w:rFonts w:ascii="Courier New" w:hAnsi="Courier New" w:cs="Courier New"/>
          <w:b/>
          <w:bCs/>
          <w:color w:val="000080"/>
          <w:kern w:val="0"/>
          <w:sz w:val="20"/>
          <w:szCs w:val="20"/>
        </w:rPr>
        <w:t>))</w:t>
      </w:r>
    </w:p>
    <w:p w14:paraId="547E7AD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xlabel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'False positive rate'</w:t>
      </w:r>
      <w:r w:rsidRPr="00FC4236">
        <w:rPr>
          <w:rFonts w:ascii="Courier New" w:hAnsi="Courier New" w:cs="Courier New"/>
          <w:b/>
          <w:bCs/>
          <w:color w:val="000080"/>
          <w:kern w:val="0"/>
          <w:sz w:val="20"/>
          <w:szCs w:val="20"/>
        </w:rPr>
        <w:t>)</w:t>
      </w:r>
    </w:p>
    <w:p w14:paraId="133BD2FE"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ylabel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'True positive rate'</w:t>
      </w:r>
      <w:r w:rsidRPr="00FC4236">
        <w:rPr>
          <w:rFonts w:ascii="Courier New" w:hAnsi="Courier New" w:cs="Courier New"/>
          <w:b/>
          <w:bCs/>
          <w:color w:val="000080"/>
          <w:kern w:val="0"/>
          <w:sz w:val="20"/>
          <w:szCs w:val="20"/>
        </w:rPr>
        <w:t>)</w:t>
      </w:r>
    </w:p>
    <w:p w14:paraId="791A0CEC"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title</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'ROC curve'</w:t>
      </w:r>
      <w:r w:rsidRPr="00FC4236">
        <w:rPr>
          <w:rFonts w:ascii="Courier New" w:hAnsi="Courier New" w:cs="Courier New"/>
          <w:b/>
          <w:bCs/>
          <w:color w:val="000080"/>
          <w:kern w:val="0"/>
          <w:sz w:val="20"/>
          <w:szCs w:val="20"/>
        </w:rPr>
        <w:t>)</w:t>
      </w:r>
    </w:p>
    <w:p w14:paraId="776EB1D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legend</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loc</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'best'</w:t>
      </w:r>
      <w:r w:rsidRPr="00FC4236">
        <w:rPr>
          <w:rFonts w:ascii="Courier New" w:hAnsi="Courier New" w:cs="Courier New"/>
          <w:b/>
          <w:bCs/>
          <w:color w:val="000080"/>
          <w:kern w:val="0"/>
          <w:sz w:val="20"/>
          <w:szCs w:val="20"/>
        </w:rPr>
        <w:t>)</w:t>
      </w:r>
    </w:p>
    <w:p w14:paraId="6CA98BE6"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show</w:t>
      </w:r>
      <w:r w:rsidRPr="00FC4236">
        <w:rPr>
          <w:rFonts w:ascii="Courier New" w:hAnsi="Courier New" w:cs="Courier New"/>
          <w:b/>
          <w:bCs/>
          <w:color w:val="000080"/>
          <w:kern w:val="0"/>
          <w:sz w:val="20"/>
          <w:szCs w:val="20"/>
        </w:rPr>
        <w:t>()</w:t>
      </w:r>
    </w:p>
    <w:p w14:paraId="3F68EE11" w14:textId="77777777" w:rsidR="00417449" w:rsidRDefault="00417449" w:rsidP="00417449">
      <w:pPr>
        <w:pStyle w:val="af5"/>
        <w:ind w:firstLine="511"/>
      </w:pPr>
      <w:r>
        <w:rPr>
          <w:rFonts w:hint="eastAsia"/>
        </w:rPr>
        <w:t>结果：</w:t>
      </w:r>
    </w:p>
    <w:p w14:paraId="3781D13A" w14:textId="77777777" w:rsidR="00417449" w:rsidRPr="0020680E" w:rsidRDefault="00417449" w:rsidP="00417449">
      <w:pPr>
        <w:pStyle w:val="af5"/>
        <w:ind w:firstLine="511"/>
      </w:pPr>
      <w:r>
        <w:rPr>
          <w:noProof/>
        </w:rPr>
        <w:drawing>
          <wp:inline distT="0" distB="0" distL="0" distR="0" wp14:anchorId="7D99AFC1" wp14:editId="0996C750">
            <wp:extent cx="5784878" cy="3592157"/>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96" t="2591"/>
                    <a:stretch/>
                  </pic:blipFill>
                  <pic:spPr bwMode="auto">
                    <a:xfrm>
                      <a:off x="0" y="0"/>
                      <a:ext cx="5786005" cy="3592857"/>
                    </a:xfrm>
                    <a:prstGeom prst="rect">
                      <a:avLst/>
                    </a:prstGeom>
                    <a:ln>
                      <a:noFill/>
                    </a:ln>
                    <a:extLst>
                      <a:ext uri="{53640926-AAD7-44D8-BBD7-CCE9431645EC}">
                        <a14:shadowObscured xmlns:a14="http://schemas.microsoft.com/office/drawing/2010/main"/>
                      </a:ext>
                    </a:extLst>
                  </pic:spPr>
                </pic:pic>
              </a:graphicData>
            </a:graphic>
          </wp:inline>
        </w:drawing>
      </w:r>
    </w:p>
    <w:p w14:paraId="0A4469C0" w14:textId="77777777" w:rsidR="00417449" w:rsidRPr="00D60184" w:rsidRDefault="00417449" w:rsidP="00417449">
      <w:pPr>
        <w:pStyle w:val="af5"/>
        <w:ind w:firstLine="511"/>
      </w:pPr>
      <w:r w:rsidRPr="00D60184">
        <w:rPr>
          <w:rFonts w:hint="eastAsia"/>
        </w:rPr>
        <w:t>发现</w:t>
      </w:r>
      <w:r w:rsidRPr="00D60184">
        <w:rPr>
          <w:rFonts w:hint="eastAsia"/>
        </w:rPr>
        <w:t>lightgbm</w:t>
      </w:r>
      <w:r w:rsidRPr="00D60184">
        <w:rPr>
          <w:rFonts w:hint="eastAsia"/>
        </w:rPr>
        <w:t>的效果比起随机森林和逻辑斯蒂确实好一点，说明模型抗过拟合的能力要高很多。</w:t>
      </w:r>
    </w:p>
    <w:p w14:paraId="111AE10B" w14:textId="4F381725" w:rsidR="006F4821" w:rsidRDefault="006F4821" w:rsidP="00DC23AC">
      <w:pPr>
        <w:pStyle w:val="af5"/>
        <w:ind w:firstLine="511"/>
      </w:pPr>
    </w:p>
    <w:p w14:paraId="35DCD077" w14:textId="3D4F58F7" w:rsidR="006F4821" w:rsidRDefault="00417449" w:rsidP="00417449">
      <w:pPr>
        <w:pStyle w:val="3"/>
      </w:pPr>
      <w:r>
        <w:rPr>
          <w:rFonts w:hint="eastAsia"/>
        </w:rPr>
        <w:t>特征重要性</w:t>
      </w:r>
    </w:p>
    <w:p w14:paraId="033E05CB" w14:textId="7F5E43C8" w:rsidR="006F4821" w:rsidRDefault="00417449" w:rsidP="00DC23AC">
      <w:pPr>
        <w:pStyle w:val="af5"/>
        <w:ind w:firstLine="511"/>
      </w:pPr>
      <w:r w:rsidRPr="00417449">
        <w:rPr>
          <w:rFonts w:hint="eastAsia"/>
        </w:rPr>
        <w:t>我们打印模型中的</w:t>
      </w:r>
      <w:r w:rsidRPr="00417449">
        <w:rPr>
          <w:rFonts w:hint="eastAsia"/>
        </w:rPr>
        <w:t>fi</w:t>
      </w:r>
      <w:r w:rsidRPr="00417449">
        <w:rPr>
          <w:rFonts w:hint="eastAsia"/>
        </w:rPr>
        <w:t>，</w:t>
      </w:r>
      <w:r w:rsidRPr="009C69F0">
        <w:rPr>
          <w:rFonts w:ascii="Segoe UI" w:hAnsi="Segoe UI" w:cs="Segoe UI" w:hint="eastAsia"/>
          <w:color w:val="24292E"/>
          <w:kern w:val="0"/>
        </w:rPr>
        <w:t>这里列出了每个属性对于最后的违约与否的贡献度，贡献度越大，说明这个属性越能够决定这名借款人是否违约。我们使用如下的代码画出图像，首先做一个直观的</w:t>
      </w:r>
      <w:r w:rsidRPr="009C69F0">
        <w:rPr>
          <w:rFonts w:ascii="Segoe UI" w:hAnsi="Segoe UI" w:cs="Segoe UI" w:hint="eastAsia"/>
          <w:color w:val="24292E"/>
          <w:kern w:val="0"/>
        </w:rPr>
        <w:lastRenderedPageBreak/>
        <w:t>认识。</w:t>
      </w:r>
    </w:p>
    <w:p w14:paraId="6B5D6692"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b/>
          <w:bCs/>
          <w:color w:val="0000FF"/>
          <w:kern w:val="0"/>
          <w:sz w:val="20"/>
          <w:szCs w:val="20"/>
        </w:rPr>
        <w:t>import</w:t>
      </w:r>
      <w:r w:rsidRPr="00417449">
        <w:rPr>
          <w:rFonts w:ascii="Courier New" w:hAnsi="Courier New" w:cs="Courier New"/>
          <w:color w:val="000000"/>
          <w:kern w:val="0"/>
          <w:sz w:val="20"/>
          <w:szCs w:val="20"/>
        </w:rPr>
        <w:t xml:space="preserve"> matplotlib</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pyplot </w:t>
      </w:r>
      <w:r w:rsidRPr="00417449">
        <w:rPr>
          <w:rFonts w:ascii="Courier New" w:hAnsi="Courier New" w:cs="Courier New"/>
          <w:b/>
          <w:bCs/>
          <w:color w:val="0000FF"/>
          <w:kern w:val="0"/>
          <w:sz w:val="20"/>
          <w:szCs w:val="20"/>
        </w:rPr>
        <w:t>as</w:t>
      </w:r>
      <w:r w:rsidRPr="00417449">
        <w:rPr>
          <w:rFonts w:ascii="Courier New" w:hAnsi="Courier New" w:cs="Courier New"/>
          <w:color w:val="000000"/>
          <w:kern w:val="0"/>
          <w:sz w:val="20"/>
          <w:szCs w:val="20"/>
        </w:rPr>
        <w:t xml:space="preserve"> plt</w:t>
      </w:r>
    </w:p>
    <w:p w14:paraId="7934E799"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p>
    <w:p w14:paraId="7DA5D363"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 xml:space="preserve">fi_x </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fi</w:t>
      </w:r>
      <w:r w:rsidRPr="00417449">
        <w:rPr>
          <w:rFonts w:ascii="Courier New" w:hAnsi="Courier New" w:cs="Courier New"/>
          <w:b/>
          <w:bCs/>
          <w:color w:val="000080"/>
          <w:kern w:val="0"/>
          <w:sz w:val="20"/>
          <w:szCs w:val="20"/>
        </w:rPr>
        <w:t>[</w:t>
      </w:r>
      <w:r w:rsidRPr="00417449">
        <w:rPr>
          <w:rFonts w:ascii="Courier New" w:hAnsi="Courier New" w:cs="Courier New"/>
          <w:color w:val="808080"/>
          <w:kern w:val="0"/>
          <w:sz w:val="20"/>
          <w:szCs w:val="20"/>
        </w:rPr>
        <w:t>'feature'</w:t>
      </w:r>
      <w:r w:rsidRPr="00417449">
        <w:rPr>
          <w:rFonts w:ascii="Courier New" w:hAnsi="Courier New" w:cs="Courier New"/>
          <w:b/>
          <w:bCs/>
          <w:color w:val="000080"/>
          <w:kern w:val="0"/>
          <w:sz w:val="20"/>
          <w:szCs w:val="20"/>
        </w:rPr>
        <w:t>]</w:t>
      </w:r>
    </w:p>
    <w:p w14:paraId="5DAB7214"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 xml:space="preserve">fi_y </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fi</w:t>
      </w:r>
      <w:r w:rsidRPr="00417449">
        <w:rPr>
          <w:rFonts w:ascii="Courier New" w:hAnsi="Courier New" w:cs="Courier New"/>
          <w:b/>
          <w:bCs/>
          <w:color w:val="000080"/>
          <w:kern w:val="0"/>
          <w:sz w:val="20"/>
          <w:szCs w:val="20"/>
        </w:rPr>
        <w:t>[</w:t>
      </w:r>
      <w:r w:rsidRPr="00417449">
        <w:rPr>
          <w:rFonts w:ascii="Courier New" w:hAnsi="Courier New" w:cs="Courier New"/>
          <w:color w:val="808080"/>
          <w:kern w:val="0"/>
          <w:sz w:val="20"/>
          <w:szCs w:val="20"/>
        </w:rPr>
        <w:t>'importance'</w:t>
      </w:r>
      <w:r w:rsidRPr="00417449">
        <w:rPr>
          <w:rFonts w:ascii="Courier New" w:hAnsi="Courier New" w:cs="Courier New"/>
          <w:b/>
          <w:bCs/>
          <w:color w:val="000080"/>
          <w:kern w:val="0"/>
          <w:sz w:val="20"/>
          <w:szCs w:val="20"/>
        </w:rPr>
        <w:t>]</w:t>
      </w:r>
    </w:p>
    <w:p w14:paraId="15443F83"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plot</w:t>
      </w:r>
      <w:r w:rsidRPr="00417449">
        <w:rPr>
          <w:rFonts w:ascii="Courier New" w:hAnsi="Courier New" w:cs="Courier New"/>
          <w:b/>
          <w:bCs/>
          <w:color w:val="000080"/>
          <w:kern w:val="0"/>
          <w:sz w:val="20"/>
          <w:szCs w:val="20"/>
        </w:rPr>
        <w:t>([</w:t>
      </w:r>
      <w:r w:rsidRPr="00417449">
        <w:rPr>
          <w:rFonts w:ascii="Courier New" w:hAnsi="Courier New" w:cs="Courier New"/>
          <w:color w:val="FF0000"/>
          <w:kern w:val="0"/>
          <w:sz w:val="20"/>
          <w:szCs w:val="20"/>
        </w:rPr>
        <w:t>0</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w:t>
      </w:r>
      <w:r w:rsidRPr="00417449">
        <w:rPr>
          <w:rFonts w:ascii="Courier New" w:hAnsi="Courier New" w:cs="Courier New"/>
          <w:color w:val="FF0000"/>
          <w:kern w:val="0"/>
          <w:sz w:val="20"/>
          <w:szCs w:val="20"/>
        </w:rPr>
        <w:t>1</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w:t>
      </w:r>
      <w:r w:rsidRPr="00417449">
        <w:rPr>
          <w:rFonts w:ascii="Courier New" w:hAnsi="Courier New" w:cs="Courier New"/>
          <w:b/>
          <w:bCs/>
          <w:color w:val="000080"/>
          <w:kern w:val="0"/>
          <w:sz w:val="20"/>
          <w:szCs w:val="20"/>
        </w:rPr>
        <w:t>[</w:t>
      </w:r>
      <w:r w:rsidRPr="00417449">
        <w:rPr>
          <w:rFonts w:ascii="Courier New" w:hAnsi="Courier New" w:cs="Courier New"/>
          <w:color w:val="FF0000"/>
          <w:kern w:val="0"/>
          <w:sz w:val="20"/>
          <w:szCs w:val="20"/>
        </w:rPr>
        <w:t>0</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w:t>
      </w:r>
      <w:r w:rsidRPr="00417449">
        <w:rPr>
          <w:rFonts w:ascii="Courier New" w:hAnsi="Courier New" w:cs="Courier New"/>
          <w:color w:val="FF0000"/>
          <w:kern w:val="0"/>
          <w:sz w:val="20"/>
          <w:szCs w:val="20"/>
        </w:rPr>
        <w:t>1</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w:t>
      </w:r>
      <w:r w:rsidRPr="00417449">
        <w:rPr>
          <w:rFonts w:ascii="Courier New" w:hAnsi="Courier New" w:cs="Courier New"/>
          <w:color w:val="808080"/>
          <w:kern w:val="0"/>
          <w:sz w:val="20"/>
          <w:szCs w:val="20"/>
        </w:rPr>
        <w:t>'k--'</w:t>
      </w:r>
      <w:r w:rsidRPr="00417449">
        <w:rPr>
          <w:rFonts w:ascii="Courier New" w:hAnsi="Courier New" w:cs="Courier New"/>
          <w:b/>
          <w:bCs/>
          <w:color w:val="000080"/>
          <w:kern w:val="0"/>
          <w:sz w:val="20"/>
          <w:szCs w:val="20"/>
        </w:rPr>
        <w:t>)</w:t>
      </w:r>
    </w:p>
    <w:p w14:paraId="76453AAF"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plot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fi_x</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fi_y</w:t>
      </w:r>
      <w:r w:rsidRPr="00417449">
        <w:rPr>
          <w:rFonts w:ascii="Courier New" w:hAnsi="Courier New" w:cs="Courier New"/>
          <w:b/>
          <w:bCs/>
          <w:color w:val="000080"/>
          <w:kern w:val="0"/>
          <w:sz w:val="20"/>
          <w:szCs w:val="20"/>
        </w:rPr>
        <w:t>)</w:t>
      </w:r>
    </w:p>
    <w:p w14:paraId="58E95152"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p>
    <w:p w14:paraId="09E19979"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title</w:t>
      </w:r>
      <w:r w:rsidRPr="00417449">
        <w:rPr>
          <w:rFonts w:ascii="Courier New" w:hAnsi="Courier New" w:cs="Courier New"/>
          <w:b/>
          <w:bCs/>
          <w:color w:val="000080"/>
          <w:kern w:val="0"/>
          <w:sz w:val="20"/>
          <w:szCs w:val="20"/>
        </w:rPr>
        <w:t>(</w:t>
      </w:r>
      <w:r w:rsidRPr="00417449">
        <w:rPr>
          <w:rFonts w:ascii="Courier New" w:hAnsi="Courier New" w:cs="Courier New"/>
          <w:color w:val="808080"/>
          <w:kern w:val="0"/>
          <w:sz w:val="20"/>
          <w:szCs w:val="20"/>
        </w:rPr>
        <w:t>'feature importance'</w:t>
      </w:r>
      <w:r w:rsidRPr="00417449">
        <w:rPr>
          <w:rFonts w:ascii="Courier New" w:hAnsi="Courier New" w:cs="Courier New"/>
          <w:b/>
          <w:bCs/>
          <w:color w:val="000080"/>
          <w:kern w:val="0"/>
          <w:sz w:val="20"/>
          <w:szCs w:val="20"/>
        </w:rPr>
        <w:t>)</w:t>
      </w:r>
    </w:p>
    <w:p w14:paraId="2EC972E7"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xticks</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rotation</w:t>
      </w:r>
      <w:r w:rsidRPr="00417449">
        <w:rPr>
          <w:rFonts w:ascii="Courier New" w:hAnsi="Courier New" w:cs="Courier New"/>
          <w:b/>
          <w:bCs/>
          <w:color w:val="000080"/>
          <w:kern w:val="0"/>
          <w:sz w:val="20"/>
          <w:szCs w:val="20"/>
        </w:rPr>
        <w:t>=</w:t>
      </w:r>
      <w:r w:rsidRPr="00417449">
        <w:rPr>
          <w:rFonts w:ascii="Courier New" w:hAnsi="Courier New" w:cs="Courier New"/>
          <w:color w:val="FF0000"/>
          <w:kern w:val="0"/>
          <w:sz w:val="20"/>
          <w:szCs w:val="20"/>
        </w:rPr>
        <w:t>90</w:t>
      </w:r>
      <w:r w:rsidRPr="00417449">
        <w:rPr>
          <w:rFonts w:ascii="Courier New" w:hAnsi="Courier New" w:cs="Courier New"/>
          <w:b/>
          <w:bCs/>
          <w:color w:val="000080"/>
          <w:kern w:val="0"/>
          <w:sz w:val="20"/>
          <w:szCs w:val="20"/>
        </w:rPr>
        <w:t>)</w:t>
      </w:r>
    </w:p>
    <w:p w14:paraId="0149C763"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xticks</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fontsize</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 xml:space="preserve"> </w:t>
      </w:r>
      <w:r w:rsidRPr="00417449">
        <w:rPr>
          <w:rFonts w:ascii="Courier New" w:hAnsi="Courier New" w:cs="Courier New"/>
          <w:color w:val="FF0000"/>
          <w:kern w:val="0"/>
          <w:sz w:val="20"/>
          <w:szCs w:val="20"/>
        </w:rPr>
        <w:t>1</w:t>
      </w:r>
      <w:r w:rsidRPr="00417449">
        <w:rPr>
          <w:rFonts w:ascii="Courier New" w:hAnsi="Courier New" w:cs="Courier New"/>
          <w:b/>
          <w:bCs/>
          <w:color w:val="000080"/>
          <w:kern w:val="0"/>
          <w:sz w:val="20"/>
          <w:szCs w:val="20"/>
        </w:rPr>
        <w:t>)</w:t>
      </w:r>
    </w:p>
    <w:p w14:paraId="0672CEAD"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savefig</w:t>
      </w:r>
      <w:r w:rsidRPr="00417449">
        <w:rPr>
          <w:rFonts w:ascii="Courier New" w:hAnsi="Courier New" w:cs="Courier New"/>
          <w:b/>
          <w:bCs/>
          <w:color w:val="000080"/>
          <w:kern w:val="0"/>
          <w:sz w:val="20"/>
          <w:szCs w:val="20"/>
        </w:rPr>
        <w:t>(</w:t>
      </w:r>
      <w:r w:rsidRPr="00417449">
        <w:rPr>
          <w:rFonts w:ascii="Courier New" w:hAnsi="Courier New" w:cs="Courier New"/>
          <w:color w:val="808080"/>
          <w:kern w:val="0"/>
          <w:sz w:val="20"/>
          <w:szCs w:val="20"/>
        </w:rPr>
        <w:t>'featrue importance.png'</w:t>
      </w:r>
      <w:r w:rsidRPr="00417449">
        <w:rPr>
          <w:rFonts w:ascii="Courier New" w:hAnsi="Courier New" w:cs="Courier New"/>
          <w:b/>
          <w:bCs/>
          <w:color w:val="000080"/>
          <w:kern w:val="0"/>
          <w:sz w:val="20"/>
          <w:szCs w:val="20"/>
        </w:rPr>
        <w:t>)</w:t>
      </w:r>
    </w:p>
    <w:p w14:paraId="7D6F6EAE"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Courier New" w:hAnsi="Courier New" w:cs="Courier New"/>
          <w:color w:val="000000"/>
          <w:kern w:val="0"/>
          <w:sz w:val="20"/>
          <w:szCs w:val="20"/>
        </w:rPr>
      </w:pPr>
    </w:p>
    <w:p w14:paraId="36F5F883"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宋体" w:hAnsi="宋体" w:cs="宋体"/>
          <w:kern w:val="0"/>
          <w:sz w:val="24"/>
        </w:rPr>
      </w:pPr>
      <w:r w:rsidRPr="00417449">
        <w:rPr>
          <w:rFonts w:ascii="Courier New" w:hAnsi="Courier New" w:cs="Courier New"/>
          <w:color w:val="000000"/>
          <w:kern w:val="0"/>
          <w:sz w:val="20"/>
          <w:szCs w:val="20"/>
        </w:rPr>
        <w:t>plt</w:t>
      </w:r>
      <w:r w:rsidRPr="00417449">
        <w:rPr>
          <w:rFonts w:ascii="Courier New" w:hAnsi="Courier New" w:cs="Courier New"/>
          <w:b/>
          <w:bCs/>
          <w:color w:val="000080"/>
          <w:kern w:val="0"/>
          <w:sz w:val="20"/>
          <w:szCs w:val="20"/>
        </w:rPr>
        <w:t>.</w:t>
      </w:r>
      <w:r w:rsidRPr="00417449">
        <w:rPr>
          <w:rFonts w:ascii="Courier New" w:hAnsi="Courier New" w:cs="Courier New"/>
          <w:color w:val="000000"/>
          <w:kern w:val="0"/>
          <w:sz w:val="20"/>
          <w:szCs w:val="20"/>
        </w:rPr>
        <w:t>show</w:t>
      </w:r>
      <w:r w:rsidRPr="00417449">
        <w:rPr>
          <w:rFonts w:ascii="Courier New" w:hAnsi="Courier New" w:cs="Courier New"/>
          <w:b/>
          <w:bCs/>
          <w:color w:val="000080"/>
          <w:kern w:val="0"/>
          <w:sz w:val="20"/>
          <w:szCs w:val="20"/>
        </w:rPr>
        <w:t>()</w:t>
      </w:r>
    </w:p>
    <w:p w14:paraId="154B9861" w14:textId="77777777" w:rsidR="00417449" w:rsidRPr="00417449" w:rsidRDefault="00417449" w:rsidP="00417449">
      <w:pPr>
        <w:widowControl/>
        <w:pBdr>
          <w:top w:val="single" w:sz="4" w:space="1" w:color="auto"/>
          <w:left w:val="single" w:sz="4" w:space="4" w:color="auto"/>
          <w:bottom w:val="single" w:sz="4" w:space="1" w:color="auto"/>
          <w:right w:val="single" w:sz="4" w:space="4" w:color="auto"/>
        </w:pBdr>
        <w:shd w:val="clear" w:color="auto" w:fill="E7E6E6" w:themeFill="background2"/>
        <w:spacing w:after="160" w:line="259" w:lineRule="auto"/>
        <w:jc w:val="left"/>
        <w:rPr>
          <w:rFonts w:ascii="Calibri" w:eastAsiaTheme="minorEastAsia" w:hAnsi="Calibri" w:cs="Calibri"/>
          <w:color w:val="000000"/>
          <w:sz w:val="22"/>
          <w:szCs w:val="22"/>
        </w:rPr>
      </w:pPr>
    </w:p>
    <w:p w14:paraId="6FA2D90D" w14:textId="556DCC6B" w:rsidR="006F4821" w:rsidRDefault="006F4821" w:rsidP="00DC23AC">
      <w:pPr>
        <w:pStyle w:val="af5"/>
        <w:ind w:firstLine="511"/>
      </w:pPr>
    </w:p>
    <w:p w14:paraId="70481915" w14:textId="4F14B8B3" w:rsidR="006F4821" w:rsidRPr="000C22E9" w:rsidRDefault="00B0162A" w:rsidP="000C22E9">
      <w:pPr>
        <w:pStyle w:val="af5"/>
        <w:ind w:firstLine="511"/>
      </w:pPr>
      <w:r w:rsidRPr="000C22E9">
        <w:rPr>
          <w:rFonts w:hint="eastAsia"/>
        </w:rPr>
        <w:t>部分</w:t>
      </w:r>
      <w:r w:rsidR="00417449" w:rsidRPr="000C22E9">
        <w:rPr>
          <w:rFonts w:hint="eastAsia"/>
        </w:rPr>
        <w:t>结果如下：</w:t>
      </w:r>
    </w:p>
    <w:p w14:paraId="2AA46A6F" w14:textId="77777777" w:rsidR="00B0162A" w:rsidRPr="000C22E9" w:rsidRDefault="00B0162A" w:rsidP="000C22E9">
      <w:pPr>
        <w:pStyle w:val="af5"/>
        <w:ind w:firstLine="511"/>
      </w:pPr>
    </w:p>
    <w:p w14:paraId="2671D764" w14:textId="4203E63C" w:rsidR="00DC23AC" w:rsidRPr="000C22E9" w:rsidRDefault="00B0162A" w:rsidP="000C22E9">
      <w:pPr>
        <w:pStyle w:val="af5"/>
        <w:ind w:firstLine="511"/>
      </w:pPr>
      <w:r w:rsidRPr="000C22E9">
        <w:drawing>
          <wp:inline distT="0" distB="0" distL="0" distR="0" wp14:anchorId="754E620D" wp14:editId="773EDF28">
            <wp:extent cx="6045958" cy="3050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57" r="4428"/>
                    <a:stretch/>
                  </pic:blipFill>
                  <pic:spPr bwMode="auto">
                    <a:xfrm>
                      <a:off x="0" y="0"/>
                      <a:ext cx="6050949" cy="3053058"/>
                    </a:xfrm>
                    <a:prstGeom prst="rect">
                      <a:avLst/>
                    </a:prstGeom>
                    <a:ln>
                      <a:noFill/>
                    </a:ln>
                    <a:extLst>
                      <a:ext uri="{53640926-AAD7-44D8-BBD7-CCE9431645EC}">
                        <a14:shadowObscured xmlns:a14="http://schemas.microsoft.com/office/drawing/2010/main"/>
                      </a:ext>
                    </a:extLst>
                  </pic:spPr>
                </pic:pic>
              </a:graphicData>
            </a:graphic>
          </wp:inline>
        </w:drawing>
      </w:r>
    </w:p>
    <w:p w14:paraId="3E7EA972" w14:textId="0093E79D" w:rsidR="00FD0132" w:rsidRPr="000C22E9" w:rsidRDefault="00FD0132" w:rsidP="000C22E9">
      <w:pPr>
        <w:pStyle w:val="af5"/>
        <w:ind w:firstLine="511"/>
      </w:pPr>
    </w:p>
    <w:p w14:paraId="452929DB" w14:textId="5ABABAC7" w:rsidR="00B0162A" w:rsidRPr="000C22E9" w:rsidRDefault="00B0162A" w:rsidP="000C22E9">
      <w:pPr>
        <w:pStyle w:val="af5"/>
        <w:ind w:firstLine="511"/>
      </w:pPr>
      <w:r w:rsidRPr="000C22E9">
        <w:t>详细结果可以</w:t>
      </w:r>
      <w:r w:rsidRPr="000C22E9">
        <w:rPr>
          <w:rFonts w:hint="eastAsia"/>
        </w:rPr>
        <w:t>查看</w:t>
      </w:r>
      <w:r w:rsidRPr="000C22E9">
        <w:rPr>
          <w:rFonts w:hint="eastAsia"/>
        </w:rPr>
        <w:t>f</w:t>
      </w:r>
      <w:r w:rsidRPr="000C22E9">
        <w:t>i.pdf</w:t>
      </w:r>
      <w:r w:rsidRPr="000C22E9">
        <w:t>文件。</w:t>
      </w:r>
    </w:p>
    <w:p w14:paraId="0B85C0DB" w14:textId="25444722" w:rsidR="00B0162A" w:rsidRDefault="00B0162A" w:rsidP="0013691A">
      <w:pPr>
        <w:pStyle w:val="af5"/>
        <w:ind w:firstLine="511"/>
      </w:pPr>
    </w:p>
    <w:p w14:paraId="4769B852" w14:textId="3DD0FAE1" w:rsidR="00B0162A" w:rsidRDefault="00B0162A" w:rsidP="0013691A">
      <w:pPr>
        <w:pStyle w:val="af5"/>
        <w:ind w:firstLine="511"/>
      </w:pPr>
    </w:p>
    <w:p w14:paraId="15356275" w14:textId="4EE32310" w:rsidR="00B0162A" w:rsidRDefault="000C22E9" w:rsidP="000C22E9">
      <w:pPr>
        <w:pStyle w:val="1"/>
      </w:pPr>
      <w:r>
        <w:rPr>
          <w:rFonts w:hint="eastAsia"/>
        </w:rPr>
        <w:t>结论与展望</w:t>
      </w:r>
    </w:p>
    <w:p w14:paraId="489DDD08" w14:textId="77777777" w:rsidR="00801BC1" w:rsidRDefault="00801BC1" w:rsidP="00801BC1">
      <w:pPr>
        <w:pStyle w:val="af5"/>
        <w:ind w:firstLine="511"/>
        <w:rPr>
          <w:rFonts w:hint="eastAsia"/>
        </w:rPr>
      </w:pPr>
      <w:r>
        <w:rPr>
          <w:rFonts w:hint="eastAsia"/>
        </w:rPr>
        <w:t>本实验通过三种不同的学习模式，完成了对于银行风险管理的研究，在完成了特征工程之后，最终模型的学习效果比较好，可以满足比较基础的预测工作，同时，在</w:t>
      </w:r>
      <w:r>
        <w:rPr>
          <w:rFonts w:hint="eastAsia"/>
        </w:rPr>
        <w:t>lightgbm</w:t>
      </w:r>
      <w:r>
        <w:rPr>
          <w:rFonts w:hint="eastAsia"/>
        </w:rPr>
        <w:t>中，我们也给</w:t>
      </w:r>
      <w:r>
        <w:rPr>
          <w:rFonts w:hint="eastAsia"/>
        </w:rPr>
        <w:lastRenderedPageBreak/>
        <w:t>出了一个含有经济意义的预测模型，指出了哪些特征对于借款人违约与否有较大的影响，银行在管理借款时可以额外注意。</w:t>
      </w:r>
    </w:p>
    <w:p w14:paraId="55350EBF" w14:textId="4E22CB48" w:rsidR="00F41EA0" w:rsidRDefault="00801BC1" w:rsidP="00801BC1">
      <w:pPr>
        <w:pStyle w:val="af5"/>
        <w:ind w:firstLine="511"/>
      </w:pPr>
      <w:r>
        <w:rPr>
          <w:rFonts w:hint="eastAsia"/>
        </w:rPr>
        <w:tab/>
      </w:r>
      <w:r>
        <w:rPr>
          <w:rFonts w:hint="eastAsia"/>
        </w:rPr>
        <w:t>实验中，模型的准确率其实可以进一步提升，因为我们在使用各个模型进行学习的时候，各个模型的参数没有经过严格的调整，大多数都是使用了推荐值，因此，下一步的实验可以设计程序调节各个学习模型的参数，研究一下这些参数和模型学习结果的关系，这将进一步提高我们预测借款人是否会违约的精度。</w:t>
      </w:r>
    </w:p>
    <w:p w14:paraId="27DD580F" w14:textId="7187F530" w:rsidR="00801BC1" w:rsidRDefault="00801BC1" w:rsidP="00801BC1">
      <w:pPr>
        <w:pStyle w:val="af5"/>
        <w:ind w:firstLine="511"/>
      </w:pPr>
    </w:p>
    <w:p w14:paraId="07D6260E" w14:textId="442D1866" w:rsidR="00801BC1" w:rsidRDefault="00801BC1" w:rsidP="00801BC1">
      <w:pPr>
        <w:pStyle w:val="1"/>
      </w:pPr>
      <w:r>
        <w:rPr>
          <w:rFonts w:hint="eastAsia"/>
        </w:rPr>
        <w:t>参考</w:t>
      </w:r>
    </w:p>
    <w:p w14:paraId="3E8EC5E1" w14:textId="064A20A2" w:rsidR="00801BC1" w:rsidRDefault="00801BC1" w:rsidP="00801BC1">
      <w:pPr>
        <w:pStyle w:val="af5"/>
        <w:ind w:firstLine="511"/>
      </w:pPr>
    </w:p>
    <w:p w14:paraId="64D29CCC" w14:textId="7ED635EB" w:rsidR="00801BC1" w:rsidRDefault="00801BC1" w:rsidP="00801BC1">
      <w:pPr>
        <w:pStyle w:val="af5"/>
        <w:ind w:firstLine="511"/>
      </w:pPr>
    </w:p>
    <w:p w14:paraId="7ADF6337" w14:textId="66EE3614" w:rsidR="00801BC1" w:rsidRDefault="00801BC1" w:rsidP="00801BC1">
      <w:pPr>
        <w:pStyle w:val="af5"/>
        <w:ind w:firstLine="511"/>
      </w:pPr>
    </w:p>
    <w:p w14:paraId="5B9D9C45" w14:textId="4880D856" w:rsidR="00801BC1" w:rsidRDefault="00801BC1" w:rsidP="00801BC1">
      <w:pPr>
        <w:pStyle w:val="af5"/>
        <w:ind w:firstLine="511"/>
      </w:pPr>
    </w:p>
    <w:p w14:paraId="11F829D8" w14:textId="786A0BB2" w:rsidR="00801BC1" w:rsidRDefault="00801BC1" w:rsidP="00801BC1">
      <w:pPr>
        <w:pStyle w:val="af5"/>
        <w:ind w:firstLine="511"/>
      </w:pPr>
    </w:p>
    <w:p w14:paraId="174FAFC4" w14:textId="6716AEAB" w:rsidR="00801BC1" w:rsidRDefault="00801BC1" w:rsidP="00801BC1">
      <w:pPr>
        <w:pStyle w:val="af5"/>
        <w:ind w:firstLine="511"/>
      </w:pPr>
    </w:p>
    <w:p w14:paraId="6C37C65C" w14:textId="32C1BB5F" w:rsidR="00801BC1" w:rsidRDefault="00801BC1" w:rsidP="00801BC1">
      <w:pPr>
        <w:pStyle w:val="af5"/>
        <w:ind w:firstLine="511"/>
      </w:pPr>
    </w:p>
    <w:p w14:paraId="4D3E0068" w14:textId="5EA267E7" w:rsidR="00801BC1" w:rsidRDefault="00801BC1" w:rsidP="00801BC1">
      <w:pPr>
        <w:pStyle w:val="af5"/>
        <w:ind w:firstLine="511"/>
      </w:pPr>
    </w:p>
    <w:p w14:paraId="1778E5C2" w14:textId="1412F8FA" w:rsidR="00801BC1" w:rsidRDefault="00801BC1" w:rsidP="00801BC1">
      <w:pPr>
        <w:pStyle w:val="af5"/>
        <w:ind w:firstLine="511"/>
      </w:pPr>
    </w:p>
    <w:p w14:paraId="36E65CD2" w14:textId="3E83C180" w:rsidR="00801BC1" w:rsidRDefault="00801BC1" w:rsidP="00801BC1">
      <w:pPr>
        <w:pStyle w:val="af5"/>
        <w:ind w:firstLine="511"/>
      </w:pPr>
    </w:p>
    <w:p w14:paraId="5FA323D7" w14:textId="10A2CEDE" w:rsidR="00801BC1" w:rsidRDefault="00801BC1" w:rsidP="00801BC1">
      <w:pPr>
        <w:pStyle w:val="af5"/>
        <w:ind w:firstLine="511"/>
      </w:pPr>
    </w:p>
    <w:p w14:paraId="50E6D35E" w14:textId="4247AA3F" w:rsidR="00801BC1" w:rsidRDefault="00801BC1" w:rsidP="00801BC1">
      <w:pPr>
        <w:pStyle w:val="af5"/>
        <w:ind w:firstLine="511"/>
      </w:pPr>
    </w:p>
    <w:p w14:paraId="525AF858" w14:textId="06F6306C" w:rsidR="00801BC1" w:rsidRDefault="00801BC1" w:rsidP="00801BC1">
      <w:pPr>
        <w:pStyle w:val="af5"/>
        <w:ind w:firstLine="511"/>
      </w:pPr>
    </w:p>
    <w:p w14:paraId="2DAC5AA7" w14:textId="77777777" w:rsidR="00801BC1" w:rsidRPr="00801BC1" w:rsidRDefault="00801BC1" w:rsidP="00801BC1">
      <w:pPr>
        <w:pStyle w:val="af5"/>
        <w:ind w:firstLine="511"/>
        <w:rPr>
          <w:rFonts w:hint="eastAsia"/>
        </w:rPr>
      </w:pPr>
    </w:p>
    <w:sectPr w:rsidR="00801BC1" w:rsidRPr="00801BC1" w:rsidSect="00B5445D">
      <w:footerReference w:type="default" r:id="rId33"/>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E7427" w14:textId="77777777" w:rsidR="00CE5312" w:rsidRDefault="00CE5312">
      <w:r>
        <w:separator/>
      </w:r>
    </w:p>
  </w:endnote>
  <w:endnote w:type="continuationSeparator" w:id="0">
    <w:p w14:paraId="50448FAB" w14:textId="77777777" w:rsidR="00CE5312" w:rsidRDefault="00CE5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方正姚体">
    <w:altName w:val="宋体"/>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7-Regular-Identity-H">
    <w:altName w:val="微软雅黑"/>
    <w:panose1 w:val="00000000000000000000"/>
    <w:charset w:val="86"/>
    <w:family w:val="auto"/>
    <w:notTrueType/>
    <w:pitch w:val="default"/>
    <w:sig w:usb0="00000001" w:usb1="080E0000" w:usb2="00000010" w:usb3="00000000" w:csb0="00040000" w:csb1="00000000"/>
  </w:font>
  <w:font w:name="LMRoman12-Bold-Identity-H">
    <w:altName w:val="微软雅黑"/>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8F0D" w14:textId="77777777" w:rsidR="00C31495" w:rsidRDefault="00C31495" w:rsidP="00B5445D">
    <w:pPr>
      <w:pStyle w:val="ac"/>
      <w:jc w:val="right"/>
    </w:pPr>
    <w:r>
      <w:rPr>
        <w:rStyle w:val="ad"/>
      </w:rPr>
      <w:fldChar w:fldCharType="begin"/>
    </w:r>
    <w:r>
      <w:rPr>
        <w:rStyle w:val="ad"/>
      </w:rPr>
      <w:instrText xml:space="preserve"> PAGE </w:instrText>
    </w:r>
    <w:r>
      <w:rPr>
        <w:rStyle w:val="ad"/>
      </w:rPr>
      <w:fldChar w:fldCharType="separate"/>
    </w:r>
    <w:r w:rsidR="00044B54">
      <w:rPr>
        <w:rStyle w:val="ad"/>
        <w:noProof/>
      </w:rPr>
      <w:t>2</w:t>
    </w:r>
    <w:r>
      <w:rPr>
        <w:rStyle w:val="ad"/>
      </w:rPr>
      <w:fldChar w:fldCharType="end"/>
    </w:r>
    <w:r>
      <w:rPr>
        <w:rStyle w:val="ad"/>
        <w:rFonts w:hint="eastAsia"/>
      </w:rPr>
      <w:t>/</w:t>
    </w:r>
    <w:r>
      <w:rPr>
        <w:rStyle w:val="ad"/>
      </w:rPr>
      <w:fldChar w:fldCharType="begin"/>
    </w:r>
    <w:r>
      <w:rPr>
        <w:rStyle w:val="ad"/>
      </w:rPr>
      <w:instrText xml:space="preserve"> NUMPAGES </w:instrText>
    </w:r>
    <w:r>
      <w:rPr>
        <w:rStyle w:val="ad"/>
      </w:rPr>
      <w:fldChar w:fldCharType="separate"/>
    </w:r>
    <w:r w:rsidR="00044B54">
      <w:rPr>
        <w:rStyle w:val="ad"/>
        <w:noProof/>
      </w:rPr>
      <w:t>5</w:t>
    </w:r>
    <w:r>
      <w:rPr>
        <w:rStyle w:val="a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91AEA" w14:textId="77777777" w:rsidR="00CE5312" w:rsidRDefault="00CE5312">
      <w:r>
        <w:separator/>
      </w:r>
    </w:p>
  </w:footnote>
  <w:footnote w:type="continuationSeparator" w:id="0">
    <w:p w14:paraId="0FCF1555" w14:textId="77777777" w:rsidR="00CE5312" w:rsidRDefault="00CE5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8F2CB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7" type="#_x0000_t75" style="width:10.75pt;height:10.75pt" o:bullet="t">
        <v:imagedata r:id="rId1" o:title="BD14578_"/>
      </v:shape>
    </w:pict>
  </w:numPicBullet>
  <w:abstractNum w:abstractNumId="0" w15:restartNumberingAfterBreak="0">
    <w:nsid w:val="055C5180"/>
    <w:multiLevelType w:val="hybridMultilevel"/>
    <w:tmpl w:val="3B20C34E"/>
    <w:lvl w:ilvl="0" w:tplc="118221A0">
      <w:numFmt w:val="decimal"/>
      <w:lvlText w:val="%1）"/>
      <w:lvlJc w:val="left"/>
      <w:pPr>
        <w:ind w:left="1231" w:hanging="72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 w15:restartNumberingAfterBreak="0">
    <w:nsid w:val="089A34EA"/>
    <w:multiLevelType w:val="hybridMultilevel"/>
    <w:tmpl w:val="64DE10A8"/>
    <w:lvl w:ilvl="0" w:tplc="C6924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663EB"/>
    <w:multiLevelType w:val="multilevel"/>
    <w:tmpl w:val="1A0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673F"/>
    <w:multiLevelType w:val="multilevel"/>
    <w:tmpl w:val="5554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5" w15:restartNumberingAfterBreak="0">
    <w:nsid w:val="194D58A4"/>
    <w:multiLevelType w:val="hybridMultilevel"/>
    <w:tmpl w:val="129E8E12"/>
    <w:lvl w:ilvl="0" w:tplc="3F6EBE5E">
      <w:start w:val="1"/>
      <w:numFmt w:val="japaneseCounting"/>
      <w:lvlText w:val="%1、"/>
      <w:lvlJc w:val="left"/>
      <w:pPr>
        <w:ind w:left="432" w:hanging="432"/>
      </w:pPr>
      <w:rPr>
        <w:rFonts w:hint="default"/>
      </w:rPr>
    </w:lvl>
    <w:lvl w:ilvl="1" w:tplc="B4709AA6">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F14D53"/>
    <w:multiLevelType w:val="hybridMultilevel"/>
    <w:tmpl w:val="B52290AA"/>
    <w:lvl w:ilvl="0" w:tplc="CB1814C2">
      <w:start w:val="1"/>
      <w:numFmt w:val="decimal"/>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7" w15:restartNumberingAfterBreak="0">
    <w:nsid w:val="1F5A6AC4"/>
    <w:multiLevelType w:val="hybridMultilevel"/>
    <w:tmpl w:val="4B34783C"/>
    <w:lvl w:ilvl="0" w:tplc="B7189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900A59"/>
    <w:multiLevelType w:val="hybridMultilevel"/>
    <w:tmpl w:val="7666A4CE"/>
    <w:lvl w:ilvl="0" w:tplc="66D6A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AC7"/>
    <w:multiLevelType w:val="multilevel"/>
    <w:tmpl w:val="0B6C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77813"/>
    <w:multiLevelType w:val="hybridMultilevel"/>
    <w:tmpl w:val="A684C222"/>
    <w:lvl w:ilvl="0" w:tplc="7228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640794"/>
    <w:multiLevelType w:val="hybridMultilevel"/>
    <w:tmpl w:val="B80ACF46"/>
    <w:lvl w:ilvl="0" w:tplc="D40C501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3" w15:restartNumberingAfterBreak="0">
    <w:nsid w:val="584529FE"/>
    <w:multiLevelType w:val="hybridMultilevel"/>
    <w:tmpl w:val="CB3E8194"/>
    <w:lvl w:ilvl="0" w:tplc="6F1CF5D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CA45AD3"/>
    <w:multiLevelType w:val="hybridMultilevel"/>
    <w:tmpl w:val="3148DD84"/>
    <w:lvl w:ilvl="0" w:tplc="D262A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0312CF"/>
    <w:multiLevelType w:val="hybridMultilevel"/>
    <w:tmpl w:val="7354F744"/>
    <w:lvl w:ilvl="0" w:tplc="AEA201FC">
      <w:numFmt w:val="bullet"/>
      <w:lvlText w:val=""/>
      <w:lvlJc w:val="left"/>
      <w:pPr>
        <w:ind w:left="871" w:hanging="360"/>
      </w:pPr>
      <w:rPr>
        <w:rFonts w:ascii="Wingdings" w:eastAsia="宋体" w:hAnsi="Wingdings" w:cs="Open Sans" w:hint="default"/>
      </w:rPr>
    </w:lvl>
    <w:lvl w:ilvl="1" w:tplc="04090003" w:tentative="1">
      <w:start w:val="1"/>
      <w:numFmt w:val="bullet"/>
      <w:lvlText w:val=""/>
      <w:lvlJc w:val="left"/>
      <w:pPr>
        <w:ind w:left="1351" w:hanging="420"/>
      </w:pPr>
      <w:rPr>
        <w:rFonts w:ascii="Wingdings" w:hAnsi="Wingdings" w:hint="default"/>
      </w:rPr>
    </w:lvl>
    <w:lvl w:ilvl="2" w:tplc="04090005" w:tentative="1">
      <w:start w:val="1"/>
      <w:numFmt w:val="bullet"/>
      <w:lvlText w:val=""/>
      <w:lvlJc w:val="left"/>
      <w:pPr>
        <w:ind w:left="1771" w:hanging="420"/>
      </w:pPr>
      <w:rPr>
        <w:rFonts w:ascii="Wingdings" w:hAnsi="Wingdings" w:hint="default"/>
      </w:rPr>
    </w:lvl>
    <w:lvl w:ilvl="3" w:tplc="04090001" w:tentative="1">
      <w:start w:val="1"/>
      <w:numFmt w:val="bullet"/>
      <w:lvlText w:val=""/>
      <w:lvlJc w:val="left"/>
      <w:pPr>
        <w:ind w:left="2191" w:hanging="420"/>
      </w:pPr>
      <w:rPr>
        <w:rFonts w:ascii="Wingdings" w:hAnsi="Wingdings" w:hint="default"/>
      </w:rPr>
    </w:lvl>
    <w:lvl w:ilvl="4" w:tplc="04090003" w:tentative="1">
      <w:start w:val="1"/>
      <w:numFmt w:val="bullet"/>
      <w:lvlText w:val=""/>
      <w:lvlJc w:val="left"/>
      <w:pPr>
        <w:ind w:left="2611" w:hanging="420"/>
      </w:pPr>
      <w:rPr>
        <w:rFonts w:ascii="Wingdings" w:hAnsi="Wingdings" w:hint="default"/>
      </w:rPr>
    </w:lvl>
    <w:lvl w:ilvl="5" w:tplc="04090005" w:tentative="1">
      <w:start w:val="1"/>
      <w:numFmt w:val="bullet"/>
      <w:lvlText w:val=""/>
      <w:lvlJc w:val="left"/>
      <w:pPr>
        <w:ind w:left="3031" w:hanging="420"/>
      </w:pPr>
      <w:rPr>
        <w:rFonts w:ascii="Wingdings" w:hAnsi="Wingdings" w:hint="default"/>
      </w:rPr>
    </w:lvl>
    <w:lvl w:ilvl="6" w:tplc="04090001" w:tentative="1">
      <w:start w:val="1"/>
      <w:numFmt w:val="bullet"/>
      <w:lvlText w:val=""/>
      <w:lvlJc w:val="left"/>
      <w:pPr>
        <w:ind w:left="3451" w:hanging="420"/>
      </w:pPr>
      <w:rPr>
        <w:rFonts w:ascii="Wingdings" w:hAnsi="Wingdings" w:hint="default"/>
      </w:rPr>
    </w:lvl>
    <w:lvl w:ilvl="7" w:tplc="04090003" w:tentative="1">
      <w:start w:val="1"/>
      <w:numFmt w:val="bullet"/>
      <w:lvlText w:val=""/>
      <w:lvlJc w:val="left"/>
      <w:pPr>
        <w:ind w:left="3871" w:hanging="420"/>
      </w:pPr>
      <w:rPr>
        <w:rFonts w:ascii="Wingdings" w:hAnsi="Wingdings" w:hint="default"/>
      </w:rPr>
    </w:lvl>
    <w:lvl w:ilvl="8" w:tplc="04090005" w:tentative="1">
      <w:start w:val="1"/>
      <w:numFmt w:val="bullet"/>
      <w:lvlText w:val=""/>
      <w:lvlJc w:val="left"/>
      <w:pPr>
        <w:ind w:left="4291" w:hanging="420"/>
      </w:pPr>
      <w:rPr>
        <w:rFonts w:ascii="Wingdings" w:hAnsi="Wingdings" w:hint="default"/>
      </w:rPr>
    </w:lvl>
  </w:abstractNum>
  <w:abstractNum w:abstractNumId="16" w15:restartNumberingAfterBreak="0">
    <w:nsid w:val="5E0A76F9"/>
    <w:multiLevelType w:val="hybridMultilevel"/>
    <w:tmpl w:val="8FDC8944"/>
    <w:lvl w:ilvl="0" w:tplc="78D87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DF6122"/>
    <w:multiLevelType w:val="hybridMultilevel"/>
    <w:tmpl w:val="6FF698A0"/>
    <w:lvl w:ilvl="0" w:tplc="A294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776D87"/>
    <w:multiLevelType w:val="multilevel"/>
    <w:tmpl w:val="5D14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A254B0D"/>
    <w:multiLevelType w:val="multilevel"/>
    <w:tmpl w:val="F5D2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357123"/>
    <w:multiLevelType w:val="hybridMultilevel"/>
    <w:tmpl w:val="9516E964"/>
    <w:lvl w:ilvl="0" w:tplc="D08C1100">
      <w:start w:val="1"/>
      <w:numFmt w:val="decimalFullWidth"/>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FC1DB2"/>
    <w:multiLevelType w:val="multilevel"/>
    <w:tmpl w:val="F0E41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931"/>
        </w:tabs>
        <w:ind w:left="1418"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num w:numId="1">
    <w:abstractNumId w:val="12"/>
  </w:num>
  <w:num w:numId="2">
    <w:abstractNumId w:val="23"/>
  </w:num>
  <w:num w:numId="3">
    <w:abstractNumId w:val="19"/>
  </w:num>
  <w:num w:numId="4">
    <w:abstractNumId w:val="4"/>
  </w:num>
  <w:num w:numId="5">
    <w:abstractNumId w:val="1"/>
  </w:num>
  <w:num w:numId="6">
    <w:abstractNumId w:val="16"/>
  </w:num>
  <w:num w:numId="7">
    <w:abstractNumId w:val="21"/>
  </w:num>
  <w:num w:numId="8">
    <w:abstractNumId w:val="11"/>
  </w:num>
  <w:num w:numId="9">
    <w:abstractNumId w:val="10"/>
  </w:num>
  <w:num w:numId="10">
    <w:abstractNumId w:val="22"/>
  </w:num>
  <w:num w:numId="11">
    <w:abstractNumId w:val="20"/>
  </w:num>
  <w:num w:numId="12">
    <w:abstractNumId w:val="2"/>
  </w:num>
  <w:num w:numId="13">
    <w:abstractNumId w:val="18"/>
  </w:num>
  <w:num w:numId="14">
    <w:abstractNumId w:val="3"/>
  </w:num>
  <w:num w:numId="15">
    <w:abstractNumId w:val="9"/>
  </w:num>
  <w:num w:numId="16">
    <w:abstractNumId w:val="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5"/>
  </w:num>
  <w:num w:numId="20">
    <w:abstractNumId w:val="14"/>
  </w:num>
  <w:num w:numId="21">
    <w:abstractNumId w:val="17"/>
  </w:num>
  <w:num w:numId="22">
    <w:abstractNumId w:val="6"/>
  </w:num>
  <w:num w:numId="23">
    <w:abstractNumId w:val="0"/>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85"/>
    <w:rsid w:val="00015762"/>
    <w:rsid w:val="00016B9A"/>
    <w:rsid w:val="00017526"/>
    <w:rsid w:val="00033451"/>
    <w:rsid w:val="00033A60"/>
    <w:rsid w:val="00034BD1"/>
    <w:rsid w:val="00037789"/>
    <w:rsid w:val="00043863"/>
    <w:rsid w:val="0004495C"/>
    <w:rsid w:val="00044B54"/>
    <w:rsid w:val="00045794"/>
    <w:rsid w:val="00045A69"/>
    <w:rsid w:val="00045D7C"/>
    <w:rsid w:val="00054B5F"/>
    <w:rsid w:val="0005678F"/>
    <w:rsid w:val="000606A7"/>
    <w:rsid w:val="00063C86"/>
    <w:rsid w:val="00083B10"/>
    <w:rsid w:val="00083B69"/>
    <w:rsid w:val="00085290"/>
    <w:rsid w:val="00085CCC"/>
    <w:rsid w:val="00086746"/>
    <w:rsid w:val="00087F0A"/>
    <w:rsid w:val="00091FB6"/>
    <w:rsid w:val="00093364"/>
    <w:rsid w:val="0009615A"/>
    <w:rsid w:val="0009663D"/>
    <w:rsid w:val="000969BF"/>
    <w:rsid w:val="00097888"/>
    <w:rsid w:val="000A0E8E"/>
    <w:rsid w:val="000A2015"/>
    <w:rsid w:val="000B02F3"/>
    <w:rsid w:val="000B19D9"/>
    <w:rsid w:val="000B343B"/>
    <w:rsid w:val="000B3A3C"/>
    <w:rsid w:val="000C1A0A"/>
    <w:rsid w:val="000C22E9"/>
    <w:rsid w:val="000C58E1"/>
    <w:rsid w:val="000D1EC9"/>
    <w:rsid w:val="000F6D24"/>
    <w:rsid w:val="00103133"/>
    <w:rsid w:val="001035BB"/>
    <w:rsid w:val="00111B3A"/>
    <w:rsid w:val="00114669"/>
    <w:rsid w:val="00117878"/>
    <w:rsid w:val="00117ED5"/>
    <w:rsid w:val="001206F7"/>
    <w:rsid w:val="0013691A"/>
    <w:rsid w:val="00143300"/>
    <w:rsid w:val="0014645F"/>
    <w:rsid w:val="001478A6"/>
    <w:rsid w:val="001612A9"/>
    <w:rsid w:val="00163369"/>
    <w:rsid w:val="00165864"/>
    <w:rsid w:val="00172C5A"/>
    <w:rsid w:val="0017673A"/>
    <w:rsid w:val="00184E9E"/>
    <w:rsid w:val="00185CEB"/>
    <w:rsid w:val="00190717"/>
    <w:rsid w:val="00194153"/>
    <w:rsid w:val="001A1B9B"/>
    <w:rsid w:val="001C5FE3"/>
    <w:rsid w:val="001D2DFB"/>
    <w:rsid w:val="001D45D4"/>
    <w:rsid w:val="001D58E4"/>
    <w:rsid w:val="001F10B7"/>
    <w:rsid w:val="001F51A3"/>
    <w:rsid w:val="001F62C8"/>
    <w:rsid w:val="00200A78"/>
    <w:rsid w:val="00220C4E"/>
    <w:rsid w:val="00227FF1"/>
    <w:rsid w:val="00235174"/>
    <w:rsid w:val="00235F56"/>
    <w:rsid w:val="002453E7"/>
    <w:rsid w:val="00263B45"/>
    <w:rsid w:val="00264C8C"/>
    <w:rsid w:val="0026503F"/>
    <w:rsid w:val="002777B9"/>
    <w:rsid w:val="00282BC7"/>
    <w:rsid w:val="002830BA"/>
    <w:rsid w:val="002835F1"/>
    <w:rsid w:val="00286446"/>
    <w:rsid w:val="0029213A"/>
    <w:rsid w:val="00293866"/>
    <w:rsid w:val="002A6BB9"/>
    <w:rsid w:val="002A7DE7"/>
    <w:rsid w:val="002B4F90"/>
    <w:rsid w:val="002B70EC"/>
    <w:rsid w:val="002C0951"/>
    <w:rsid w:val="002C4218"/>
    <w:rsid w:val="002C47D8"/>
    <w:rsid w:val="002D0F2C"/>
    <w:rsid w:val="002D26BA"/>
    <w:rsid w:val="002D2EF4"/>
    <w:rsid w:val="002D49E5"/>
    <w:rsid w:val="002D75C1"/>
    <w:rsid w:val="002E049D"/>
    <w:rsid w:val="002F5A2E"/>
    <w:rsid w:val="00300A5D"/>
    <w:rsid w:val="003076A6"/>
    <w:rsid w:val="00317B39"/>
    <w:rsid w:val="0032595C"/>
    <w:rsid w:val="003279A8"/>
    <w:rsid w:val="00330E24"/>
    <w:rsid w:val="00333BBF"/>
    <w:rsid w:val="0033577C"/>
    <w:rsid w:val="0034408B"/>
    <w:rsid w:val="00363345"/>
    <w:rsid w:val="003675C0"/>
    <w:rsid w:val="003716F2"/>
    <w:rsid w:val="0037262F"/>
    <w:rsid w:val="003975D4"/>
    <w:rsid w:val="003A0321"/>
    <w:rsid w:val="003A2FCC"/>
    <w:rsid w:val="003A5A70"/>
    <w:rsid w:val="003A62E8"/>
    <w:rsid w:val="003B11A9"/>
    <w:rsid w:val="003B502C"/>
    <w:rsid w:val="003C0F29"/>
    <w:rsid w:val="003C10AE"/>
    <w:rsid w:val="003C5026"/>
    <w:rsid w:val="003C529D"/>
    <w:rsid w:val="003C66FF"/>
    <w:rsid w:val="003D4953"/>
    <w:rsid w:val="00403524"/>
    <w:rsid w:val="004051CD"/>
    <w:rsid w:val="00412E7B"/>
    <w:rsid w:val="00416865"/>
    <w:rsid w:val="00417449"/>
    <w:rsid w:val="00423E68"/>
    <w:rsid w:val="004318F1"/>
    <w:rsid w:val="00432314"/>
    <w:rsid w:val="004323A2"/>
    <w:rsid w:val="00432F35"/>
    <w:rsid w:val="00440087"/>
    <w:rsid w:val="004423D2"/>
    <w:rsid w:val="00452C27"/>
    <w:rsid w:val="00453722"/>
    <w:rsid w:val="00453DD7"/>
    <w:rsid w:val="00457881"/>
    <w:rsid w:val="00464BD2"/>
    <w:rsid w:val="00465AAE"/>
    <w:rsid w:val="00466DE1"/>
    <w:rsid w:val="00467CA1"/>
    <w:rsid w:val="00471F1E"/>
    <w:rsid w:val="00475A50"/>
    <w:rsid w:val="00485D5C"/>
    <w:rsid w:val="00497D5E"/>
    <w:rsid w:val="004A22B9"/>
    <w:rsid w:val="004A2866"/>
    <w:rsid w:val="004A5F57"/>
    <w:rsid w:val="004B22C1"/>
    <w:rsid w:val="004B7AE6"/>
    <w:rsid w:val="004C1878"/>
    <w:rsid w:val="004C2D4C"/>
    <w:rsid w:val="004C4EB1"/>
    <w:rsid w:val="004D0FA0"/>
    <w:rsid w:val="004D1AD6"/>
    <w:rsid w:val="004D48D7"/>
    <w:rsid w:val="004E1417"/>
    <w:rsid w:val="004E56C6"/>
    <w:rsid w:val="004F312D"/>
    <w:rsid w:val="004F49F0"/>
    <w:rsid w:val="0050073A"/>
    <w:rsid w:val="00504BB7"/>
    <w:rsid w:val="005060B5"/>
    <w:rsid w:val="00516738"/>
    <w:rsid w:val="00517483"/>
    <w:rsid w:val="00522153"/>
    <w:rsid w:val="00522B30"/>
    <w:rsid w:val="0052427F"/>
    <w:rsid w:val="005249EB"/>
    <w:rsid w:val="0053385E"/>
    <w:rsid w:val="00537843"/>
    <w:rsid w:val="005421A5"/>
    <w:rsid w:val="00552049"/>
    <w:rsid w:val="005743D6"/>
    <w:rsid w:val="0058731C"/>
    <w:rsid w:val="00587B37"/>
    <w:rsid w:val="00590217"/>
    <w:rsid w:val="005A61B3"/>
    <w:rsid w:val="005A7C33"/>
    <w:rsid w:val="005B3843"/>
    <w:rsid w:val="005C4E64"/>
    <w:rsid w:val="005D4E1D"/>
    <w:rsid w:val="005E7E4C"/>
    <w:rsid w:val="005F08B3"/>
    <w:rsid w:val="005F3195"/>
    <w:rsid w:val="00601AC1"/>
    <w:rsid w:val="0061006F"/>
    <w:rsid w:val="0061292E"/>
    <w:rsid w:val="0061337B"/>
    <w:rsid w:val="006140EB"/>
    <w:rsid w:val="006177F5"/>
    <w:rsid w:val="006179BE"/>
    <w:rsid w:val="00622B9E"/>
    <w:rsid w:val="00622C0F"/>
    <w:rsid w:val="00623454"/>
    <w:rsid w:val="00636211"/>
    <w:rsid w:val="00640909"/>
    <w:rsid w:val="00642FFB"/>
    <w:rsid w:val="006431D9"/>
    <w:rsid w:val="006527F4"/>
    <w:rsid w:val="00656556"/>
    <w:rsid w:val="00657D1F"/>
    <w:rsid w:val="00660A74"/>
    <w:rsid w:val="006704B3"/>
    <w:rsid w:val="00670EA6"/>
    <w:rsid w:val="00677081"/>
    <w:rsid w:val="00686554"/>
    <w:rsid w:val="006919DC"/>
    <w:rsid w:val="00691D16"/>
    <w:rsid w:val="006A13DB"/>
    <w:rsid w:val="006B1B53"/>
    <w:rsid w:val="006B331D"/>
    <w:rsid w:val="006B3747"/>
    <w:rsid w:val="006C3F52"/>
    <w:rsid w:val="006D476F"/>
    <w:rsid w:val="006D5E1A"/>
    <w:rsid w:val="006D6AD0"/>
    <w:rsid w:val="006D6F6F"/>
    <w:rsid w:val="006E4DE5"/>
    <w:rsid w:val="006F0EB3"/>
    <w:rsid w:val="006F45A9"/>
    <w:rsid w:val="006F4821"/>
    <w:rsid w:val="006F751E"/>
    <w:rsid w:val="007026D9"/>
    <w:rsid w:val="007026EC"/>
    <w:rsid w:val="00711105"/>
    <w:rsid w:val="00712840"/>
    <w:rsid w:val="007136EA"/>
    <w:rsid w:val="0071436B"/>
    <w:rsid w:val="00716253"/>
    <w:rsid w:val="007221A6"/>
    <w:rsid w:val="00723909"/>
    <w:rsid w:val="007252F1"/>
    <w:rsid w:val="00725B71"/>
    <w:rsid w:val="00733C2A"/>
    <w:rsid w:val="00736211"/>
    <w:rsid w:val="0073696C"/>
    <w:rsid w:val="00744B29"/>
    <w:rsid w:val="00745F20"/>
    <w:rsid w:val="00752D44"/>
    <w:rsid w:val="007636BC"/>
    <w:rsid w:val="00767E66"/>
    <w:rsid w:val="00774D2A"/>
    <w:rsid w:val="007931C6"/>
    <w:rsid w:val="00795F1F"/>
    <w:rsid w:val="007A3BBB"/>
    <w:rsid w:val="007C4773"/>
    <w:rsid w:val="007C7067"/>
    <w:rsid w:val="007E1403"/>
    <w:rsid w:val="007E38A9"/>
    <w:rsid w:val="007E4CAC"/>
    <w:rsid w:val="007F2027"/>
    <w:rsid w:val="007F7CCD"/>
    <w:rsid w:val="00800C0C"/>
    <w:rsid w:val="008014F4"/>
    <w:rsid w:val="00801BC1"/>
    <w:rsid w:val="00805C6C"/>
    <w:rsid w:val="00811B92"/>
    <w:rsid w:val="008154B9"/>
    <w:rsid w:val="0081591D"/>
    <w:rsid w:val="0082438F"/>
    <w:rsid w:val="008247BA"/>
    <w:rsid w:val="0082573D"/>
    <w:rsid w:val="00830A0F"/>
    <w:rsid w:val="00831B9E"/>
    <w:rsid w:val="008337E3"/>
    <w:rsid w:val="00834753"/>
    <w:rsid w:val="008557E7"/>
    <w:rsid w:val="00860186"/>
    <w:rsid w:val="008619B4"/>
    <w:rsid w:val="00865C08"/>
    <w:rsid w:val="008675DC"/>
    <w:rsid w:val="0087032B"/>
    <w:rsid w:val="008774DF"/>
    <w:rsid w:val="00880D8E"/>
    <w:rsid w:val="00881C0B"/>
    <w:rsid w:val="00884A0E"/>
    <w:rsid w:val="00893B21"/>
    <w:rsid w:val="008A1290"/>
    <w:rsid w:val="008A237E"/>
    <w:rsid w:val="008A23C3"/>
    <w:rsid w:val="008A2825"/>
    <w:rsid w:val="008A29FC"/>
    <w:rsid w:val="008A6009"/>
    <w:rsid w:val="008B67C6"/>
    <w:rsid w:val="008B76BE"/>
    <w:rsid w:val="008B7D7F"/>
    <w:rsid w:val="008C203E"/>
    <w:rsid w:val="008C22A3"/>
    <w:rsid w:val="008C38CE"/>
    <w:rsid w:val="008C4000"/>
    <w:rsid w:val="008C76EA"/>
    <w:rsid w:val="008D298B"/>
    <w:rsid w:val="008E14B6"/>
    <w:rsid w:val="008F0CBA"/>
    <w:rsid w:val="008F1255"/>
    <w:rsid w:val="008F3E48"/>
    <w:rsid w:val="00900F20"/>
    <w:rsid w:val="00910641"/>
    <w:rsid w:val="00911D8B"/>
    <w:rsid w:val="00914FBD"/>
    <w:rsid w:val="009275CC"/>
    <w:rsid w:val="00931267"/>
    <w:rsid w:val="009318FD"/>
    <w:rsid w:val="009408D5"/>
    <w:rsid w:val="009626D9"/>
    <w:rsid w:val="009635E1"/>
    <w:rsid w:val="009727FE"/>
    <w:rsid w:val="009A4809"/>
    <w:rsid w:val="009A4874"/>
    <w:rsid w:val="009A4E96"/>
    <w:rsid w:val="009B0E1D"/>
    <w:rsid w:val="009B0F71"/>
    <w:rsid w:val="009B4C23"/>
    <w:rsid w:val="009C09EB"/>
    <w:rsid w:val="009C1BD8"/>
    <w:rsid w:val="009C61AC"/>
    <w:rsid w:val="009C6CDC"/>
    <w:rsid w:val="009C6E9F"/>
    <w:rsid w:val="009C7985"/>
    <w:rsid w:val="009D2E5A"/>
    <w:rsid w:val="009D5DD0"/>
    <w:rsid w:val="009E09AD"/>
    <w:rsid w:val="009E2A63"/>
    <w:rsid w:val="009E6F4F"/>
    <w:rsid w:val="009F0B34"/>
    <w:rsid w:val="00A00A61"/>
    <w:rsid w:val="00A00E17"/>
    <w:rsid w:val="00A1130E"/>
    <w:rsid w:val="00A156B8"/>
    <w:rsid w:val="00A20D6F"/>
    <w:rsid w:val="00A2252B"/>
    <w:rsid w:val="00A22702"/>
    <w:rsid w:val="00A24A80"/>
    <w:rsid w:val="00A34837"/>
    <w:rsid w:val="00A43C1B"/>
    <w:rsid w:val="00A47832"/>
    <w:rsid w:val="00A61544"/>
    <w:rsid w:val="00A61C76"/>
    <w:rsid w:val="00A63010"/>
    <w:rsid w:val="00A65C21"/>
    <w:rsid w:val="00A7174E"/>
    <w:rsid w:val="00A816CE"/>
    <w:rsid w:val="00A86536"/>
    <w:rsid w:val="00A900E3"/>
    <w:rsid w:val="00A96155"/>
    <w:rsid w:val="00AB45E8"/>
    <w:rsid w:val="00AC08F2"/>
    <w:rsid w:val="00AC7385"/>
    <w:rsid w:val="00AD0C2D"/>
    <w:rsid w:val="00AE3873"/>
    <w:rsid w:val="00AF1CFB"/>
    <w:rsid w:val="00B0162A"/>
    <w:rsid w:val="00B01C0D"/>
    <w:rsid w:val="00B0458C"/>
    <w:rsid w:val="00B22620"/>
    <w:rsid w:val="00B22C67"/>
    <w:rsid w:val="00B232B4"/>
    <w:rsid w:val="00B249D0"/>
    <w:rsid w:val="00B323FF"/>
    <w:rsid w:val="00B327CE"/>
    <w:rsid w:val="00B34799"/>
    <w:rsid w:val="00B46B53"/>
    <w:rsid w:val="00B529AD"/>
    <w:rsid w:val="00B5445D"/>
    <w:rsid w:val="00B65421"/>
    <w:rsid w:val="00B6561A"/>
    <w:rsid w:val="00B67812"/>
    <w:rsid w:val="00B90059"/>
    <w:rsid w:val="00B9220A"/>
    <w:rsid w:val="00B92330"/>
    <w:rsid w:val="00B96DFD"/>
    <w:rsid w:val="00BA0BE6"/>
    <w:rsid w:val="00BA0F1D"/>
    <w:rsid w:val="00BA35FD"/>
    <w:rsid w:val="00BB411F"/>
    <w:rsid w:val="00BB6B2E"/>
    <w:rsid w:val="00BC3A74"/>
    <w:rsid w:val="00BE0527"/>
    <w:rsid w:val="00BE583E"/>
    <w:rsid w:val="00BF1698"/>
    <w:rsid w:val="00BF1C06"/>
    <w:rsid w:val="00C01F40"/>
    <w:rsid w:val="00C03C0E"/>
    <w:rsid w:val="00C12852"/>
    <w:rsid w:val="00C14CB5"/>
    <w:rsid w:val="00C16B3D"/>
    <w:rsid w:val="00C17F2E"/>
    <w:rsid w:val="00C31495"/>
    <w:rsid w:val="00C31BAD"/>
    <w:rsid w:val="00C33A0C"/>
    <w:rsid w:val="00C3477F"/>
    <w:rsid w:val="00C43BA1"/>
    <w:rsid w:val="00C74501"/>
    <w:rsid w:val="00C95057"/>
    <w:rsid w:val="00CA1ACE"/>
    <w:rsid w:val="00CA36D7"/>
    <w:rsid w:val="00CB19FA"/>
    <w:rsid w:val="00CC4D2C"/>
    <w:rsid w:val="00CD0717"/>
    <w:rsid w:val="00CD3922"/>
    <w:rsid w:val="00CD4BC0"/>
    <w:rsid w:val="00CD5333"/>
    <w:rsid w:val="00CD5F96"/>
    <w:rsid w:val="00CD7B32"/>
    <w:rsid w:val="00CE3444"/>
    <w:rsid w:val="00CE5312"/>
    <w:rsid w:val="00CF2571"/>
    <w:rsid w:val="00CF53F9"/>
    <w:rsid w:val="00D16F4D"/>
    <w:rsid w:val="00D20713"/>
    <w:rsid w:val="00D24FB2"/>
    <w:rsid w:val="00D3338A"/>
    <w:rsid w:val="00D33D39"/>
    <w:rsid w:val="00D36757"/>
    <w:rsid w:val="00D4311E"/>
    <w:rsid w:val="00D43160"/>
    <w:rsid w:val="00D43542"/>
    <w:rsid w:val="00D47C86"/>
    <w:rsid w:val="00D50204"/>
    <w:rsid w:val="00D56EEB"/>
    <w:rsid w:val="00D61844"/>
    <w:rsid w:val="00D61C3E"/>
    <w:rsid w:val="00D62FFE"/>
    <w:rsid w:val="00D6336F"/>
    <w:rsid w:val="00D7177B"/>
    <w:rsid w:val="00D74F51"/>
    <w:rsid w:val="00D77480"/>
    <w:rsid w:val="00D83FD4"/>
    <w:rsid w:val="00D85C88"/>
    <w:rsid w:val="00D867C7"/>
    <w:rsid w:val="00D95935"/>
    <w:rsid w:val="00D96669"/>
    <w:rsid w:val="00DA4657"/>
    <w:rsid w:val="00DA60BE"/>
    <w:rsid w:val="00DB14B0"/>
    <w:rsid w:val="00DB30AF"/>
    <w:rsid w:val="00DC1053"/>
    <w:rsid w:val="00DC1367"/>
    <w:rsid w:val="00DC23AC"/>
    <w:rsid w:val="00DC3A25"/>
    <w:rsid w:val="00DC5A91"/>
    <w:rsid w:val="00DC706C"/>
    <w:rsid w:val="00DE34D6"/>
    <w:rsid w:val="00DE44DF"/>
    <w:rsid w:val="00DF3240"/>
    <w:rsid w:val="00DF713C"/>
    <w:rsid w:val="00DF7509"/>
    <w:rsid w:val="00E001B3"/>
    <w:rsid w:val="00E00769"/>
    <w:rsid w:val="00E01D69"/>
    <w:rsid w:val="00E23CC4"/>
    <w:rsid w:val="00E26365"/>
    <w:rsid w:val="00E32EF2"/>
    <w:rsid w:val="00E370E1"/>
    <w:rsid w:val="00E57C59"/>
    <w:rsid w:val="00E64AB9"/>
    <w:rsid w:val="00E66192"/>
    <w:rsid w:val="00E7067F"/>
    <w:rsid w:val="00E74D57"/>
    <w:rsid w:val="00E75E19"/>
    <w:rsid w:val="00E806AC"/>
    <w:rsid w:val="00E82C9C"/>
    <w:rsid w:val="00E83449"/>
    <w:rsid w:val="00E91A3C"/>
    <w:rsid w:val="00EA1118"/>
    <w:rsid w:val="00EA39F2"/>
    <w:rsid w:val="00EA51AC"/>
    <w:rsid w:val="00EA7110"/>
    <w:rsid w:val="00EB0642"/>
    <w:rsid w:val="00EB5550"/>
    <w:rsid w:val="00EB5C00"/>
    <w:rsid w:val="00EB5EF6"/>
    <w:rsid w:val="00EB6AB4"/>
    <w:rsid w:val="00EC5E17"/>
    <w:rsid w:val="00ED0B3C"/>
    <w:rsid w:val="00EE0211"/>
    <w:rsid w:val="00EE2671"/>
    <w:rsid w:val="00EE5939"/>
    <w:rsid w:val="00EF1B72"/>
    <w:rsid w:val="00EF1B79"/>
    <w:rsid w:val="00EF5C88"/>
    <w:rsid w:val="00F004B0"/>
    <w:rsid w:val="00F00F2E"/>
    <w:rsid w:val="00F03954"/>
    <w:rsid w:val="00F16B2C"/>
    <w:rsid w:val="00F2600A"/>
    <w:rsid w:val="00F304EF"/>
    <w:rsid w:val="00F30B60"/>
    <w:rsid w:val="00F31970"/>
    <w:rsid w:val="00F3633F"/>
    <w:rsid w:val="00F41EA0"/>
    <w:rsid w:val="00F42FB4"/>
    <w:rsid w:val="00F5063C"/>
    <w:rsid w:val="00F54B73"/>
    <w:rsid w:val="00F5722C"/>
    <w:rsid w:val="00F74D3C"/>
    <w:rsid w:val="00F778FB"/>
    <w:rsid w:val="00F77B39"/>
    <w:rsid w:val="00F813DF"/>
    <w:rsid w:val="00F946F9"/>
    <w:rsid w:val="00F979C6"/>
    <w:rsid w:val="00FA37EA"/>
    <w:rsid w:val="00FA3C3D"/>
    <w:rsid w:val="00FB4B7F"/>
    <w:rsid w:val="00FC0532"/>
    <w:rsid w:val="00FD0132"/>
    <w:rsid w:val="00FD6593"/>
    <w:rsid w:val="00FE7D65"/>
    <w:rsid w:val="00FF7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16D82"/>
  <w15:chartTrackingRefBased/>
  <w15:docId w15:val="{67B387F5-E744-4DB8-8B05-1A526A8C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2">
    <w:name w:val="Normal"/>
    <w:qFormat/>
    <w:rsid w:val="006C3F52"/>
    <w:pPr>
      <w:widowControl w:val="0"/>
      <w:jc w:val="both"/>
    </w:pPr>
    <w:rPr>
      <w:kern w:val="2"/>
      <w:sz w:val="18"/>
      <w:szCs w:val="24"/>
    </w:rPr>
  </w:style>
  <w:style w:type="paragraph" w:styleId="1">
    <w:name w:val="heading 1"/>
    <w:basedOn w:val="a2"/>
    <w:next w:val="a2"/>
    <w:qFormat/>
    <w:rsid w:val="00E82C9C"/>
    <w:pPr>
      <w:keepNext/>
      <w:keepLines/>
      <w:numPr>
        <w:numId w:val="2"/>
      </w:numPr>
      <w:spacing w:before="120" w:after="120"/>
      <w:jc w:val="left"/>
      <w:outlineLvl w:val="0"/>
    </w:pPr>
    <w:rPr>
      <w:rFonts w:ascii="Arial Black" w:eastAsia="黑体" w:hAnsi="Arial Black"/>
      <w:b/>
      <w:bCs/>
      <w:kern w:val="44"/>
      <w:sz w:val="30"/>
      <w:szCs w:val="44"/>
    </w:rPr>
  </w:style>
  <w:style w:type="paragraph" w:styleId="2">
    <w:name w:val="heading 2"/>
    <w:basedOn w:val="a2"/>
    <w:next w:val="a2"/>
    <w:qFormat/>
    <w:rsid w:val="0061292E"/>
    <w:pPr>
      <w:keepNext/>
      <w:keepLines/>
      <w:numPr>
        <w:ilvl w:val="1"/>
        <w:numId w:val="2"/>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2"/>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2"/>
      </w:numPr>
      <w:tabs>
        <w:tab w:val="left" w:pos="1280"/>
      </w:tabs>
      <w:spacing w:before="60" w:after="60"/>
      <w:ind w:left="0" w:firstLine="0"/>
      <w:jc w:val="left"/>
      <w:outlineLvl w:val="3"/>
    </w:pPr>
    <w:rPr>
      <w:rFonts w:eastAsia="黑体"/>
      <w:b/>
      <w:bCs/>
      <w:sz w:val="24"/>
      <w:szCs w:val="28"/>
    </w:rPr>
  </w:style>
  <w:style w:type="paragraph" w:styleId="5">
    <w:name w:val="heading 5"/>
    <w:basedOn w:val="a2"/>
    <w:next w:val="a2"/>
    <w:link w:val="50"/>
    <w:uiPriority w:val="9"/>
    <w:semiHidden/>
    <w:unhideWhenUsed/>
    <w:qFormat/>
    <w:rsid w:val="00D61844"/>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0">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0"/>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4"/>
      </w:numPr>
    </w:pPr>
  </w:style>
  <w:style w:type="numbering" w:customStyle="1" w:styleId="a1">
    <w:name w:val="缩进项目符号"/>
    <w:basedOn w:val="a5"/>
    <w:rsid w:val="00033451"/>
    <w:pPr>
      <w:numPr>
        <w:numId w:val="3"/>
      </w:numPr>
    </w:pPr>
  </w:style>
  <w:style w:type="numbering" w:customStyle="1" w:styleId="a0">
    <w:name w:val="参考文献列表"/>
    <w:basedOn w:val="a5"/>
    <w:rsid w:val="00800C0C"/>
    <w:pPr>
      <w:numPr>
        <w:numId w:val="1"/>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rsid w:val="00B5445D"/>
    <w:pPr>
      <w:tabs>
        <w:tab w:val="center" w:pos="4153"/>
        <w:tab w:val="right" w:pos="8306"/>
      </w:tabs>
      <w:snapToGrid w:val="0"/>
      <w:jc w:val="left"/>
    </w:pPr>
    <w:rPr>
      <w:szCs w:val="18"/>
    </w:rPr>
  </w:style>
  <w:style w:type="character" w:styleId="ad">
    <w:name w:val="page number"/>
    <w:basedOn w:val="a3"/>
    <w:rsid w:val="00B5445D"/>
  </w:style>
  <w:style w:type="paragraph" w:styleId="ae">
    <w:name w:val="Document Map"/>
    <w:basedOn w:val="a2"/>
    <w:semiHidden/>
    <w:rsid w:val="00CD5F96"/>
    <w:pPr>
      <w:shd w:val="clear" w:color="auto" w:fill="000080"/>
    </w:pPr>
  </w:style>
  <w:style w:type="character" w:styleId="af">
    <w:name w:val="Strong"/>
    <w:qFormat/>
    <w:rsid w:val="00677081"/>
    <w:rPr>
      <w:b/>
      <w:bCs/>
    </w:rPr>
  </w:style>
  <w:style w:type="paragraph" w:customStyle="1" w:styleId="af0">
    <w:name w:val="文档结构要点"/>
    <w:basedOn w:val="a2"/>
    <w:next w:val="a2"/>
    <w:link w:val="af1"/>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paragraph" w:customStyle="1" w:styleId="Type">
    <w:name w:val="Type"/>
    <w:basedOn w:val="af0"/>
    <w:link w:val="Type0"/>
    <w:qFormat/>
    <w:rsid w:val="009626D9"/>
  </w:style>
  <w:style w:type="paragraph" w:customStyle="1" w:styleId="alt">
    <w:name w:val="alt"/>
    <w:basedOn w:val="a2"/>
    <w:rsid w:val="00330E24"/>
    <w:pPr>
      <w:widowControl/>
      <w:spacing w:before="100" w:beforeAutospacing="1" w:after="100" w:afterAutospacing="1"/>
      <w:jc w:val="left"/>
    </w:pPr>
    <w:rPr>
      <w:rFonts w:ascii="宋体" w:hAnsi="宋体" w:cs="宋体"/>
      <w:kern w:val="0"/>
      <w:sz w:val="24"/>
    </w:rPr>
  </w:style>
  <w:style w:type="character" w:customStyle="1" w:styleId="af1">
    <w:name w:val="文档结构要点 字符"/>
    <w:link w:val="af0"/>
    <w:rsid w:val="009626D9"/>
    <w:rPr>
      <w:rFonts w:ascii="Arial" w:eastAsia="方正姚体" w:hAnsi="Arial"/>
      <w:b/>
      <w:kern w:val="2"/>
      <w:sz w:val="21"/>
      <w:szCs w:val="24"/>
    </w:rPr>
  </w:style>
  <w:style w:type="character" w:customStyle="1" w:styleId="Type0">
    <w:name w:val="Type 字符"/>
    <w:basedOn w:val="af1"/>
    <w:link w:val="Type"/>
    <w:rsid w:val="009626D9"/>
    <w:rPr>
      <w:rFonts w:ascii="Arial" w:eastAsia="方正姚体" w:hAnsi="Arial"/>
      <w:b/>
      <w:kern w:val="2"/>
      <w:sz w:val="21"/>
      <w:szCs w:val="24"/>
    </w:rPr>
  </w:style>
  <w:style w:type="paragraph" w:styleId="af4">
    <w:name w:val="List Paragraph"/>
    <w:basedOn w:val="a2"/>
    <w:uiPriority w:val="34"/>
    <w:qFormat/>
    <w:rsid w:val="008557E7"/>
    <w:pPr>
      <w:ind w:firstLineChars="200" w:firstLine="420"/>
    </w:pPr>
    <w:rPr>
      <w:rFonts w:ascii="等线" w:eastAsia="等线" w:hAnsi="等线"/>
      <w:sz w:val="21"/>
      <w:szCs w:val="22"/>
    </w:rPr>
  </w:style>
  <w:style w:type="paragraph" w:customStyle="1" w:styleId="md-end-block">
    <w:name w:val="md-end-block"/>
    <w:basedOn w:val="a2"/>
    <w:rsid w:val="00103133"/>
    <w:pPr>
      <w:widowControl/>
      <w:spacing w:before="100" w:beforeAutospacing="1" w:after="100" w:afterAutospacing="1"/>
      <w:jc w:val="left"/>
    </w:pPr>
    <w:rPr>
      <w:rFonts w:ascii="宋体" w:hAnsi="宋体" w:cs="宋体"/>
      <w:kern w:val="0"/>
      <w:sz w:val="24"/>
    </w:rPr>
  </w:style>
  <w:style w:type="character" w:customStyle="1" w:styleId="md-plain">
    <w:name w:val="md-plain"/>
    <w:rsid w:val="00103133"/>
  </w:style>
  <w:style w:type="paragraph" w:customStyle="1" w:styleId="af5">
    <w:name w:val="新正文"/>
    <w:basedOn w:val="a2"/>
    <w:link w:val="af6"/>
    <w:qFormat/>
    <w:rsid w:val="003279A8"/>
    <w:pPr>
      <w:snapToGrid w:val="0"/>
      <w:spacing w:line="300" w:lineRule="auto"/>
      <w:ind w:firstLineChars="213" w:firstLine="213"/>
    </w:pPr>
    <w:rPr>
      <w:rFonts w:ascii="Open Sans" w:hAnsi="Open Sans" w:cs="Open Sans"/>
      <w:color w:val="000000"/>
      <w:sz w:val="24"/>
    </w:rPr>
  </w:style>
  <w:style w:type="character" w:styleId="af7">
    <w:name w:val="Emphasis"/>
    <w:uiPriority w:val="20"/>
    <w:qFormat/>
    <w:rsid w:val="00D61844"/>
    <w:rPr>
      <w:i/>
      <w:iCs/>
    </w:rPr>
  </w:style>
  <w:style w:type="character" w:customStyle="1" w:styleId="af6">
    <w:name w:val="新正文 字符"/>
    <w:link w:val="af5"/>
    <w:rsid w:val="003279A8"/>
    <w:rPr>
      <w:rFonts w:ascii="Open Sans" w:hAnsi="Open Sans" w:cs="Open Sans"/>
      <w:color w:val="000000"/>
      <w:kern w:val="2"/>
      <w:sz w:val="24"/>
      <w:szCs w:val="24"/>
    </w:rPr>
  </w:style>
  <w:style w:type="character" w:customStyle="1" w:styleId="50">
    <w:name w:val="标题 5 字符"/>
    <w:link w:val="5"/>
    <w:uiPriority w:val="9"/>
    <w:semiHidden/>
    <w:rsid w:val="00D61844"/>
    <w:rPr>
      <w:b/>
      <w:bCs/>
      <w:kern w:val="2"/>
      <w:sz w:val="28"/>
      <w:szCs w:val="28"/>
    </w:rPr>
  </w:style>
  <w:style w:type="character" w:styleId="af8">
    <w:name w:val="Placeholder Text"/>
    <w:basedOn w:val="a3"/>
    <w:uiPriority w:val="99"/>
    <w:semiHidden/>
    <w:rsid w:val="0034408B"/>
    <w:rPr>
      <w:color w:val="808080"/>
    </w:rPr>
  </w:style>
  <w:style w:type="paragraph" w:styleId="HTML">
    <w:name w:val="HTML Preformatted"/>
    <w:basedOn w:val="a2"/>
    <w:link w:val="HTML0"/>
    <w:uiPriority w:val="99"/>
    <w:semiHidden/>
    <w:unhideWhenUsed/>
    <w:rsid w:val="006F4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6F482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38639">
      <w:bodyDiv w:val="1"/>
      <w:marLeft w:val="0"/>
      <w:marRight w:val="0"/>
      <w:marTop w:val="0"/>
      <w:marBottom w:val="0"/>
      <w:divBdr>
        <w:top w:val="none" w:sz="0" w:space="0" w:color="auto"/>
        <w:left w:val="none" w:sz="0" w:space="0" w:color="auto"/>
        <w:bottom w:val="none" w:sz="0" w:space="0" w:color="auto"/>
        <w:right w:val="none" w:sz="0" w:space="0" w:color="auto"/>
      </w:divBdr>
      <w:divsChild>
        <w:div w:id="1404832759">
          <w:marLeft w:val="0"/>
          <w:marRight w:val="0"/>
          <w:marTop w:val="0"/>
          <w:marBottom w:val="0"/>
          <w:divBdr>
            <w:top w:val="none" w:sz="0" w:space="0" w:color="auto"/>
            <w:left w:val="none" w:sz="0" w:space="0" w:color="auto"/>
            <w:bottom w:val="none" w:sz="0" w:space="0" w:color="auto"/>
            <w:right w:val="none" w:sz="0" w:space="0" w:color="auto"/>
          </w:divBdr>
          <w:divsChild>
            <w:div w:id="982125032">
              <w:marLeft w:val="0"/>
              <w:marRight w:val="0"/>
              <w:marTop w:val="0"/>
              <w:marBottom w:val="0"/>
              <w:divBdr>
                <w:top w:val="none" w:sz="0" w:space="0" w:color="auto"/>
                <w:left w:val="none" w:sz="0" w:space="0" w:color="auto"/>
                <w:bottom w:val="none" w:sz="0" w:space="0" w:color="auto"/>
                <w:right w:val="none" w:sz="0" w:space="0" w:color="auto"/>
              </w:divBdr>
            </w:div>
            <w:div w:id="4514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772">
      <w:bodyDiv w:val="1"/>
      <w:marLeft w:val="0"/>
      <w:marRight w:val="0"/>
      <w:marTop w:val="0"/>
      <w:marBottom w:val="0"/>
      <w:divBdr>
        <w:top w:val="none" w:sz="0" w:space="0" w:color="auto"/>
        <w:left w:val="none" w:sz="0" w:space="0" w:color="auto"/>
        <w:bottom w:val="none" w:sz="0" w:space="0" w:color="auto"/>
        <w:right w:val="none" w:sz="0" w:space="0" w:color="auto"/>
      </w:divBdr>
      <w:divsChild>
        <w:div w:id="159663963">
          <w:marLeft w:val="0"/>
          <w:marRight w:val="0"/>
          <w:marTop w:val="0"/>
          <w:marBottom w:val="0"/>
          <w:divBdr>
            <w:top w:val="none" w:sz="0" w:space="0" w:color="auto"/>
            <w:left w:val="none" w:sz="0" w:space="0" w:color="auto"/>
            <w:bottom w:val="none" w:sz="0" w:space="0" w:color="auto"/>
            <w:right w:val="none" w:sz="0" w:space="0" w:color="auto"/>
          </w:divBdr>
          <w:divsChild>
            <w:div w:id="242182560">
              <w:marLeft w:val="0"/>
              <w:marRight w:val="0"/>
              <w:marTop w:val="0"/>
              <w:marBottom w:val="0"/>
              <w:divBdr>
                <w:top w:val="none" w:sz="0" w:space="0" w:color="auto"/>
                <w:left w:val="none" w:sz="0" w:space="0" w:color="auto"/>
                <w:bottom w:val="none" w:sz="0" w:space="0" w:color="auto"/>
                <w:right w:val="none" w:sz="0" w:space="0" w:color="auto"/>
              </w:divBdr>
            </w:div>
            <w:div w:id="353502066">
              <w:marLeft w:val="0"/>
              <w:marRight w:val="0"/>
              <w:marTop w:val="0"/>
              <w:marBottom w:val="0"/>
              <w:divBdr>
                <w:top w:val="none" w:sz="0" w:space="0" w:color="auto"/>
                <w:left w:val="none" w:sz="0" w:space="0" w:color="auto"/>
                <w:bottom w:val="none" w:sz="0" w:space="0" w:color="auto"/>
                <w:right w:val="none" w:sz="0" w:space="0" w:color="auto"/>
              </w:divBdr>
            </w:div>
            <w:div w:id="654265927">
              <w:marLeft w:val="0"/>
              <w:marRight w:val="0"/>
              <w:marTop w:val="0"/>
              <w:marBottom w:val="0"/>
              <w:divBdr>
                <w:top w:val="none" w:sz="0" w:space="0" w:color="auto"/>
                <w:left w:val="none" w:sz="0" w:space="0" w:color="auto"/>
                <w:bottom w:val="none" w:sz="0" w:space="0" w:color="auto"/>
                <w:right w:val="none" w:sz="0" w:space="0" w:color="auto"/>
              </w:divBdr>
            </w:div>
            <w:div w:id="885145884">
              <w:marLeft w:val="0"/>
              <w:marRight w:val="0"/>
              <w:marTop w:val="0"/>
              <w:marBottom w:val="0"/>
              <w:divBdr>
                <w:top w:val="none" w:sz="0" w:space="0" w:color="auto"/>
                <w:left w:val="none" w:sz="0" w:space="0" w:color="auto"/>
                <w:bottom w:val="none" w:sz="0" w:space="0" w:color="auto"/>
                <w:right w:val="none" w:sz="0" w:space="0" w:color="auto"/>
              </w:divBdr>
            </w:div>
            <w:div w:id="1018459047">
              <w:marLeft w:val="0"/>
              <w:marRight w:val="0"/>
              <w:marTop w:val="0"/>
              <w:marBottom w:val="0"/>
              <w:divBdr>
                <w:top w:val="none" w:sz="0" w:space="0" w:color="auto"/>
                <w:left w:val="none" w:sz="0" w:space="0" w:color="auto"/>
                <w:bottom w:val="none" w:sz="0" w:space="0" w:color="auto"/>
                <w:right w:val="none" w:sz="0" w:space="0" w:color="auto"/>
              </w:divBdr>
            </w:div>
            <w:div w:id="1439375466">
              <w:marLeft w:val="0"/>
              <w:marRight w:val="0"/>
              <w:marTop w:val="0"/>
              <w:marBottom w:val="0"/>
              <w:divBdr>
                <w:top w:val="none" w:sz="0" w:space="0" w:color="auto"/>
                <w:left w:val="none" w:sz="0" w:space="0" w:color="auto"/>
                <w:bottom w:val="none" w:sz="0" w:space="0" w:color="auto"/>
                <w:right w:val="none" w:sz="0" w:space="0" w:color="auto"/>
              </w:divBdr>
            </w:div>
            <w:div w:id="1851799323">
              <w:marLeft w:val="0"/>
              <w:marRight w:val="0"/>
              <w:marTop w:val="0"/>
              <w:marBottom w:val="0"/>
              <w:divBdr>
                <w:top w:val="none" w:sz="0" w:space="0" w:color="auto"/>
                <w:left w:val="none" w:sz="0" w:space="0" w:color="auto"/>
                <w:bottom w:val="none" w:sz="0" w:space="0" w:color="auto"/>
                <w:right w:val="none" w:sz="0" w:space="0" w:color="auto"/>
              </w:divBdr>
            </w:div>
            <w:div w:id="1951740656">
              <w:marLeft w:val="0"/>
              <w:marRight w:val="0"/>
              <w:marTop w:val="0"/>
              <w:marBottom w:val="0"/>
              <w:divBdr>
                <w:top w:val="none" w:sz="0" w:space="0" w:color="auto"/>
                <w:left w:val="none" w:sz="0" w:space="0" w:color="auto"/>
                <w:bottom w:val="none" w:sz="0" w:space="0" w:color="auto"/>
                <w:right w:val="none" w:sz="0" w:space="0" w:color="auto"/>
              </w:divBdr>
            </w:div>
            <w:div w:id="21193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6139">
      <w:bodyDiv w:val="1"/>
      <w:marLeft w:val="0"/>
      <w:marRight w:val="0"/>
      <w:marTop w:val="0"/>
      <w:marBottom w:val="0"/>
      <w:divBdr>
        <w:top w:val="none" w:sz="0" w:space="0" w:color="auto"/>
        <w:left w:val="none" w:sz="0" w:space="0" w:color="auto"/>
        <w:bottom w:val="none" w:sz="0" w:space="0" w:color="auto"/>
        <w:right w:val="none" w:sz="0" w:space="0" w:color="auto"/>
      </w:divBdr>
    </w:div>
    <w:div w:id="344983665">
      <w:bodyDiv w:val="1"/>
      <w:marLeft w:val="0"/>
      <w:marRight w:val="0"/>
      <w:marTop w:val="0"/>
      <w:marBottom w:val="0"/>
      <w:divBdr>
        <w:top w:val="none" w:sz="0" w:space="0" w:color="auto"/>
        <w:left w:val="none" w:sz="0" w:space="0" w:color="auto"/>
        <w:bottom w:val="none" w:sz="0" w:space="0" w:color="auto"/>
        <w:right w:val="none" w:sz="0" w:space="0" w:color="auto"/>
      </w:divBdr>
      <w:divsChild>
        <w:div w:id="1895197877">
          <w:marLeft w:val="0"/>
          <w:marRight w:val="0"/>
          <w:marTop w:val="0"/>
          <w:marBottom w:val="0"/>
          <w:divBdr>
            <w:top w:val="none" w:sz="0" w:space="0" w:color="auto"/>
            <w:left w:val="none" w:sz="0" w:space="0" w:color="auto"/>
            <w:bottom w:val="none" w:sz="0" w:space="0" w:color="auto"/>
            <w:right w:val="none" w:sz="0" w:space="0" w:color="auto"/>
          </w:divBdr>
          <w:divsChild>
            <w:div w:id="73362118">
              <w:marLeft w:val="0"/>
              <w:marRight w:val="0"/>
              <w:marTop w:val="0"/>
              <w:marBottom w:val="0"/>
              <w:divBdr>
                <w:top w:val="none" w:sz="0" w:space="0" w:color="auto"/>
                <w:left w:val="none" w:sz="0" w:space="0" w:color="auto"/>
                <w:bottom w:val="none" w:sz="0" w:space="0" w:color="auto"/>
                <w:right w:val="none" w:sz="0" w:space="0" w:color="auto"/>
              </w:divBdr>
            </w:div>
            <w:div w:id="178396680">
              <w:marLeft w:val="0"/>
              <w:marRight w:val="0"/>
              <w:marTop w:val="0"/>
              <w:marBottom w:val="0"/>
              <w:divBdr>
                <w:top w:val="none" w:sz="0" w:space="0" w:color="auto"/>
                <w:left w:val="none" w:sz="0" w:space="0" w:color="auto"/>
                <w:bottom w:val="none" w:sz="0" w:space="0" w:color="auto"/>
                <w:right w:val="none" w:sz="0" w:space="0" w:color="auto"/>
              </w:divBdr>
            </w:div>
            <w:div w:id="207112002">
              <w:marLeft w:val="0"/>
              <w:marRight w:val="0"/>
              <w:marTop w:val="0"/>
              <w:marBottom w:val="0"/>
              <w:divBdr>
                <w:top w:val="none" w:sz="0" w:space="0" w:color="auto"/>
                <w:left w:val="none" w:sz="0" w:space="0" w:color="auto"/>
                <w:bottom w:val="none" w:sz="0" w:space="0" w:color="auto"/>
                <w:right w:val="none" w:sz="0" w:space="0" w:color="auto"/>
              </w:divBdr>
            </w:div>
            <w:div w:id="228540966">
              <w:marLeft w:val="0"/>
              <w:marRight w:val="0"/>
              <w:marTop w:val="0"/>
              <w:marBottom w:val="0"/>
              <w:divBdr>
                <w:top w:val="none" w:sz="0" w:space="0" w:color="auto"/>
                <w:left w:val="none" w:sz="0" w:space="0" w:color="auto"/>
                <w:bottom w:val="none" w:sz="0" w:space="0" w:color="auto"/>
                <w:right w:val="none" w:sz="0" w:space="0" w:color="auto"/>
              </w:divBdr>
            </w:div>
            <w:div w:id="238171203">
              <w:marLeft w:val="0"/>
              <w:marRight w:val="0"/>
              <w:marTop w:val="0"/>
              <w:marBottom w:val="0"/>
              <w:divBdr>
                <w:top w:val="none" w:sz="0" w:space="0" w:color="auto"/>
                <w:left w:val="none" w:sz="0" w:space="0" w:color="auto"/>
                <w:bottom w:val="none" w:sz="0" w:space="0" w:color="auto"/>
                <w:right w:val="none" w:sz="0" w:space="0" w:color="auto"/>
              </w:divBdr>
            </w:div>
            <w:div w:id="440808369">
              <w:marLeft w:val="0"/>
              <w:marRight w:val="0"/>
              <w:marTop w:val="0"/>
              <w:marBottom w:val="0"/>
              <w:divBdr>
                <w:top w:val="none" w:sz="0" w:space="0" w:color="auto"/>
                <w:left w:val="none" w:sz="0" w:space="0" w:color="auto"/>
                <w:bottom w:val="none" w:sz="0" w:space="0" w:color="auto"/>
                <w:right w:val="none" w:sz="0" w:space="0" w:color="auto"/>
              </w:divBdr>
            </w:div>
            <w:div w:id="541748183">
              <w:marLeft w:val="0"/>
              <w:marRight w:val="0"/>
              <w:marTop w:val="0"/>
              <w:marBottom w:val="0"/>
              <w:divBdr>
                <w:top w:val="none" w:sz="0" w:space="0" w:color="auto"/>
                <w:left w:val="none" w:sz="0" w:space="0" w:color="auto"/>
                <w:bottom w:val="none" w:sz="0" w:space="0" w:color="auto"/>
                <w:right w:val="none" w:sz="0" w:space="0" w:color="auto"/>
              </w:divBdr>
            </w:div>
            <w:div w:id="707950946">
              <w:marLeft w:val="0"/>
              <w:marRight w:val="0"/>
              <w:marTop w:val="0"/>
              <w:marBottom w:val="0"/>
              <w:divBdr>
                <w:top w:val="none" w:sz="0" w:space="0" w:color="auto"/>
                <w:left w:val="none" w:sz="0" w:space="0" w:color="auto"/>
                <w:bottom w:val="none" w:sz="0" w:space="0" w:color="auto"/>
                <w:right w:val="none" w:sz="0" w:space="0" w:color="auto"/>
              </w:divBdr>
            </w:div>
            <w:div w:id="926572980">
              <w:marLeft w:val="0"/>
              <w:marRight w:val="0"/>
              <w:marTop w:val="0"/>
              <w:marBottom w:val="0"/>
              <w:divBdr>
                <w:top w:val="none" w:sz="0" w:space="0" w:color="auto"/>
                <w:left w:val="none" w:sz="0" w:space="0" w:color="auto"/>
                <w:bottom w:val="none" w:sz="0" w:space="0" w:color="auto"/>
                <w:right w:val="none" w:sz="0" w:space="0" w:color="auto"/>
              </w:divBdr>
            </w:div>
            <w:div w:id="1013142054">
              <w:marLeft w:val="0"/>
              <w:marRight w:val="0"/>
              <w:marTop w:val="0"/>
              <w:marBottom w:val="0"/>
              <w:divBdr>
                <w:top w:val="none" w:sz="0" w:space="0" w:color="auto"/>
                <w:left w:val="none" w:sz="0" w:space="0" w:color="auto"/>
                <w:bottom w:val="none" w:sz="0" w:space="0" w:color="auto"/>
                <w:right w:val="none" w:sz="0" w:space="0" w:color="auto"/>
              </w:divBdr>
            </w:div>
            <w:div w:id="1043553640">
              <w:marLeft w:val="0"/>
              <w:marRight w:val="0"/>
              <w:marTop w:val="0"/>
              <w:marBottom w:val="0"/>
              <w:divBdr>
                <w:top w:val="none" w:sz="0" w:space="0" w:color="auto"/>
                <w:left w:val="none" w:sz="0" w:space="0" w:color="auto"/>
                <w:bottom w:val="none" w:sz="0" w:space="0" w:color="auto"/>
                <w:right w:val="none" w:sz="0" w:space="0" w:color="auto"/>
              </w:divBdr>
            </w:div>
            <w:div w:id="1084766614">
              <w:marLeft w:val="0"/>
              <w:marRight w:val="0"/>
              <w:marTop w:val="0"/>
              <w:marBottom w:val="0"/>
              <w:divBdr>
                <w:top w:val="none" w:sz="0" w:space="0" w:color="auto"/>
                <w:left w:val="none" w:sz="0" w:space="0" w:color="auto"/>
                <w:bottom w:val="none" w:sz="0" w:space="0" w:color="auto"/>
                <w:right w:val="none" w:sz="0" w:space="0" w:color="auto"/>
              </w:divBdr>
            </w:div>
            <w:div w:id="1093090122">
              <w:marLeft w:val="0"/>
              <w:marRight w:val="0"/>
              <w:marTop w:val="0"/>
              <w:marBottom w:val="0"/>
              <w:divBdr>
                <w:top w:val="none" w:sz="0" w:space="0" w:color="auto"/>
                <w:left w:val="none" w:sz="0" w:space="0" w:color="auto"/>
                <w:bottom w:val="none" w:sz="0" w:space="0" w:color="auto"/>
                <w:right w:val="none" w:sz="0" w:space="0" w:color="auto"/>
              </w:divBdr>
            </w:div>
            <w:div w:id="1117717383">
              <w:marLeft w:val="0"/>
              <w:marRight w:val="0"/>
              <w:marTop w:val="0"/>
              <w:marBottom w:val="0"/>
              <w:divBdr>
                <w:top w:val="none" w:sz="0" w:space="0" w:color="auto"/>
                <w:left w:val="none" w:sz="0" w:space="0" w:color="auto"/>
                <w:bottom w:val="none" w:sz="0" w:space="0" w:color="auto"/>
                <w:right w:val="none" w:sz="0" w:space="0" w:color="auto"/>
              </w:divBdr>
            </w:div>
            <w:div w:id="1146170203">
              <w:marLeft w:val="0"/>
              <w:marRight w:val="0"/>
              <w:marTop w:val="0"/>
              <w:marBottom w:val="0"/>
              <w:divBdr>
                <w:top w:val="none" w:sz="0" w:space="0" w:color="auto"/>
                <w:left w:val="none" w:sz="0" w:space="0" w:color="auto"/>
                <w:bottom w:val="none" w:sz="0" w:space="0" w:color="auto"/>
                <w:right w:val="none" w:sz="0" w:space="0" w:color="auto"/>
              </w:divBdr>
            </w:div>
            <w:div w:id="1220939829">
              <w:marLeft w:val="0"/>
              <w:marRight w:val="0"/>
              <w:marTop w:val="0"/>
              <w:marBottom w:val="0"/>
              <w:divBdr>
                <w:top w:val="none" w:sz="0" w:space="0" w:color="auto"/>
                <w:left w:val="none" w:sz="0" w:space="0" w:color="auto"/>
                <w:bottom w:val="none" w:sz="0" w:space="0" w:color="auto"/>
                <w:right w:val="none" w:sz="0" w:space="0" w:color="auto"/>
              </w:divBdr>
            </w:div>
            <w:div w:id="1288703461">
              <w:marLeft w:val="0"/>
              <w:marRight w:val="0"/>
              <w:marTop w:val="0"/>
              <w:marBottom w:val="0"/>
              <w:divBdr>
                <w:top w:val="none" w:sz="0" w:space="0" w:color="auto"/>
                <w:left w:val="none" w:sz="0" w:space="0" w:color="auto"/>
                <w:bottom w:val="none" w:sz="0" w:space="0" w:color="auto"/>
                <w:right w:val="none" w:sz="0" w:space="0" w:color="auto"/>
              </w:divBdr>
            </w:div>
            <w:div w:id="1313751015">
              <w:marLeft w:val="0"/>
              <w:marRight w:val="0"/>
              <w:marTop w:val="0"/>
              <w:marBottom w:val="0"/>
              <w:divBdr>
                <w:top w:val="none" w:sz="0" w:space="0" w:color="auto"/>
                <w:left w:val="none" w:sz="0" w:space="0" w:color="auto"/>
                <w:bottom w:val="none" w:sz="0" w:space="0" w:color="auto"/>
                <w:right w:val="none" w:sz="0" w:space="0" w:color="auto"/>
              </w:divBdr>
            </w:div>
            <w:div w:id="1355034675">
              <w:marLeft w:val="0"/>
              <w:marRight w:val="0"/>
              <w:marTop w:val="0"/>
              <w:marBottom w:val="0"/>
              <w:divBdr>
                <w:top w:val="none" w:sz="0" w:space="0" w:color="auto"/>
                <w:left w:val="none" w:sz="0" w:space="0" w:color="auto"/>
                <w:bottom w:val="none" w:sz="0" w:space="0" w:color="auto"/>
                <w:right w:val="none" w:sz="0" w:space="0" w:color="auto"/>
              </w:divBdr>
            </w:div>
            <w:div w:id="1423180465">
              <w:marLeft w:val="0"/>
              <w:marRight w:val="0"/>
              <w:marTop w:val="0"/>
              <w:marBottom w:val="0"/>
              <w:divBdr>
                <w:top w:val="none" w:sz="0" w:space="0" w:color="auto"/>
                <w:left w:val="none" w:sz="0" w:space="0" w:color="auto"/>
                <w:bottom w:val="none" w:sz="0" w:space="0" w:color="auto"/>
                <w:right w:val="none" w:sz="0" w:space="0" w:color="auto"/>
              </w:divBdr>
            </w:div>
            <w:div w:id="1479374401">
              <w:marLeft w:val="0"/>
              <w:marRight w:val="0"/>
              <w:marTop w:val="0"/>
              <w:marBottom w:val="0"/>
              <w:divBdr>
                <w:top w:val="none" w:sz="0" w:space="0" w:color="auto"/>
                <w:left w:val="none" w:sz="0" w:space="0" w:color="auto"/>
                <w:bottom w:val="none" w:sz="0" w:space="0" w:color="auto"/>
                <w:right w:val="none" w:sz="0" w:space="0" w:color="auto"/>
              </w:divBdr>
            </w:div>
            <w:div w:id="1480732505">
              <w:marLeft w:val="0"/>
              <w:marRight w:val="0"/>
              <w:marTop w:val="0"/>
              <w:marBottom w:val="0"/>
              <w:divBdr>
                <w:top w:val="none" w:sz="0" w:space="0" w:color="auto"/>
                <w:left w:val="none" w:sz="0" w:space="0" w:color="auto"/>
                <w:bottom w:val="none" w:sz="0" w:space="0" w:color="auto"/>
                <w:right w:val="none" w:sz="0" w:space="0" w:color="auto"/>
              </w:divBdr>
            </w:div>
            <w:div w:id="16570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612">
      <w:bodyDiv w:val="1"/>
      <w:marLeft w:val="0"/>
      <w:marRight w:val="0"/>
      <w:marTop w:val="0"/>
      <w:marBottom w:val="0"/>
      <w:divBdr>
        <w:top w:val="none" w:sz="0" w:space="0" w:color="auto"/>
        <w:left w:val="none" w:sz="0" w:space="0" w:color="auto"/>
        <w:bottom w:val="none" w:sz="0" w:space="0" w:color="auto"/>
        <w:right w:val="none" w:sz="0" w:space="0" w:color="auto"/>
      </w:divBdr>
    </w:div>
    <w:div w:id="402685087">
      <w:bodyDiv w:val="1"/>
      <w:marLeft w:val="0"/>
      <w:marRight w:val="0"/>
      <w:marTop w:val="0"/>
      <w:marBottom w:val="0"/>
      <w:divBdr>
        <w:top w:val="none" w:sz="0" w:space="0" w:color="auto"/>
        <w:left w:val="none" w:sz="0" w:space="0" w:color="auto"/>
        <w:bottom w:val="none" w:sz="0" w:space="0" w:color="auto"/>
        <w:right w:val="none" w:sz="0" w:space="0" w:color="auto"/>
      </w:divBdr>
    </w:div>
    <w:div w:id="413355618">
      <w:bodyDiv w:val="1"/>
      <w:marLeft w:val="0"/>
      <w:marRight w:val="0"/>
      <w:marTop w:val="0"/>
      <w:marBottom w:val="0"/>
      <w:divBdr>
        <w:top w:val="none" w:sz="0" w:space="0" w:color="auto"/>
        <w:left w:val="none" w:sz="0" w:space="0" w:color="auto"/>
        <w:bottom w:val="none" w:sz="0" w:space="0" w:color="auto"/>
        <w:right w:val="none" w:sz="0" w:space="0" w:color="auto"/>
      </w:divBdr>
    </w:div>
    <w:div w:id="486367023">
      <w:bodyDiv w:val="1"/>
      <w:marLeft w:val="0"/>
      <w:marRight w:val="0"/>
      <w:marTop w:val="0"/>
      <w:marBottom w:val="0"/>
      <w:divBdr>
        <w:top w:val="none" w:sz="0" w:space="0" w:color="auto"/>
        <w:left w:val="none" w:sz="0" w:space="0" w:color="auto"/>
        <w:bottom w:val="none" w:sz="0" w:space="0" w:color="auto"/>
        <w:right w:val="none" w:sz="0" w:space="0" w:color="auto"/>
      </w:divBdr>
    </w:div>
    <w:div w:id="504249827">
      <w:bodyDiv w:val="1"/>
      <w:marLeft w:val="0"/>
      <w:marRight w:val="0"/>
      <w:marTop w:val="0"/>
      <w:marBottom w:val="0"/>
      <w:divBdr>
        <w:top w:val="none" w:sz="0" w:space="0" w:color="auto"/>
        <w:left w:val="none" w:sz="0" w:space="0" w:color="auto"/>
        <w:bottom w:val="none" w:sz="0" w:space="0" w:color="auto"/>
        <w:right w:val="none" w:sz="0" w:space="0" w:color="auto"/>
      </w:divBdr>
    </w:div>
    <w:div w:id="514345846">
      <w:bodyDiv w:val="1"/>
      <w:marLeft w:val="0"/>
      <w:marRight w:val="0"/>
      <w:marTop w:val="0"/>
      <w:marBottom w:val="0"/>
      <w:divBdr>
        <w:top w:val="none" w:sz="0" w:space="0" w:color="auto"/>
        <w:left w:val="none" w:sz="0" w:space="0" w:color="auto"/>
        <w:bottom w:val="none" w:sz="0" w:space="0" w:color="auto"/>
        <w:right w:val="none" w:sz="0" w:space="0" w:color="auto"/>
      </w:divBdr>
      <w:divsChild>
        <w:div w:id="29768592">
          <w:marLeft w:val="0"/>
          <w:marRight w:val="0"/>
          <w:marTop w:val="0"/>
          <w:marBottom w:val="0"/>
          <w:divBdr>
            <w:top w:val="none" w:sz="0" w:space="0" w:color="auto"/>
            <w:left w:val="none" w:sz="0" w:space="0" w:color="auto"/>
            <w:bottom w:val="none" w:sz="0" w:space="0" w:color="auto"/>
            <w:right w:val="none" w:sz="0" w:space="0" w:color="auto"/>
          </w:divBdr>
          <w:divsChild>
            <w:div w:id="10461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7888">
      <w:bodyDiv w:val="1"/>
      <w:marLeft w:val="0"/>
      <w:marRight w:val="0"/>
      <w:marTop w:val="0"/>
      <w:marBottom w:val="0"/>
      <w:divBdr>
        <w:top w:val="none" w:sz="0" w:space="0" w:color="auto"/>
        <w:left w:val="none" w:sz="0" w:space="0" w:color="auto"/>
        <w:bottom w:val="none" w:sz="0" w:space="0" w:color="auto"/>
        <w:right w:val="none" w:sz="0" w:space="0" w:color="auto"/>
      </w:divBdr>
      <w:divsChild>
        <w:div w:id="27679331">
          <w:marLeft w:val="0"/>
          <w:marRight w:val="0"/>
          <w:marTop w:val="0"/>
          <w:marBottom w:val="0"/>
          <w:divBdr>
            <w:top w:val="none" w:sz="0" w:space="0" w:color="auto"/>
            <w:left w:val="none" w:sz="0" w:space="0" w:color="auto"/>
            <w:bottom w:val="none" w:sz="0" w:space="0" w:color="auto"/>
            <w:right w:val="none" w:sz="0" w:space="0" w:color="auto"/>
          </w:divBdr>
          <w:divsChild>
            <w:div w:id="8261803">
              <w:marLeft w:val="0"/>
              <w:marRight w:val="0"/>
              <w:marTop w:val="0"/>
              <w:marBottom w:val="0"/>
              <w:divBdr>
                <w:top w:val="none" w:sz="0" w:space="0" w:color="auto"/>
                <w:left w:val="none" w:sz="0" w:space="0" w:color="auto"/>
                <w:bottom w:val="none" w:sz="0" w:space="0" w:color="auto"/>
                <w:right w:val="none" w:sz="0" w:space="0" w:color="auto"/>
              </w:divBdr>
            </w:div>
            <w:div w:id="18782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6523">
      <w:bodyDiv w:val="1"/>
      <w:marLeft w:val="0"/>
      <w:marRight w:val="0"/>
      <w:marTop w:val="0"/>
      <w:marBottom w:val="0"/>
      <w:divBdr>
        <w:top w:val="none" w:sz="0" w:space="0" w:color="auto"/>
        <w:left w:val="none" w:sz="0" w:space="0" w:color="auto"/>
        <w:bottom w:val="none" w:sz="0" w:space="0" w:color="auto"/>
        <w:right w:val="none" w:sz="0" w:space="0" w:color="auto"/>
      </w:divBdr>
      <w:divsChild>
        <w:div w:id="389577260">
          <w:marLeft w:val="0"/>
          <w:marRight w:val="0"/>
          <w:marTop w:val="0"/>
          <w:marBottom w:val="0"/>
          <w:divBdr>
            <w:top w:val="none" w:sz="0" w:space="0" w:color="auto"/>
            <w:left w:val="none" w:sz="0" w:space="0" w:color="auto"/>
            <w:bottom w:val="none" w:sz="0" w:space="0" w:color="auto"/>
            <w:right w:val="none" w:sz="0" w:space="0" w:color="auto"/>
          </w:divBdr>
          <w:divsChild>
            <w:div w:id="1043601634">
              <w:marLeft w:val="0"/>
              <w:marRight w:val="0"/>
              <w:marTop w:val="0"/>
              <w:marBottom w:val="0"/>
              <w:divBdr>
                <w:top w:val="none" w:sz="0" w:space="0" w:color="auto"/>
                <w:left w:val="none" w:sz="0" w:space="0" w:color="auto"/>
                <w:bottom w:val="none" w:sz="0" w:space="0" w:color="auto"/>
                <w:right w:val="none" w:sz="0" w:space="0" w:color="auto"/>
              </w:divBdr>
            </w:div>
            <w:div w:id="141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164">
      <w:bodyDiv w:val="1"/>
      <w:marLeft w:val="0"/>
      <w:marRight w:val="0"/>
      <w:marTop w:val="0"/>
      <w:marBottom w:val="0"/>
      <w:divBdr>
        <w:top w:val="none" w:sz="0" w:space="0" w:color="auto"/>
        <w:left w:val="none" w:sz="0" w:space="0" w:color="auto"/>
        <w:bottom w:val="none" w:sz="0" w:space="0" w:color="auto"/>
        <w:right w:val="none" w:sz="0" w:space="0" w:color="auto"/>
      </w:divBdr>
    </w:div>
    <w:div w:id="714738449">
      <w:bodyDiv w:val="1"/>
      <w:marLeft w:val="0"/>
      <w:marRight w:val="0"/>
      <w:marTop w:val="0"/>
      <w:marBottom w:val="0"/>
      <w:divBdr>
        <w:top w:val="none" w:sz="0" w:space="0" w:color="auto"/>
        <w:left w:val="none" w:sz="0" w:space="0" w:color="auto"/>
        <w:bottom w:val="none" w:sz="0" w:space="0" w:color="auto"/>
        <w:right w:val="none" w:sz="0" w:space="0" w:color="auto"/>
      </w:divBdr>
      <w:divsChild>
        <w:div w:id="1823695333">
          <w:marLeft w:val="0"/>
          <w:marRight w:val="0"/>
          <w:marTop w:val="0"/>
          <w:marBottom w:val="0"/>
          <w:divBdr>
            <w:top w:val="none" w:sz="0" w:space="0" w:color="auto"/>
            <w:left w:val="none" w:sz="0" w:space="0" w:color="auto"/>
            <w:bottom w:val="none" w:sz="0" w:space="0" w:color="auto"/>
            <w:right w:val="none" w:sz="0" w:space="0" w:color="auto"/>
          </w:divBdr>
          <w:divsChild>
            <w:div w:id="38212324">
              <w:marLeft w:val="0"/>
              <w:marRight w:val="0"/>
              <w:marTop w:val="0"/>
              <w:marBottom w:val="0"/>
              <w:divBdr>
                <w:top w:val="none" w:sz="0" w:space="0" w:color="auto"/>
                <w:left w:val="none" w:sz="0" w:space="0" w:color="auto"/>
                <w:bottom w:val="none" w:sz="0" w:space="0" w:color="auto"/>
                <w:right w:val="none" w:sz="0" w:space="0" w:color="auto"/>
              </w:divBdr>
            </w:div>
            <w:div w:id="340860543">
              <w:marLeft w:val="0"/>
              <w:marRight w:val="0"/>
              <w:marTop w:val="0"/>
              <w:marBottom w:val="0"/>
              <w:divBdr>
                <w:top w:val="none" w:sz="0" w:space="0" w:color="auto"/>
                <w:left w:val="none" w:sz="0" w:space="0" w:color="auto"/>
                <w:bottom w:val="none" w:sz="0" w:space="0" w:color="auto"/>
                <w:right w:val="none" w:sz="0" w:space="0" w:color="auto"/>
              </w:divBdr>
            </w:div>
            <w:div w:id="531845941">
              <w:marLeft w:val="0"/>
              <w:marRight w:val="0"/>
              <w:marTop w:val="0"/>
              <w:marBottom w:val="0"/>
              <w:divBdr>
                <w:top w:val="none" w:sz="0" w:space="0" w:color="auto"/>
                <w:left w:val="none" w:sz="0" w:space="0" w:color="auto"/>
                <w:bottom w:val="none" w:sz="0" w:space="0" w:color="auto"/>
                <w:right w:val="none" w:sz="0" w:space="0" w:color="auto"/>
              </w:divBdr>
            </w:div>
            <w:div w:id="544221619">
              <w:marLeft w:val="0"/>
              <w:marRight w:val="0"/>
              <w:marTop w:val="0"/>
              <w:marBottom w:val="0"/>
              <w:divBdr>
                <w:top w:val="none" w:sz="0" w:space="0" w:color="auto"/>
                <w:left w:val="none" w:sz="0" w:space="0" w:color="auto"/>
                <w:bottom w:val="none" w:sz="0" w:space="0" w:color="auto"/>
                <w:right w:val="none" w:sz="0" w:space="0" w:color="auto"/>
              </w:divBdr>
            </w:div>
            <w:div w:id="605966629">
              <w:marLeft w:val="0"/>
              <w:marRight w:val="0"/>
              <w:marTop w:val="0"/>
              <w:marBottom w:val="0"/>
              <w:divBdr>
                <w:top w:val="none" w:sz="0" w:space="0" w:color="auto"/>
                <w:left w:val="none" w:sz="0" w:space="0" w:color="auto"/>
                <w:bottom w:val="none" w:sz="0" w:space="0" w:color="auto"/>
                <w:right w:val="none" w:sz="0" w:space="0" w:color="auto"/>
              </w:divBdr>
            </w:div>
            <w:div w:id="718168356">
              <w:marLeft w:val="0"/>
              <w:marRight w:val="0"/>
              <w:marTop w:val="0"/>
              <w:marBottom w:val="0"/>
              <w:divBdr>
                <w:top w:val="none" w:sz="0" w:space="0" w:color="auto"/>
                <w:left w:val="none" w:sz="0" w:space="0" w:color="auto"/>
                <w:bottom w:val="none" w:sz="0" w:space="0" w:color="auto"/>
                <w:right w:val="none" w:sz="0" w:space="0" w:color="auto"/>
              </w:divBdr>
            </w:div>
            <w:div w:id="893388453">
              <w:marLeft w:val="0"/>
              <w:marRight w:val="0"/>
              <w:marTop w:val="0"/>
              <w:marBottom w:val="0"/>
              <w:divBdr>
                <w:top w:val="none" w:sz="0" w:space="0" w:color="auto"/>
                <w:left w:val="none" w:sz="0" w:space="0" w:color="auto"/>
                <w:bottom w:val="none" w:sz="0" w:space="0" w:color="auto"/>
                <w:right w:val="none" w:sz="0" w:space="0" w:color="auto"/>
              </w:divBdr>
            </w:div>
            <w:div w:id="987442679">
              <w:marLeft w:val="0"/>
              <w:marRight w:val="0"/>
              <w:marTop w:val="0"/>
              <w:marBottom w:val="0"/>
              <w:divBdr>
                <w:top w:val="none" w:sz="0" w:space="0" w:color="auto"/>
                <w:left w:val="none" w:sz="0" w:space="0" w:color="auto"/>
                <w:bottom w:val="none" w:sz="0" w:space="0" w:color="auto"/>
                <w:right w:val="none" w:sz="0" w:space="0" w:color="auto"/>
              </w:divBdr>
            </w:div>
            <w:div w:id="991256604">
              <w:marLeft w:val="0"/>
              <w:marRight w:val="0"/>
              <w:marTop w:val="0"/>
              <w:marBottom w:val="0"/>
              <w:divBdr>
                <w:top w:val="none" w:sz="0" w:space="0" w:color="auto"/>
                <w:left w:val="none" w:sz="0" w:space="0" w:color="auto"/>
                <w:bottom w:val="none" w:sz="0" w:space="0" w:color="auto"/>
                <w:right w:val="none" w:sz="0" w:space="0" w:color="auto"/>
              </w:divBdr>
            </w:div>
            <w:div w:id="1044407916">
              <w:marLeft w:val="0"/>
              <w:marRight w:val="0"/>
              <w:marTop w:val="0"/>
              <w:marBottom w:val="0"/>
              <w:divBdr>
                <w:top w:val="none" w:sz="0" w:space="0" w:color="auto"/>
                <w:left w:val="none" w:sz="0" w:space="0" w:color="auto"/>
                <w:bottom w:val="none" w:sz="0" w:space="0" w:color="auto"/>
                <w:right w:val="none" w:sz="0" w:space="0" w:color="auto"/>
              </w:divBdr>
            </w:div>
            <w:div w:id="1124689409">
              <w:marLeft w:val="0"/>
              <w:marRight w:val="0"/>
              <w:marTop w:val="0"/>
              <w:marBottom w:val="0"/>
              <w:divBdr>
                <w:top w:val="none" w:sz="0" w:space="0" w:color="auto"/>
                <w:left w:val="none" w:sz="0" w:space="0" w:color="auto"/>
                <w:bottom w:val="none" w:sz="0" w:space="0" w:color="auto"/>
                <w:right w:val="none" w:sz="0" w:space="0" w:color="auto"/>
              </w:divBdr>
            </w:div>
            <w:div w:id="1253930831">
              <w:marLeft w:val="0"/>
              <w:marRight w:val="0"/>
              <w:marTop w:val="0"/>
              <w:marBottom w:val="0"/>
              <w:divBdr>
                <w:top w:val="none" w:sz="0" w:space="0" w:color="auto"/>
                <w:left w:val="none" w:sz="0" w:space="0" w:color="auto"/>
                <w:bottom w:val="none" w:sz="0" w:space="0" w:color="auto"/>
                <w:right w:val="none" w:sz="0" w:space="0" w:color="auto"/>
              </w:divBdr>
            </w:div>
            <w:div w:id="1270313788">
              <w:marLeft w:val="0"/>
              <w:marRight w:val="0"/>
              <w:marTop w:val="0"/>
              <w:marBottom w:val="0"/>
              <w:divBdr>
                <w:top w:val="none" w:sz="0" w:space="0" w:color="auto"/>
                <w:left w:val="none" w:sz="0" w:space="0" w:color="auto"/>
                <w:bottom w:val="none" w:sz="0" w:space="0" w:color="auto"/>
                <w:right w:val="none" w:sz="0" w:space="0" w:color="auto"/>
              </w:divBdr>
            </w:div>
            <w:div w:id="1407536151">
              <w:marLeft w:val="0"/>
              <w:marRight w:val="0"/>
              <w:marTop w:val="0"/>
              <w:marBottom w:val="0"/>
              <w:divBdr>
                <w:top w:val="none" w:sz="0" w:space="0" w:color="auto"/>
                <w:left w:val="none" w:sz="0" w:space="0" w:color="auto"/>
                <w:bottom w:val="none" w:sz="0" w:space="0" w:color="auto"/>
                <w:right w:val="none" w:sz="0" w:space="0" w:color="auto"/>
              </w:divBdr>
            </w:div>
            <w:div w:id="1489709613">
              <w:marLeft w:val="0"/>
              <w:marRight w:val="0"/>
              <w:marTop w:val="0"/>
              <w:marBottom w:val="0"/>
              <w:divBdr>
                <w:top w:val="none" w:sz="0" w:space="0" w:color="auto"/>
                <w:left w:val="none" w:sz="0" w:space="0" w:color="auto"/>
                <w:bottom w:val="none" w:sz="0" w:space="0" w:color="auto"/>
                <w:right w:val="none" w:sz="0" w:space="0" w:color="auto"/>
              </w:divBdr>
            </w:div>
            <w:div w:id="1620604018">
              <w:marLeft w:val="0"/>
              <w:marRight w:val="0"/>
              <w:marTop w:val="0"/>
              <w:marBottom w:val="0"/>
              <w:divBdr>
                <w:top w:val="none" w:sz="0" w:space="0" w:color="auto"/>
                <w:left w:val="none" w:sz="0" w:space="0" w:color="auto"/>
                <w:bottom w:val="none" w:sz="0" w:space="0" w:color="auto"/>
                <w:right w:val="none" w:sz="0" w:space="0" w:color="auto"/>
              </w:divBdr>
            </w:div>
            <w:div w:id="1805075455">
              <w:marLeft w:val="0"/>
              <w:marRight w:val="0"/>
              <w:marTop w:val="0"/>
              <w:marBottom w:val="0"/>
              <w:divBdr>
                <w:top w:val="none" w:sz="0" w:space="0" w:color="auto"/>
                <w:left w:val="none" w:sz="0" w:space="0" w:color="auto"/>
                <w:bottom w:val="none" w:sz="0" w:space="0" w:color="auto"/>
                <w:right w:val="none" w:sz="0" w:space="0" w:color="auto"/>
              </w:divBdr>
            </w:div>
            <w:div w:id="1831751984">
              <w:marLeft w:val="0"/>
              <w:marRight w:val="0"/>
              <w:marTop w:val="0"/>
              <w:marBottom w:val="0"/>
              <w:divBdr>
                <w:top w:val="none" w:sz="0" w:space="0" w:color="auto"/>
                <w:left w:val="none" w:sz="0" w:space="0" w:color="auto"/>
                <w:bottom w:val="none" w:sz="0" w:space="0" w:color="auto"/>
                <w:right w:val="none" w:sz="0" w:space="0" w:color="auto"/>
              </w:divBdr>
            </w:div>
            <w:div w:id="1882326486">
              <w:marLeft w:val="0"/>
              <w:marRight w:val="0"/>
              <w:marTop w:val="0"/>
              <w:marBottom w:val="0"/>
              <w:divBdr>
                <w:top w:val="none" w:sz="0" w:space="0" w:color="auto"/>
                <w:left w:val="none" w:sz="0" w:space="0" w:color="auto"/>
                <w:bottom w:val="none" w:sz="0" w:space="0" w:color="auto"/>
                <w:right w:val="none" w:sz="0" w:space="0" w:color="auto"/>
              </w:divBdr>
            </w:div>
            <w:div w:id="1978489222">
              <w:marLeft w:val="0"/>
              <w:marRight w:val="0"/>
              <w:marTop w:val="0"/>
              <w:marBottom w:val="0"/>
              <w:divBdr>
                <w:top w:val="none" w:sz="0" w:space="0" w:color="auto"/>
                <w:left w:val="none" w:sz="0" w:space="0" w:color="auto"/>
                <w:bottom w:val="none" w:sz="0" w:space="0" w:color="auto"/>
                <w:right w:val="none" w:sz="0" w:space="0" w:color="auto"/>
              </w:divBdr>
            </w:div>
            <w:div w:id="1998919467">
              <w:marLeft w:val="0"/>
              <w:marRight w:val="0"/>
              <w:marTop w:val="0"/>
              <w:marBottom w:val="0"/>
              <w:divBdr>
                <w:top w:val="none" w:sz="0" w:space="0" w:color="auto"/>
                <w:left w:val="none" w:sz="0" w:space="0" w:color="auto"/>
                <w:bottom w:val="none" w:sz="0" w:space="0" w:color="auto"/>
                <w:right w:val="none" w:sz="0" w:space="0" w:color="auto"/>
              </w:divBdr>
            </w:div>
            <w:div w:id="2015106170">
              <w:marLeft w:val="0"/>
              <w:marRight w:val="0"/>
              <w:marTop w:val="0"/>
              <w:marBottom w:val="0"/>
              <w:divBdr>
                <w:top w:val="none" w:sz="0" w:space="0" w:color="auto"/>
                <w:left w:val="none" w:sz="0" w:space="0" w:color="auto"/>
                <w:bottom w:val="none" w:sz="0" w:space="0" w:color="auto"/>
                <w:right w:val="none" w:sz="0" w:space="0" w:color="auto"/>
              </w:divBdr>
            </w:div>
            <w:div w:id="20830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6547">
      <w:bodyDiv w:val="1"/>
      <w:marLeft w:val="0"/>
      <w:marRight w:val="0"/>
      <w:marTop w:val="0"/>
      <w:marBottom w:val="0"/>
      <w:divBdr>
        <w:top w:val="none" w:sz="0" w:space="0" w:color="auto"/>
        <w:left w:val="none" w:sz="0" w:space="0" w:color="auto"/>
        <w:bottom w:val="none" w:sz="0" w:space="0" w:color="auto"/>
        <w:right w:val="none" w:sz="0" w:space="0" w:color="auto"/>
      </w:divBdr>
    </w:div>
    <w:div w:id="756220005">
      <w:bodyDiv w:val="1"/>
      <w:marLeft w:val="0"/>
      <w:marRight w:val="0"/>
      <w:marTop w:val="0"/>
      <w:marBottom w:val="0"/>
      <w:divBdr>
        <w:top w:val="none" w:sz="0" w:space="0" w:color="auto"/>
        <w:left w:val="none" w:sz="0" w:space="0" w:color="auto"/>
        <w:bottom w:val="none" w:sz="0" w:space="0" w:color="auto"/>
        <w:right w:val="none" w:sz="0" w:space="0" w:color="auto"/>
      </w:divBdr>
    </w:div>
    <w:div w:id="798494356">
      <w:bodyDiv w:val="1"/>
      <w:marLeft w:val="0"/>
      <w:marRight w:val="0"/>
      <w:marTop w:val="0"/>
      <w:marBottom w:val="0"/>
      <w:divBdr>
        <w:top w:val="none" w:sz="0" w:space="0" w:color="auto"/>
        <w:left w:val="none" w:sz="0" w:space="0" w:color="auto"/>
        <w:bottom w:val="none" w:sz="0" w:space="0" w:color="auto"/>
        <w:right w:val="none" w:sz="0" w:space="0" w:color="auto"/>
      </w:divBdr>
      <w:divsChild>
        <w:div w:id="1633897632">
          <w:marLeft w:val="0"/>
          <w:marRight w:val="0"/>
          <w:marTop w:val="0"/>
          <w:marBottom w:val="0"/>
          <w:divBdr>
            <w:top w:val="none" w:sz="0" w:space="0" w:color="auto"/>
            <w:left w:val="none" w:sz="0" w:space="0" w:color="auto"/>
            <w:bottom w:val="none" w:sz="0" w:space="0" w:color="auto"/>
            <w:right w:val="none" w:sz="0" w:space="0" w:color="auto"/>
          </w:divBdr>
          <w:divsChild>
            <w:div w:id="18068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571">
      <w:bodyDiv w:val="1"/>
      <w:marLeft w:val="0"/>
      <w:marRight w:val="0"/>
      <w:marTop w:val="0"/>
      <w:marBottom w:val="0"/>
      <w:divBdr>
        <w:top w:val="none" w:sz="0" w:space="0" w:color="auto"/>
        <w:left w:val="none" w:sz="0" w:space="0" w:color="auto"/>
        <w:bottom w:val="none" w:sz="0" w:space="0" w:color="auto"/>
        <w:right w:val="none" w:sz="0" w:space="0" w:color="auto"/>
      </w:divBdr>
    </w:div>
    <w:div w:id="858548351">
      <w:bodyDiv w:val="1"/>
      <w:marLeft w:val="0"/>
      <w:marRight w:val="0"/>
      <w:marTop w:val="0"/>
      <w:marBottom w:val="0"/>
      <w:divBdr>
        <w:top w:val="none" w:sz="0" w:space="0" w:color="auto"/>
        <w:left w:val="none" w:sz="0" w:space="0" w:color="auto"/>
        <w:bottom w:val="none" w:sz="0" w:space="0" w:color="auto"/>
        <w:right w:val="none" w:sz="0" w:space="0" w:color="auto"/>
      </w:divBdr>
    </w:div>
    <w:div w:id="875971760">
      <w:bodyDiv w:val="1"/>
      <w:marLeft w:val="0"/>
      <w:marRight w:val="0"/>
      <w:marTop w:val="0"/>
      <w:marBottom w:val="0"/>
      <w:divBdr>
        <w:top w:val="none" w:sz="0" w:space="0" w:color="auto"/>
        <w:left w:val="none" w:sz="0" w:space="0" w:color="auto"/>
        <w:bottom w:val="none" w:sz="0" w:space="0" w:color="auto"/>
        <w:right w:val="none" w:sz="0" w:space="0" w:color="auto"/>
      </w:divBdr>
    </w:div>
    <w:div w:id="889733832">
      <w:bodyDiv w:val="1"/>
      <w:marLeft w:val="0"/>
      <w:marRight w:val="0"/>
      <w:marTop w:val="0"/>
      <w:marBottom w:val="0"/>
      <w:divBdr>
        <w:top w:val="none" w:sz="0" w:space="0" w:color="auto"/>
        <w:left w:val="none" w:sz="0" w:space="0" w:color="auto"/>
        <w:bottom w:val="none" w:sz="0" w:space="0" w:color="auto"/>
        <w:right w:val="none" w:sz="0" w:space="0" w:color="auto"/>
      </w:divBdr>
    </w:div>
    <w:div w:id="954215135">
      <w:bodyDiv w:val="1"/>
      <w:marLeft w:val="0"/>
      <w:marRight w:val="0"/>
      <w:marTop w:val="0"/>
      <w:marBottom w:val="0"/>
      <w:divBdr>
        <w:top w:val="none" w:sz="0" w:space="0" w:color="auto"/>
        <w:left w:val="none" w:sz="0" w:space="0" w:color="auto"/>
        <w:bottom w:val="none" w:sz="0" w:space="0" w:color="auto"/>
        <w:right w:val="none" w:sz="0" w:space="0" w:color="auto"/>
      </w:divBdr>
      <w:divsChild>
        <w:div w:id="358898979">
          <w:marLeft w:val="0"/>
          <w:marRight w:val="0"/>
          <w:marTop w:val="0"/>
          <w:marBottom w:val="0"/>
          <w:divBdr>
            <w:top w:val="none" w:sz="0" w:space="0" w:color="auto"/>
            <w:left w:val="none" w:sz="0" w:space="0" w:color="auto"/>
            <w:bottom w:val="none" w:sz="0" w:space="0" w:color="auto"/>
            <w:right w:val="none" w:sz="0" w:space="0" w:color="auto"/>
          </w:divBdr>
          <w:divsChild>
            <w:div w:id="483275664">
              <w:marLeft w:val="0"/>
              <w:marRight w:val="0"/>
              <w:marTop w:val="0"/>
              <w:marBottom w:val="0"/>
              <w:divBdr>
                <w:top w:val="none" w:sz="0" w:space="0" w:color="auto"/>
                <w:left w:val="none" w:sz="0" w:space="0" w:color="auto"/>
                <w:bottom w:val="none" w:sz="0" w:space="0" w:color="auto"/>
                <w:right w:val="none" w:sz="0" w:space="0" w:color="auto"/>
              </w:divBdr>
            </w:div>
            <w:div w:id="9483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9789">
      <w:bodyDiv w:val="1"/>
      <w:marLeft w:val="0"/>
      <w:marRight w:val="0"/>
      <w:marTop w:val="0"/>
      <w:marBottom w:val="0"/>
      <w:divBdr>
        <w:top w:val="none" w:sz="0" w:space="0" w:color="auto"/>
        <w:left w:val="none" w:sz="0" w:space="0" w:color="auto"/>
        <w:bottom w:val="none" w:sz="0" w:space="0" w:color="auto"/>
        <w:right w:val="none" w:sz="0" w:space="0" w:color="auto"/>
      </w:divBdr>
      <w:divsChild>
        <w:div w:id="7874674">
          <w:marLeft w:val="0"/>
          <w:marRight w:val="0"/>
          <w:marTop w:val="0"/>
          <w:marBottom w:val="0"/>
          <w:divBdr>
            <w:top w:val="none" w:sz="0" w:space="0" w:color="auto"/>
            <w:left w:val="none" w:sz="0" w:space="0" w:color="auto"/>
            <w:bottom w:val="none" w:sz="0" w:space="0" w:color="auto"/>
            <w:right w:val="none" w:sz="0" w:space="0" w:color="auto"/>
          </w:divBdr>
        </w:div>
      </w:divsChild>
    </w:div>
    <w:div w:id="1097873935">
      <w:bodyDiv w:val="1"/>
      <w:marLeft w:val="0"/>
      <w:marRight w:val="0"/>
      <w:marTop w:val="0"/>
      <w:marBottom w:val="0"/>
      <w:divBdr>
        <w:top w:val="none" w:sz="0" w:space="0" w:color="auto"/>
        <w:left w:val="none" w:sz="0" w:space="0" w:color="auto"/>
        <w:bottom w:val="none" w:sz="0" w:space="0" w:color="auto"/>
        <w:right w:val="none" w:sz="0" w:space="0" w:color="auto"/>
      </w:divBdr>
    </w:div>
    <w:div w:id="1121268682">
      <w:bodyDiv w:val="1"/>
      <w:marLeft w:val="0"/>
      <w:marRight w:val="0"/>
      <w:marTop w:val="0"/>
      <w:marBottom w:val="0"/>
      <w:divBdr>
        <w:top w:val="none" w:sz="0" w:space="0" w:color="auto"/>
        <w:left w:val="none" w:sz="0" w:space="0" w:color="auto"/>
        <w:bottom w:val="none" w:sz="0" w:space="0" w:color="auto"/>
        <w:right w:val="none" w:sz="0" w:space="0" w:color="auto"/>
      </w:divBdr>
      <w:divsChild>
        <w:div w:id="1838886163">
          <w:marLeft w:val="0"/>
          <w:marRight w:val="0"/>
          <w:marTop w:val="0"/>
          <w:marBottom w:val="0"/>
          <w:divBdr>
            <w:top w:val="none" w:sz="0" w:space="0" w:color="auto"/>
            <w:left w:val="none" w:sz="0" w:space="0" w:color="auto"/>
            <w:bottom w:val="none" w:sz="0" w:space="0" w:color="auto"/>
            <w:right w:val="none" w:sz="0" w:space="0" w:color="auto"/>
          </w:divBdr>
          <w:divsChild>
            <w:div w:id="13072636">
              <w:marLeft w:val="0"/>
              <w:marRight w:val="0"/>
              <w:marTop w:val="0"/>
              <w:marBottom w:val="0"/>
              <w:divBdr>
                <w:top w:val="none" w:sz="0" w:space="0" w:color="auto"/>
                <w:left w:val="none" w:sz="0" w:space="0" w:color="auto"/>
                <w:bottom w:val="none" w:sz="0" w:space="0" w:color="auto"/>
                <w:right w:val="none" w:sz="0" w:space="0" w:color="auto"/>
              </w:divBdr>
            </w:div>
            <w:div w:id="74280751">
              <w:marLeft w:val="0"/>
              <w:marRight w:val="0"/>
              <w:marTop w:val="0"/>
              <w:marBottom w:val="0"/>
              <w:divBdr>
                <w:top w:val="none" w:sz="0" w:space="0" w:color="auto"/>
                <w:left w:val="none" w:sz="0" w:space="0" w:color="auto"/>
                <w:bottom w:val="none" w:sz="0" w:space="0" w:color="auto"/>
                <w:right w:val="none" w:sz="0" w:space="0" w:color="auto"/>
              </w:divBdr>
            </w:div>
            <w:div w:id="144860707">
              <w:marLeft w:val="0"/>
              <w:marRight w:val="0"/>
              <w:marTop w:val="0"/>
              <w:marBottom w:val="0"/>
              <w:divBdr>
                <w:top w:val="none" w:sz="0" w:space="0" w:color="auto"/>
                <w:left w:val="none" w:sz="0" w:space="0" w:color="auto"/>
                <w:bottom w:val="none" w:sz="0" w:space="0" w:color="auto"/>
                <w:right w:val="none" w:sz="0" w:space="0" w:color="auto"/>
              </w:divBdr>
            </w:div>
            <w:div w:id="229273973">
              <w:marLeft w:val="0"/>
              <w:marRight w:val="0"/>
              <w:marTop w:val="0"/>
              <w:marBottom w:val="0"/>
              <w:divBdr>
                <w:top w:val="none" w:sz="0" w:space="0" w:color="auto"/>
                <w:left w:val="none" w:sz="0" w:space="0" w:color="auto"/>
                <w:bottom w:val="none" w:sz="0" w:space="0" w:color="auto"/>
                <w:right w:val="none" w:sz="0" w:space="0" w:color="auto"/>
              </w:divBdr>
            </w:div>
            <w:div w:id="269435931">
              <w:marLeft w:val="0"/>
              <w:marRight w:val="0"/>
              <w:marTop w:val="0"/>
              <w:marBottom w:val="0"/>
              <w:divBdr>
                <w:top w:val="none" w:sz="0" w:space="0" w:color="auto"/>
                <w:left w:val="none" w:sz="0" w:space="0" w:color="auto"/>
                <w:bottom w:val="none" w:sz="0" w:space="0" w:color="auto"/>
                <w:right w:val="none" w:sz="0" w:space="0" w:color="auto"/>
              </w:divBdr>
            </w:div>
            <w:div w:id="281115382">
              <w:marLeft w:val="0"/>
              <w:marRight w:val="0"/>
              <w:marTop w:val="0"/>
              <w:marBottom w:val="0"/>
              <w:divBdr>
                <w:top w:val="none" w:sz="0" w:space="0" w:color="auto"/>
                <w:left w:val="none" w:sz="0" w:space="0" w:color="auto"/>
                <w:bottom w:val="none" w:sz="0" w:space="0" w:color="auto"/>
                <w:right w:val="none" w:sz="0" w:space="0" w:color="auto"/>
              </w:divBdr>
            </w:div>
            <w:div w:id="528103775">
              <w:marLeft w:val="0"/>
              <w:marRight w:val="0"/>
              <w:marTop w:val="0"/>
              <w:marBottom w:val="0"/>
              <w:divBdr>
                <w:top w:val="none" w:sz="0" w:space="0" w:color="auto"/>
                <w:left w:val="none" w:sz="0" w:space="0" w:color="auto"/>
                <w:bottom w:val="none" w:sz="0" w:space="0" w:color="auto"/>
                <w:right w:val="none" w:sz="0" w:space="0" w:color="auto"/>
              </w:divBdr>
            </w:div>
            <w:div w:id="593899078">
              <w:marLeft w:val="0"/>
              <w:marRight w:val="0"/>
              <w:marTop w:val="0"/>
              <w:marBottom w:val="0"/>
              <w:divBdr>
                <w:top w:val="none" w:sz="0" w:space="0" w:color="auto"/>
                <w:left w:val="none" w:sz="0" w:space="0" w:color="auto"/>
                <w:bottom w:val="none" w:sz="0" w:space="0" w:color="auto"/>
                <w:right w:val="none" w:sz="0" w:space="0" w:color="auto"/>
              </w:divBdr>
            </w:div>
            <w:div w:id="1101800893">
              <w:marLeft w:val="0"/>
              <w:marRight w:val="0"/>
              <w:marTop w:val="0"/>
              <w:marBottom w:val="0"/>
              <w:divBdr>
                <w:top w:val="none" w:sz="0" w:space="0" w:color="auto"/>
                <w:left w:val="none" w:sz="0" w:space="0" w:color="auto"/>
                <w:bottom w:val="none" w:sz="0" w:space="0" w:color="auto"/>
                <w:right w:val="none" w:sz="0" w:space="0" w:color="auto"/>
              </w:divBdr>
            </w:div>
            <w:div w:id="1131753535">
              <w:marLeft w:val="0"/>
              <w:marRight w:val="0"/>
              <w:marTop w:val="0"/>
              <w:marBottom w:val="0"/>
              <w:divBdr>
                <w:top w:val="none" w:sz="0" w:space="0" w:color="auto"/>
                <w:left w:val="none" w:sz="0" w:space="0" w:color="auto"/>
                <w:bottom w:val="none" w:sz="0" w:space="0" w:color="auto"/>
                <w:right w:val="none" w:sz="0" w:space="0" w:color="auto"/>
              </w:divBdr>
            </w:div>
            <w:div w:id="1147353881">
              <w:marLeft w:val="0"/>
              <w:marRight w:val="0"/>
              <w:marTop w:val="0"/>
              <w:marBottom w:val="0"/>
              <w:divBdr>
                <w:top w:val="none" w:sz="0" w:space="0" w:color="auto"/>
                <w:left w:val="none" w:sz="0" w:space="0" w:color="auto"/>
                <w:bottom w:val="none" w:sz="0" w:space="0" w:color="auto"/>
                <w:right w:val="none" w:sz="0" w:space="0" w:color="auto"/>
              </w:divBdr>
            </w:div>
            <w:div w:id="1201091266">
              <w:marLeft w:val="0"/>
              <w:marRight w:val="0"/>
              <w:marTop w:val="0"/>
              <w:marBottom w:val="0"/>
              <w:divBdr>
                <w:top w:val="none" w:sz="0" w:space="0" w:color="auto"/>
                <w:left w:val="none" w:sz="0" w:space="0" w:color="auto"/>
                <w:bottom w:val="none" w:sz="0" w:space="0" w:color="auto"/>
                <w:right w:val="none" w:sz="0" w:space="0" w:color="auto"/>
              </w:divBdr>
            </w:div>
            <w:div w:id="1256090785">
              <w:marLeft w:val="0"/>
              <w:marRight w:val="0"/>
              <w:marTop w:val="0"/>
              <w:marBottom w:val="0"/>
              <w:divBdr>
                <w:top w:val="none" w:sz="0" w:space="0" w:color="auto"/>
                <w:left w:val="none" w:sz="0" w:space="0" w:color="auto"/>
                <w:bottom w:val="none" w:sz="0" w:space="0" w:color="auto"/>
                <w:right w:val="none" w:sz="0" w:space="0" w:color="auto"/>
              </w:divBdr>
            </w:div>
            <w:div w:id="1307276302">
              <w:marLeft w:val="0"/>
              <w:marRight w:val="0"/>
              <w:marTop w:val="0"/>
              <w:marBottom w:val="0"/>
              <w:divBdr>
                <w:top w:val="none" w:sz="0" w:space="0" w:color="auto"/>
                <w:left w:val="none" w:sz="0" w:space="0" w:color="auto"/>
                <w:bottom w:val="none" w:sz="0" w:space="0" w:color="auto"/>
                <w:right w:val="none" w:sz="0" w:space="0" w:color="auto"/>
              </w:divBdr>
            </w:div>
            <w:div w:id="1428187012">
              <w:marLeft w:val="0"/>
              <w:marRight w:val="0"/>
              <w:marTop w:val="0"/>
              <w:marBottom w:val="0"/>
              <w:divBdr>
                <w:top w:val="none" w:sz="0" w:space="0" w:color="auto"/>
                <w:left w:val="none" w:sz="0" w:space="0" w:color="auto"/>
                <w:bottom w:val="none" w:sz="0" w:space="0" w:color="auto"/>
                <w:right w:val="none" w:sz="0" w:space="0" w:color="auto"/>
              </w:divBdr>
            </w:div>
            <w:div w:id="1468015229">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508135345">
              <w:marLeft w:val="0"/>
              <w:marRight w:val="0"/>
              <w:marTop w:val="0"/>
              <w:marBottom w:val="0"/>
              <w:divBdr>
                <w:top w:val="none" w:sz="0" w:space="0" w:color="auto"/>
                <w:left w:val="none" w:sz="0" w:space="0" w:color="auto"/>
                <w:bottom w:val="none" w:sz="0" w:space="0" w:color="auto"/>
                <w:right w:val="none" w:sz="0" w:space="0" w:color="auto"/>
              </w:divBdr>
            </w:div>
            <w:div w:id="1514221503">
              <w:marLeft w:val="0"/>
              <w:marRight w:val="0"/>
              <w:marTop w:val="0"/>
              <w:marBottom w:val="0"/>
              <w:divBdr>
                <w:top w:val="none" w:sz="0" w:space="0" w:color="auto"/>
                <w:left w:val="none" w:sz="0" w:space="0" w:color="auto"/>
                <w:bottom w:val="none" w:sz="0" w:space="0" w:color="auto"/>
                <w:right w:val="none" w:sz="0" w:space="0" w:color="auto"/>
              </w:divBdr>
            </w:div>
            <w:div w:id="1729765669">
              <w:marLeft w:val="0"/>
              <w:marRight w:val="0"/>
              <w:marTop w:val="0"/>
              <w:marBottom w:val="0"/>
              <w:divBdr>
                <w:top w:val="none" w:sz="0" w:space="0" w:color="auto"/>
                <w:left w:val="none" w:sz="0" w:space="0" w:color="auto"/>
                <w:bottom w:val="none" w:sz="0" w:space="0" w:color="auto"/>
                <w:right w:val="none" w:sz="0" w:space="0" w:color="auto"/>
              </w:divBdr>
            </w:div>
            <w:div w:id="1806001789">
              <w:marLeft w:val="0"/>
              <w:marRight w:val="0"/>
              <w:marTop w:val="0"/>
              <w:marBottom w:val="0"/>
              <w:divBdr>
                <w:top w:val="none" w:sz="0" w:space="0" w:color="auto"/>
                <w:left w:val="none" w:sz="0" w:space="0" w:color="auto"/>
                <w:bottom w:val="none" w:sz="0" w:space="0" w:color="auto"/>
                <w:right w:val="none" w:sz="0" w:space="0" w:color="auto"/>
              </w:divBdr>
            </w:div>
            <w:div w:id="2043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128">
      <w:bodyDiv w:val="1"/>
      <w:marLeft w:val="0"/>
      <w:marRight w:val="0"/>
      <w:marTop w:val="0"/>
      <w:marBottom w:val="0"/>
      <w:divBdr>
        <w:top w:val="none" w:sz="0" w:space="0" w:color="auto"/>
        <w:left w:val="none" w:sz="0" w:space="0" w:color="auto"/>
        <w:bottom w:val="none" w:sz="0" w:space="0" w:color="auto"/>
        <w:right w:val="none" w:sz="0" w:space="0" w:color="auto"/>
      </w:divBdr>
    </w:div>
    <w:div w:id="1161772814">
      <w:bodyDiv w:val="1"/>
      <w:marLeft w:val="0"/>
      <w:marRight w:val="0"/>
      <w:marTop w:val="0"/>
      <w:marBottom w:val="0"/>
      <w:divBdr>
        <w:top w:val="none" w:sz="0" w:space="0" w:color="auto"/>
        <w:left w:val="none" w:sz="0" w:space="0" w:color="auto"/>
        <w:bottom w:val="none" w:sz="0" w:space="0" w:color="auto"/>
        <w:right w:val="none" w:sz="0" w:space="0" w:color="auto"/>
      </w:divBdr>
    </w:div>
    <w:div w:id="1256134079">
      <w:bodyDiv w:val="1"/>
      <w:marLeft w:val="0"/>
      <w:marRight w:val="0"/>
      <w:marTop w:val="0"/>
      <w:marBottom w:val="0"/>
      <w:divBdr>
        <w:top w:val="none" w:sz="0" w:space="0" w:color="auto"/>
        <w:left w:val="none" w:sz="0" w:space="0" w:color="auto"/>
        <w:bottom w:val="none" w:sz="0" w:space="0" w:color="auto"/>
        <w:right w:val="none" w:sz="0" w:space="0" w:color="auto"/>
      </w:divBdr>
    </w:div>
    <w:div w:id="1313680049">
      <w:bodyDiv w:val="1"/>
      <w:marLeft w:val="0"/>
      <w:marRight w:val="0"/>
      <w:marTop w:val="0"/>
      <w:marBottom w:val="0"/>
      <w:divBdr>
        <w:top w:val="none" w:sz="0" w:space="0" w:color="auto"/>
        <w:left w:val="none" w:sz="0" w:space="0" w:color="auto"/>
        <w:bottom w:val="none" w:sz="0" w:space="0" w:color="auto"/>
        <w:right w:val="none" w:sz="0" w:space="0" w:color="auto"/>
      </w:divBdr>
      <w:divsChild>
        <w:div w:id="829179801">
          <w:marLeft w:val="0"/>
          <w:marRight w:val="0"/>
          <w:marTop w:val="0"/>
          <w:marBottom w:val="0"/>
          <w:divBdr>
            <w:top w:val="none" w:sz="0" w:space="0" w:color="auto"/>
            <w:left w:val="none" w:sz="0" w:space="0" w:color="auto"/>
            <w:bottom w:val="none" w:sz="0" w:space="0" w:color="auto"/>
            <w:right w:val="none" w:sz="0" w:space="0" w:color="auto"/>
          </w:divBdr>
          <w:divsChild>
            <w:div w:id="817918249">
              <w:marLeft w:val="0"/>
              <w:marRight w:val="0"/>
              <w:marTop w:val="0"/>
              <w:marBottom w:val="0"/>
              <w:divBdr>
                <w:top w:val="none" w:sz="0" w:space="0" w:color="auto"/>
                <w:left w:val="none" w:sz="0" w:space="0" w:color="auto"/>
                <w:bottom w:val="none" w:sz="0" w:space="0" w:color="auto"/>
                <w:right w:val="none" w:sz="0" w:space="0" w:color="auto"/>
              </w:divBdr>
            </w:div>
            <w:div w:id="13621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320">
      <w:bodyDiv w:val="1"/>
      <w:marLeft w:val="0"/>
      <w:marRight w:val="0"/>
      <w:marTop w:val="0"/>
      <w:marBottom w:val="0"/>
      <w:divBdr>
        <w:top w:val="none" w:sz="0" w:space="0" w:color="auto"/>
        <w:left w:val="none" w:sz="0" w:space="0" w:color="auto"/>
        <w:bottom w:val="none" w:sz="0" w:space="0" w:color="auto"/>
        <w:right w:val="none" w:sz="0" w:space="0" w:color="auto"/>
      </w:divBdr>
    </w:div>
    <w:div w:id="1438325777">
      <w:bodyDiv w:val="1"/>
      <w:marLeft w:val="0"/>
      <w:marRight w:val="0"/>
      <w:marTop w:val="0"/>
      <w:marBottom w:val="0"/>
      <w:divBdr>
        <w:top w:val="none" w:sz="0" w:space="0" w:color="auto"/>
        <w:left w:val="none" w:sz="0" w:space="0" w:color="auto"/>
        <w:bottom w:val="none" w:sz="0" w:space="0" w:color="auto"/>
        <w:right w:val="none" w:sz="0" w:space="0" w:color="auto"/>
      </w:divBdr>
    </w:div>
    <w:div w:id="1563759398">
      <w:bodyDiv w:val="1"/>
      <w:marLeft w:val="0"/>
      <w:marRight w:val="0"/>
      <w:marTop w:val="0"/>
      <w:marBottom w:val="0"/>
      <w:divBdr>
        <w:top w:val="none" w:sz="0" w:space="0" w:color="auto"/>
        <w:left w:val="none" w:sz="0" w:space="0" w:color="auto"/>
        <w:bottom w:val="none" w:sz="0" w:space="0" w:color="auto"/>
        <w:right w:val="none" w:sz="0" w:space="0" w:color="auto"/>
      </w:divBdr>
    </w:div>
    <w:div w:id="1648052705">
      <w:bodyDiv w:val="1"/>
      <w:marLeft w:val="0"/>
      <w:marRight w:val="0"/>
      <w:marTop w:val="0"/>
      <w:marBottom w:val="0"/>
      <w:divBdr>
        <w:top w:val="none" w:sz="0" w:space="0" w:color="auto"/>
        <w:left w:val="none" w:sz="0" w:space="0" w:color="auto"/>
        <w:bottom w:val="none" w:sz="0" w:space="0" w:color="auto"/>
        <w:right w:val="none" w:sz="0" w:space="0" w:color="auto"/>
      </w:divBdr>
    </w:div>
    <w:div w:id="1795446667">
      <w:bodyDiv w:val="1"/>
      <w:marLeft w:val="0"/>
      <w:marRight w:val="0"/>
      <w:marTop w:val="0"/>
      <w:marBottom w:val="0"/>
      <w:divBdr>
        <w:top w:val="none" w:sz="0" w:space="0" w:color="auto"/>
        <w:left w:val="none" w:sz="0" w:space="0" w:color="auto"/>
        <w:bottom w:val="none" w:sz="0" w:space="0" w:color="auto"/>
        <w:right w:val="none" w:sz="0" w:space="0" w:color="auto"/>
      </w:divBdr>
    </w:div>
    <w:div w:id="1798716043">
      <w:bodyDiv w:val="1"/>
      <w:marLeft w:val="0"/>
      <w:marRight w:val="0"/>
      <w:marTop w:val="0"/>
      <w:marBottom w:val="0"/>
      <w:divBdr>
        <w:top w:val="none" w:sz="0" w:space="0" w:color="auto"/>
        <w:left w:val="none" w:sz="0" w:space="0" w:color="auto"/>
        <w:bottom w:val="none" w:sz="0" w:space="0" w:color="auto"/>
        <w:right w:val="none" w:sz="0" w:space="0" w:color="auto"/>
      </w:divBdr>
    </w:div>
    <w:div w:id="1853303168">
      <w:bodyDiv w:val="1"/>
      <w:marLeft w:val="0"/>
      <w:marRight w:val="0"/>
      <w:marTop w:val="0"/>
      <w:marBottom w:val="0"/>
      <w:divBdr>
        <w:top w:val="none" w:sz="0" w:space="0" w:color="auto"/>
        <w:left w:val="none" w:sz="0" w:space="0" w:color="auto"/>
        <w:bottom w:val="none" w:sz="0" w:space="0" w:color="auto"/>
        <w:right w:val="none" w:sz="0" w:space="0" w:color="auto"/>
      </w:divBdr>
    </w:div>
    <w:div w:id="1930577471">
      <w:bodyDiv w:val="1"/>
      <w:marLeft w:val="0"/>
      <w:marRight w:val="0"/>
      <w:marTop w:val="0"/>
      <w:marBottom w:val="0"/>
      <w:divBdr>
        <w:top w:val="none" w:sz="0" w:space="0" w:color="auto"/>
        <w:left w:val="none" w:sz="0" w:space="0" w:color="auto"/>
        <w:bottom w:val="none" w:sz="0" w:space="0" w:color="auto"/>
        <w:right w:val="none" w:sz="0" w:space="0" w:color="auto"/>
      </w:divBdr>
      <w:divsChild>
        <w:div w:id="1192450728">
          <w:marLeft w:val="0"/>
          <w:marRight w:val="0"/>
          <w:marTop w:val="0"/>
          <w:marBottom w:val="0"/>
          <w:divBdr>
            <w:top w:val="none" w:sz="0" w:space="0" w:color="auto"/>
            <w:left w:val="none" w:sz="0" w:space="0" w:color="auto"/>
            <w:bottom w:val="none" w:sz="0" w:space="0" w:color="auto"/>
            <w:right w:val="none" w:sz="0" w:space="0" w:color="auto"/>
          </w:divBdr>
          <w:divsChild>
            <w:div w:id="672996945">
              <w:marLeft w:val="0"/>
              <w:marRight w:val="0"/>
              <w:marTop w:val="0"/>
              <w:marBottom w:val="0"/>
              <w:divBdr>
                <w:top w:val="none" w:sz="0" w:space="0" w:color="auto"/>
                <w:left w:val="none" w:sz="0" w:space="0" w:color="auto"/>
                <w:bottom w:val="none" w:sz="0" w:space="0" w:color="auto"/>
                <w:right w:val="none" w:sz="0" w:space="0" w:color="auto"/>
              </w:divBdr>
            </w:div>
            <w:div w:id="4061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2935">
      <w:bodyDiv w:val="1"/>
      <w:marLeft w:val="0"/>
      <w:marRight w:val="0"/>
      <w:marTop w:val="0"/>
      <w:marBottom w:val="0"/>
      <w:divBdr>
        <w:top w:val="none" w:sz="0" w:space="0" w:color="auto"/>
        <w:left w:val="none" w:sz="0" w:space="0" w:color="auto"/>
        <w:bottom w:val="none" w:sz="0" w:space="0" w:color="auto"/>
        <w:right w:val="none" w:sz="0" w:space="0" w:color="auto"/>
      </w:divBdr>
      <w:divsChild>
        <w:div w:id="542714596">
          <w:marLeft w:val="0"/>
          <w:marRight w:val="0"/>
          <w:marTop w:val="0"/>
          <w:marBottom w:val="0"/>
          <w:divBdr>
            <w:top w:val="none" w:sz="0" w:space="0" w:color="auto"/>
            <w:left w:val="none" w:sz="0" w:space="0" w:color="auto"/>
            <w:bottom w:val="none" w:sz="0" w:space="0" w:color="auto"/>
            <w:right w:val="none" w:sz="0" w:space="0" w:color="auto"/>
          </w:divBdr>
          <w:divsChild>
            <w:div w:id="491068802">
              <w:marLeft w:val="0"/>
              <w:marRight w:val="0"/>
              <w:marTop w:val="0"/>
              <w:marBottom w:val="0"/>
              <w:divBdr>
                <w:top w:val="none" w:sz="0" w:space="0" w:color="auto"/>
                <w:left w:val="none" w:sz="0" w:space="0" w:color="auto"/>
                <w:bottom w:val="none" w:sz="0" w:space="0" w:color="auto"/>
                <w:right w:val="none" w:sz="0" w:space="0" w:color="auto"/>
              </w:divBdr>
            </w:div>
            <w:div w:id="3491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8156">
      <w:bodyDiv w:val="1"/>
      <w:marLeft w:val="0"/>
      <w:marRight w:val="0"/>
      <w:marTop w:val="0"/>
      <w:marBottom w:val="0"/>
      <w:divBdr>
        <w:top w:val="none" w:sz="0" w:space="0" w:color="auto"/>
        <w:left w:val="none" w:sz="0" w:space="0" w:color="auto"/>
        <w:bottom w:val="none" w:sz="0" w:space="0" w:color="auto"/>
        <w:right w:val="none" w:sz="0" w:space="0" w:color="auto"/>
      </w:divBdr>
      <w:divsChild>
        <w:div w:id="386227049">
          <w:marLeft w:val="0"/>
          <w:marRight w:val="0"/>
          <w:marTop w:val="0"/>
          <w:marBottom w:val="0"/>
          <w:divBdr>
            <w:top w:val="none" w:sz="0" w:space="0" w:color="auto"/>
            <w:left w:val="none" w:sz="0" w:space="0" w:color="auto"/>
            <w:bottom w:val="none" w:sz="0" w:space="0" w:color="auto"/>
            <w:right w:val="none" w:sz="0" w:space="0" w:color="auto"/>
          </w:divBdr>
          <w:divsChild>
            <w:div w:id="1152020454">
              <w:marLeft w:val="0"/>
              <w:marRight w:val="0"/>
              <w:marTop w:val="0"/>
              <w:marBottom w:val="0"/>
              <w:divBdr>
                <w:top w:val="none" w:sz="0" w:space="0" w:color="auto"/>
                <w:left w:val="none" w:sz="0" w:space="0" w:color="auto"/>
                <w:bottom w:val="none" w:sz="0" w:space="0" w:color="auto"/>
                <w:right w:val="none" w:sz="0" w:space="0" w:color="auto"/>
              </w:divBdr>
            </w:div>
            <w:div w:id="1770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20https:/jakevdp.github.io/PythonDataScienceHandbook/05.04-feature-engineering.html%20" TargetMode="External"/><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www.kaggle.com/willkoehrsen/start-here-a-gentle-introduction"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笔记模板.dot</Template>
  <TotalTime>0</TotalTime>
  <Pages>38</Pages>
  <Words>3813</Words>
  <Characters>21739</Characters>
  <Application>Microsoft Office Word</Application>
  <DocSecurity>0</DocSecurity>
  <Lines>181</Lines>
  <Paragraphs>51</Paragraphs>
  <ScaleCrop>false</ScaleCrop>
  <Company>CIMS</Company>
  <LinksUpToDate>false</LinksUpToDate>
  <CharactersWithSpaces>25501</CharactersWithSpaces>
  <SharedDoc>false</SharedDoc>
  <HLinks>
    <vt:vector size="12" baseType="variant">
      <vt:variant>
        <vt:i4>1441861</vt:i4>
      </vt:variant>
      <vt:variant>
        <vt:i4>3</vt:i4>
      </vt:variant>
      <vt:variant>
        <vt:i4>0</vt:i4>
      </vt:variant>
      <vt:variant>
        <vt:i4>5</vt:i4>
      </vt:variant>
      <vt:variant>
        <vt:lpwstr>https://www.kaggle.com/willkoehrsen/start-here-a-gentle-introduction</vt:lpwstr>
      </vt:variant>
      <vt:variant>
        <vt:lpwstr/>
      </vt:variant>
      <vt:variant>
        <vt:i4>4849751</vt:i4>
      </vt:variant>
      <vt:variant>
        <vt:i4>0</vt:i4>
      </vt:variant>
      <vt:variant>
        <vt:i4>0</vt:i4>
      </vt:variant>
      <vt:variant>
        <vt:i4>5</vt:i4>
      </vt:variant>
      <vt:variant>
        <vt:lpwstr>https:/jakevdp.github.io/PythonDataScienceHandbook/05.04-feature-engineering.html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dc:description/>
  <cp:lastModifiedBy>-</cp:lastModifiedBy>
  <cp:revision>30</cp:revision>
  <cp:lastPrinted>1899-12-31T16:00:00Z</cp:lastPrinted>
  <dcterms:created xsi:type="dcterms:W3CDTF">2020-08-07T13:40:00Z</dcterms:created>
  <dcterms:modified xsi:type="dcterms:W3CDTF">2020-08-07T15:59:00Z</dcterms:modified>
</cp:coreProperties>
</file>